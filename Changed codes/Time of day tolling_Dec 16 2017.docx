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2.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4.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5.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6.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7.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8.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9.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0.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1.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9FE76" w14:textId="2921C20E" w:rsidR="003F510A" w:rsidRPr="008C009C" w:rsidRDefault="003F510A" w:rsidP="00DA6878">
      <w:pPr>
        <w:pStyle w:val="Heading1"/>
        <w:numPr>
          <w:ilvl w:val="0"/>
          <w:numId w:val="0"/>
        </w:numPr>
        <w:rPr>
          <w:sz w:val="24"/>
        </w:rPr>
      </w:pPr>
      <w:r w:rsidRPr="008C009C">
        <w:rPr>
          <w:sz w:val="24"/>
        </w:rPr>
        <w:t>Abstract</w:t>
      </w:r>
    </w:p>
    <w:p w14:paraId="22A0EDD1" w14:textId="7BD3C747" w:rsidR="003F3CF8" w:rsidRPr="008C009C" w:rsidRDefault="00127AB0" w:rsidP="00BC04AC">
      <w:pPr>
        <w:ind w:firstLine="0"/>
        <w:rPr>
          <w:sz w:val="24"/>
        </w:rPr>
      </w:pPr>
      <w:r w:rsidRPr="008C009C">
        <w:rPr>
          <w:sz w:val="24"/>
        </w:rPr>
        <w:t xml:space="preserve">Highway </w:t>
      </w:r>
      <w:r w:rsidR="003F3CF8" w:rsidRPr="008C009C">
        <w:rPr>
          <w:sz w:val="24"/>
        </w:rPr>
        <w:t xml:space="preserve">agencies </w:t>
      </w:r>
      <w:r w:rsidRPr="008C009C">
        <w:rPr>
          <w:sz w:val="24"/>
        </w:rPr>
        <w:t xml:space="preserve">continue to </w:t>
      </w:r>
      <w:r w:rsidR="003F3CF8" w:rsidRPr="008C009C">
        <w:rPr>
          <w:sz w:val="24"/>
        </w:rPr>
        <w:t xml:space="preserve">implement tolls </w:t>
      </w:r>
      <w:r w:rsidRPr="008C009C">
        <w:rPr>
          <w:sz w:val="24"/>
        </w:rPr>
        <w:t xml:space="preserve">primarily to mitigate traffic </w:t>
      </w:r>
      <w:r w:rsidR="00A55A44" w:rsidRPr="008C009C">
        <w:rPr>
          <w:sz w:val="24"/>
        </w:rPr>
        <w:t xml:space="preserve">congestion </w:t>
      </w:r>
      <w:r w:rsidR="003F3CF8" w:rsidRPr="008C009C">
        <w:rPr>
          <w:sz w:val="24"/>
        </w:rPr>
        <w:t xml:space="preserve">and </w:t>
      </w:r>
      <w:r w:rsidRPr="008C009C">
        <w:rPr>
          <w:sz w:val="24"/>
        </w:rPr>
        <w:t xml:space="preserve">to generate </w:t>
      </w:r>
      <w:r w:rsidR="003F3CF8" w:rsidRPr="008C009C">
        <w:rPr>
          <w:sz w:val="24"/>
        </w:rPr>
        <w:t xml:space="preserve">revenue. </w:t>
      </w:r>
      <w:r w:rsidRPr="008C009C">
        <w:rPr>
          <w:sz w:val="24"/>
        </w:rPr>
        <w:t xml:space="preserve">As </w:t>
      </w:r>
      <w:r w:rsidR="00E97634" w:rsidRPr="008C009C">
        <w:rPr>
          <w:sz w:val="24"/>
        </w:rPr>
        <w:t xml:space="preserve">public private partnerships </w:t>
      </w:r>
      <w:r w:rsidRPr="008C009C">
        <w:rPr>
          <w:sz w:val="24"/>
        </w:rPr>
        <w:t xml:space="preserve">continue to pick up pace in </w:t>
      </w:r>
      <w:r w:rsidR="00E97634" w:rsidRPr="008C009C">
        <w:rPr>
          <w:sz w:val="24"/>
        </w:rPr>
        <w:t xml:space="preserve">infrastructure delivery and operations, </w:t>
      </w:r>
      <w:r w:rsidRPr="008C009C">
        <w:rPr>
          <w:sz w:val="24"/>
        </w:rPr>
        <w:t xml:space="preserve">it has become increasingly important to evaluate the feasibility of </w:t>
      </w:r>
      <w:r w:rsidR="000F1929">
        <w:rPr>
          <w:sz w:val="24"/>
        </w:rPr>
        <w:t xml:space="preserve">various </w:t>
      </w:r>
      <w:r w:rsidRPr="008C009C">
        <w:rPr>
          <w:sz w:val="24"/>
        </w:rPr>
        <w:t>road toll</w:t>
      </w:r>
      <w:r w:rsidR="000F1929">
        <w:rPr>
          <w:sz w:val="24"/>
        </w:rPr>
        <w:t xml:space="preserve">ing approaches </w:t>
      </w:r>
      <w:r w:rsidRPr="008C009C">
        <w:rPr>
          <w:sz w:val="24"/>
        </w:rPr>
        <w:t xml:space="preserve">and to measure the risks and uncertainties associated with toll road investments. </w:t>
      </w:r>
      <w:r w:rsidR="000F1929">
        <w:rPr>
          <w:sz w:val="24"/>
        </w:rPr>
        <w:t>The need for such evaluation is particularly realized for time-of-day (</w:t>
      </w:r>
      <w:r w:rsidR="000F1929" w:rsidRPr="008C009C">
        <w:rPr>
          <w:sz w:val="24"/>
        </w:rPr>
        <w:t>TOD</w:t>
      </w:r>
      <w:r w:rsidR="000F1929">
        <w:rPr>
          <w:sz w:val="24"/>
        </w:rPr>
        <w:t>)</w:t>
      </w:r>
      <w:r w:rsidR="000F1929" w:rsidRPr="008C009C">
        <w:rPr>
          <w:sz w:val="24"/>
        </w:rPr>
        <w:t xml:space="preserve"> tolling</w:t>
      </w:r>
      <w:r w:rsidR="000F1929">
        <w:rPr>
          <w:sz w:val="24"/>
        </w:rPr>
        <w:t xml:space="preserve"> approach</w:t>
      </w:r>
      <w:r w:rsidR="00907A6C">
        <w:rPr>
          <w:sz w:val="24"/>
        </w:rPr>
        <w:t>es</w:t>
      </w:r>
      <w:r w:rsidR="000F1929">
        <w:rPr>
          <w:sz w:val="24"/>
        </w:rPr>
        <w:t>.</w:t>
      </w:r>
      <w:r w:rsidR="000F1929" w:rsidRPr="008C009C">
        <w:rPr>
          <w:sz w:val="24"/>
        </w:rPr>
        <w:t xml:space="preserve"> </w:t>
      </w:r>
      <w:r w:rsidRPr="008C009C">
        <w:rPr>
          <w:sz w:val="24"/>
        </w:rPr>
        <w:t>T</w:t>
      </w:r>
      <w:r w:rsidR="003F3CF8" w:rsidRPr="008C009C">
        <w:rPr>
          <w:sz w:val="24"/>
        </w:rPr>
        <w:t>his p</w:t>
      </w:r>
      <w:r w:rsidR="00A60FC9" w:rsidRPr="008C009C">
        <w:rPr>
          <w:sz w:val="24"/>
        </w:rPr>
        <w:t>aper</w:t>
      </w:r>
      <w:r w:rsidR="003F3CF8" w:rsidRPr="008C009C">
        <w:rPr>
          <w:sz w:val="24"/>
        </w:rPr>
        <w:t xml:space="preserve"> de</w:t>
      </w:r>
      <w:r w:rsidR="00C83A93" w:rsidRPr="008C009C">
        <w:rPr>
          <w:sz w:val="24"/>
        </w:rPr>
        <w:t xml:space="preserve">scribes the development and implementation of </w:t>
      </w:r>
      <w:r w:rsidR="003F3CF8" w:rsidRPr="008C009C">
        <w:rPr>
          <w:sz w:val="24"/>
        </w:rPr>
        <w:t xml:space="preserve">a </w:t>
      </w:r>
      <w:r w:rsidR="00C83A93" w:rsidRPr="008C009C">
        <w:rPr>
          <w:sz w:val="24"/>
        </w:rPr>
        <w:t>simulation framework</w:t>
      </w:r>
      <w:r w:rsidR="005034F9" w:rsidRPr="008C009C">
        <w:rPr>
          <w:sz w:val="24"/>
        </w:rPr>
        <w:t xml:space="preserve"> and </w:t>
      </w:r>
      <w:r w:rsidR="000F1929">
        <w:rPr>
          <w:sz w:val="24"/>
        </w:rPr>
        <w:t xml:space="preserve">accompanying </w:t>
      </w:r>
      <w:r w:rsidR="005034F9" w:rsidRPr="008C009C">
        <w:rPr>
          <w:sz w:val="24"/>
        </w:rPr>
        <w:t>software tool</w:t>
      </w:r>
      <w:r w:rsidR="000F1929">
        <w:rPr>
          <w:sz w:val="24"/>
        </w:rPr>
        <w:t xml:space="preserve"> to estimate, </w:t>
      </w:r>
      <w:r w:rsidR="00C83A93" w:rsidRPr="008C009C">
        <w:rPr>
          <w:sz w:val="24"/>
        </w:rPr>
        <w:t xml:space="preserve">for various </w:t>
      </w:r>
      <w:r w:rsidR="000F1929">
        <w:rPr>
          <w:sz w:val="24"/>
        </w:rPr>
        <w:t>time-of-day (</w:t>
      </w:r>
      <w:r w:rsidR="00C83A93" w:rsidRPr="008C009C">
        <w:rPr>
          <w:sz w:val="24"/>
        </w:rPr>
        <w:t>TOD</w:t>
      </w:r>
      <w:r w:rsidR="000F1929">
        <w:rPr>
          <w:sz w:val="24"/>
        </w:rPr>
        <w:t>)</w:t>
      </w:r>
      <w:r w:rsidR="00C83A93" w:rsidRPr="008C009C">
        <w:rPr>
          <w:sz w:val="24"/>
        </w:rPr>
        <w:t xml:space="preserve"> tolling scenarios, </w:t>
      </w:r>
      <w:r w:rsidR="003F3CF8" w:rsidRPr="008C009C">
        <w:rPr>
          <w:sz w:val="24"/>
        </w:rPr>
        <w:t>the expected impact</w:t>
      </w:r>
      <w:r w:rsidR="00C83A93" w:rsidRPr="008C009C">
        <w:rPr>
          <w:sz w:val="24"/>
        </w:rPr>
        <w:t xml:space="preserve">s </w:t>
      </w:r>
      <w:r w:rsidR="003F3CF8" w:rsidRPr="008C009C">
        <w:rPr>
          <w:sz w:val="24"/>
        </w:rPr>
        <w:t xml:space="preserve">in terms of </w:t>
      </w:r>
      <w:r w:rsidR="00C83A93" w:rsidRPr="008C009C">
        <w:rPr>
          <w:sz w:val="24"/>
        </w:rPr>
        <w:t>traffic flow patterns</w:t>
      </w:r>
      <w:r w:rsidR="000F1929">
        <w:rPr>
          <w:sz w:val="24"/>
        </w:rPr>
        <w:t xml:space="preserve">, traveler </w:t>
      </w:r>
      <w:r w:rsidR="005034F9" w:rsidRPr="008C009C">
        <w:rPr>
          <w:sz w:val="24"/>
        </w:rPr>
        <w:t>route choices</w:t>
      </w:r>
      <w:r w:rsidR="00C83A93" w:rsidRPr="008C009C">
        <w:rPr>
          <w:sz w:val="24"/>
        </w:rPr>
        <w:t xml:space="preserve">, amount of travel, </w:t>
      </w:r>
      <w:r w:rsidR="003F3CF8" w:rsidRPr="008C009C">
        <w:rPr>
          <w:sz w:val="24"/>
        </w:rPr>
        <w:t xml:space="preserve">travel </w:t>
      </w:r>
      <w:r w:rsidR="00C83A93" w:rsidRPr="008C009C">
        <w:rPr>
          <w:sz w:val="24"/>
        </w:rPr>
        <w:t>time</w:t>
      </w:r>
      <w:r w:rsidR="000F1929">
        <w:rPr>
          <w:sz w:val="24"/>
        </w:rPr>
        <w:t>,</w:t>
      </w:r>
      <w:r w:rsidR="00C83A93" w:rsidRPr="008C009C">
        <w:rPr>
          <w:sz w:val="24"/>
        </w:rPr>
        <w:t xml:space="preserve"> </w:t>
      </w:r>
      <w:r w:rsidR="000F1929" w:rsidRPr="008C009C">
        <w:rPr>
          <w:sz w:val="24"/>
        </w:rPr>
        <w:t xml:space="preserve">revenue, </w:t>
      </w:r>
      <w:r w:rsidR="003F3CF8" w:rsidRPr="008C009C">
        <w:rPr>
          <w:sz w:val="24"/>
        </w:rPr>
        <w:t xml:space="preserve">and </w:t>
      </w:r>
      <w:r w:rsidR="000F1929">
        <w:rPr>
          <w:sz w:val="24"/>
        </w:rPr>
        <w:t xml:space="preserve">social </w:t>
      </w:r>
      <w:r w:rsidR="003F3CF8" w:rsidRPr="008C009C">
        <w:rPr>
          <w:sz w:val="24"/>
        </w:rPr>
        <w:t>welfare</w:t>
      </w:r>
      <w:r w:rsidR="005034F9" w:rsidRPr="008C009C">
        <w:rPr>
          <w:sz w:val="24"/>
        </w:rPr>
        <w:t>,</w:t>
      </w:r>
      <w:r w:rsidR="00C83A93" w:rsidRPr="008C009C">
        <w:rPr>
          <w:sz w:val="24"/>
        </w:rPr>
        <w:t xml:space="preserve"> compared to a base case scenario (no toll)</w:t>
      </w:r>
      <w:r w:rsidR="003F3CF8" w:rsidRPr="008C009C">
        <w:rPr>
          <w:sz w:val="24"/>
        </w:rPr>
        <w:t xml:space="preserve">. </w:t>
      </w:r>
      <w:r w:rsidR="00C12D88" w:rsidRPr="008C009C">
        <w:rPr>
          <w:sz w:val="24"/>
        </w:rPr>
        <w:t xml:space="preserve">The </w:t>
      </w:r>
      <w:r w:rsidR="00C12D88">
        <w:rPr>
          <w:sz w:val="24"/>
        </w:rPr>
        <w:t xml:space="preserve">results of the case study corroborate the assumptions or findings of past researchers who touted </w:t>
      </w:r>
      <w:r w:rsidR="00C12D88" w:rsidRPr="008C009C">
        <w:rPr>
          <w:sz w:val="24"/>
        </w:rPr>
        <w:t>th</w:t>
      </w:r>
      <w:r w:rsidR="00C12D88">
        <w:rPr>
          <w:sz w:val="24"/>
        </w:rPr>
        <w:t xml:space="preserve">e efficacy of </w:t>
      </w:r>
      <w:r w:rsidR="00C12D88" w:rsidRPr="008C009C">
        <w:rPr>
          <w:sz w:val="24"/>
        </w:rPr>
        <w:t xml:space="preserve">TOD tolling </w:t>
      </w:r>
      <w:r w:rsidR="00C12D88">
        <w:rPr>
          <w:sz w:val="24"/>
        </w:rPr>
        <w:t>a</w:t>
      </w:r>
      <w:r w:rsidR="00C12D88" w:rsidRPr="008C009C">
        <w:rPr>
          <w:sz w:val="24"/>
        </w:rPr>
        <w:t xml:space="preserve">s an effective </w:t>
      </w:r>
      <w:r w:rsidR="00C12D88">
        <w:rPr>
          <w:sz w:val="24"/>
        </w:rPr>
        <w:t>congestion-mitigation and revenue-generation s</w:t>
      </w:r>
      <w:r w:rsidR="00C12D88" w:rsidRPr="008C009C">
        <w:rPr>
          <w:sz w:val="24"/>
        </w:rPr>
        <w:t xml:space="preserve">trategy. </w:t>
      </w:r>
      <w:r w:rsidR="00C12D88">
        <w:rPr>
          <w:sz w:val="24"/>
        </w:rPr>
        <w:t xml:space="preserve">The paper also measured the extent to which the impacts of tolling extends beyond just the toll road itself to the </w:t>
      </w:r>
      <w:r w:rsidR="00C12D88" w:rsidRPr="008C009C">
        <w:rPr>
          <w:sz w:val="24"/>
        </w:rPr>
        <w:t>adjacent roadways</w:t>
      </w:r>
      <w:r w:rsidR="00C12D88">
        <w:rPr>
          <w:sz w:val="24"/>
        </w:rPr>
        <w:t xml:space="preserve">. Therefore, a case is made herein for </w:t>
      </w:r>
      <w:r w:rsidR="00C12D88" w:rsidRPr="008C009C">
        <w:rPr>
          <w:sz w:val="24"/>
        </w:rPr>
        <w:t>holistic</w:t>
      </w:r>
      <w:r w:rsidR="00C12D88">
        <w:rPr>
          <w:sz w:val="24"/>
        </w:rPr>
        <w:t xml:space="preserve"> approaches in road toll evaluation (i.e., to use a broader spatial scope that includes neighboring roads) </w:t>
      </w:r>
      <w:r w:rsidR="00C12D88" w:rsidRPr="008C009C">
        <w:rPr>
          <w:sz w:val="24"/>
        </w:rPr>
        <w:t>instead of a standalone manner</w:t>
      </w:r>
      <w:r w:rsidR="00C12D88">
        <w:rPr>
          <w:sz w:val="24"/>
        </w:rPr>
        <w:t xml:space="preserve"> (the toll road only)</w:t>
      </w:r>
      <w:r w:rsidR="00C12D88" w:rsidRPr="008C009C">
        <w:rPr>
          <w:sz w:val="24"/>
        </w:rPr>
        <w:t xml:space="preserve">. </w:t>
      </w:r>
      <w:r w:rsidR="00A73D23">
        <w:rPr>
          <w:sz w:val="24"/>
        </w:rPr>
        <w:t xml:space="preserve"> </w:t>
      </w:r>
      <w:r w:rsidR="003F3CF8" w:rsidRPr="008C009C">
        <w:rPr>
          <w:sz w:val="24"/>
        </w:rPr>
        <w:t xml:space="preserve">The </w:t>
      </w:r>
      <w:r w:rsidR="005034F9" w:rsidRPr="008C009C">
        <w:rPr>
          <w:sz w:val="24"/>
        </w:rPr>
        <w:t xml:space="preserve">framework </w:t>
      </w:r>
      <w:r w:rsidR="003F3CF8" w:rsidRPr="008C009C">
        <w:rPr>
          <w:sz w:val="24"/>
        </w:rPr>
        <w:t xml:space="preserve">reduces drastically, the time and effort in evaluating proposed </w:t>
      </w:r>
      <w:r w:rsidR="005034F9" w:rsidRPr="008C009C">
        <w:rPr>
          <w:sz w:val="24"/>
        </w:rPr>
        <w:t xml:space="preserve">future </w:t>
      </w:r>
      <w:r w:rsidR="003F3CF8" w:rsidRPr="008C009C">
        <w:rPr>
          <w:sz w:val="24"/>
        </w:rPr>
        <w:t>TOD tolling initiatives</w:t>
      </w:r>
      <w:r w:rsidR="00A73D23">
        <w:rPr>
          <w:sz w:val="24"/>
        </w:rPr>
        <w:t xml:space="preserve"> and can be applied to other prospective tolling locations</w:t>
      </w:r>
      <w:r w:rsidR="003F3CF8" w:rsidRPr="008C009C">
        <w:rPr>
          <w:sz w:val="24"/>
        </w:rPr>
        <w:t>. The visualization feature illustrate</w:t>
      </w:r>
      <w:r w:rsidR="008C009C">
        <w:rPr>
          <w:sz w:val="24"/>
        </w:rPr>
        <w:t>s</w:t>
      </w:r>
      <w:r w:rsidR="003F3CF8" w:rsidRPr="008C009C">
        <w:rPr>
          <w:sz w:val="24"/>
        </w:rPr>
        <w:t xml:space="preserve"> traffic diversions </w:t>
      </w:r>
      <w:r w:rsidR="008C009C">
        <w:rPr>
          <w:sz w:val="24"/>
        </w:rPr>
        <w:t xml:space="preserve">from the toll road to neighboring routes </w:t>
      </w:r>
      <w:r w:rsidR="003F3CF8" w:rsidRPr="008C009C">
        <w:rPr>
          <w:sz w:val="24"/>
        </w:rPr>
        <w:t>due to tolling implementation and display</w:t>
      </w:r>
      <w:r w:rsidR="005034F9" w:rsidRPr="008C009C">
        <w:rPr>
          <w:sz w:val="24"/>
        </w:rPr>
        <w:t>s</w:t>
      </w:r>
      <w:r w:rsidR="003F3CF8" w:rsidRPr="008C009C">
        <w:rPr>
          <w:sz w:val="24"/>
        </w:rPr>
        <w:t xml:space="preserve"> the most</w:t>
      </w:r>
      <w:r w:rsidR="005034F9" w:rsidRPr="008C009C">
        <w:rPr>
          <w:sz w:val="24"/>
        </w:rPr>
        <w:t>-</w:t>
      </w:r>
      <w:r w:rsidR="003F3CF8" w:rsidRPr="008C009C">
        <w:rPr>
          <w:sz w:val="24"/>
        </w:rPr>
        <w:t>impacted road segments</w:t>
      </w:r>
      <w:r w:rsidR="000F1929">
        <w:rPr>
          <w:sz w:val="24"/>
        </w:rPr>
        <w:t xml:space="preserve"> in the study area</w:t>
      </w:r>
      <w:r w:rsidR="003F3CF8" w:rsidRPr="008C009C">
        <w:rPr>
          <w:sz w:val="24"/>
        </w:rPr>
        <w:t xml:space="preserve">. Further, the </w:t>
      </w:r>
      <w:r w:rsidR="000F1929">
        <w:rPr>
          <w:sz w:val="24"/>
        </w:rPr>
        <w:t xml:space="preserve">accompanying software tool </w:t>
      </w:r>
      <w:r w:rsidR="003F3CF8" w:rsidRPr="008C009C">
        <w:rPr>
          <w:sz w:val="24"/>
        </w:rPr>
        <w:t xml:space="preserve">can be integrated seamlessly with </w:t>
      </w:r>
      <w:r w:rsidR="00C2600F" w:rsidRPr="008C009C">
        <w:rPr>
          <w:sz w:val="24"/>
        </w:rPr>
        <w:t xml:space="preserve">standard </w:t>
      </w:r>
      <w:r w:rsidR="000F1929" w:rsidRPr="008C009C">
        <w:rPr>
          <w:sz w:val="24"/>
        </w:rPr>
        <w:t xml:space="preserve">software packages </w:t>
      </w:r>
      <w:r w:rsidR="000F1929">
        <w:rPr>
          <w:sz w:val="24"/>
        </w:rPr>
        <w:t xml:space="preserve">for </w:t>
      </w:r>
      <w:r w:rsidR="00C2600F" w:rsidRPr="008C009C">
        <w:rPr>
          <w:sz w:val="24"/>
        </w:rPr>
        <w:t xml:space="preserve">demand analysis </w:t>
      </w:r>
      <w:r w:rsidR="00AE5F89" w:rsidRPr="008C009C">
        <w:rPr>
          <w:sz w:val="24"/>
        </w:rPr>
        <w:t xml:space="preserve">and </w:t>
      </w:r>
      <w:r w:rsidR="000F1929">
        <w:rPr>
          <w:sz w:val="24"/>
        </w:rPr>
        <w:t>geospatial v</w:t>
      </w:r>
      <w:r w:rsidR="00AE5F89" w:rsidRPr="008C009C">
        <w:rPr>
          <w:sz w:val="24"/>
        </w:rPr>
        <w:t>isualization</w:t>
      </w:r>
      <w:r w:rsidR="003F3CF8" w:rsidRPr="008C009C">
        <w:rPr>
          <w:sz w:val="24"/>
        </w:rPr>
        <w:t xml:space="preserve">. </w:t>
      </w:r>
    </w:p>
    <w:p w14:paraId="47329816" w14:textId="1E6EDA6B" w:rsidR="00C52445" w:rsidRPr="008C009C" w:rsidRDefault="003A38D2" w:rsidP="00B33012">
      <w:pPr>
        <w:tabs>
          <w:tab w:val="left" w:pos="1260"/>
        </w:tabs>
        <w:ind w:left="1260" w:hanging="1260"/>
        <w:jc w:val="left"/>
        <w:rPr>
          <w:bCs/>
          <w:i/>
          <w:sz w:val="24"/>
        </w:rPr>
      </w:pPr>
      <w:r w:rsidRPr="008C009C">
        <w:rPr>
          <w:sz w:val="24"/>
        </w:rPr>
        <w:t xml:space="preserve">  </w:t>
      </w:r>
    </w:p>
    <w:p w14:paraId="7B0158BC" w14:textId="575ADE52" w:rsidR="00784035" w:rsidRPr="008C009C" w:rsidRDefault="003F510A" w:rsidP="00B33012">
      <w:pPr>
        <w:tabs>
          <w:tab w:val="left" w:pos="1260"/>
        </w:tabs>
        <w:ind w:left="1260" w:hanging="1260"/>
        <w:jc w:val="left"/>
        <w:rPr>
          <w:bCs/>
          <w:sz w:val="24"/>
        </w:rPr>
      </w:pPr>
      <w:r w:rsidRPr="008C009C">
        <w:rPr>
          <w:bCs/>
          <w:i/>
          <w:sz w:val="24"/>
        </w:rPr>
        <w:t>Keywords</w:t>
      </w:r>
      <w:r w:rsidRPr="008C009C">
        <w:rPr>
          <w:bCs/>
          <w:sz w:val="24"/>
        </w:rPr>
        <w:t>:</w:t>
      </w:r>
      <w:r w:rsidR="008D2352" w:rsidRPr="008C009C">
        <w:rPr>
          <w:bCs/>
          <w:sz w:val="24"/>
        </w:rPr>
        <w:t xml:space="preserve"> </w:t>
      </w:r>
      <w:r w:rsidR="00683A44" w:rsidRPr="008C009C">
        <w:rPr>
          <w:bCs/>
          <w:sz w:val="24"/>
        </w:rPr>
        <w:t>T</w:t>
      </w:r>
      <w:r w:rsidR="007E025F" w:rsidRPr="008C009C">
        <w:rPr>
          <w:bCs/>
          <w:sz w:val="24"/>
        </w:rPr>
        <w:t>ime-of-day tolling</w:t>
      </w:r>
      <w:r w:rsidR="00DA7430" w:rsidRPr="008C009C">
        <w:rPr>
          <w:bCs/>
          <w:sz w:val="24"/>
        </w:rPr>
        <w:t>, Road pricing, </w:t>
      </w:r>
      <w:r w:rsidR="0003400F" w:rsidRPr="008C009C">
        <w:rPr>
          <w:bCs/>
          <w:sz w:val="24"/>
        </w:rPr>
        <w:t xml:space="preserve">Tolling, </w:t>
      </w:r>
      <w:r w:rsidR="00DA7430" w:rsidRPr="008C009C">
        <w:rPr>
          <w:bCs/>
          <w:sz w:val="24"/>
        </w:rPr>
        <w:t>User charges, Distributional impacts</w:t>
      </w:r>
      <w:r w:rsidR="00997ED1" w:rsidRPr="008C009C">
        <w:rPr>
          <w:bCs/>
          <w:sz w:val="24"/>
        </w:rPr>
        <w:t>, Revenue forecast</w:t>
      </w:r>
      <w:r w:rsidR="00F52FED" w:rsidRPr="008C009C">
        <w:rPr>
          <w:bCs/>
          <w:sz w:val="24"/>
        </w:rPr>
        <w:t>.</w:t>
      </w:r>
    </w:p>
    <w:p w14:paraId="7DB60ED7" w14:textId="249888E9" w:rsidR="00786646" w:rsidRPr="008C009C" w:rsidRDefault="00A83C2C" w:rsidP="00B33012">
      <w:pPr>
        <w:widowControl/>
        <w:jc w:val="left"/>
        <w:rPr>
          <w:b/>
          <w:bCs/>
          <w:sz w:val="24"/>
        </w:rPr>
      </w:pPr>
      <w:r w:rsidRPr="008C009C">
        <w:rPr>
          <w:b/>
          <w:bCs/>
          <w:sz w:val="24"/>
        </w:rPr>
        <w:br w:type="page"/>
      </w:r>
    </w:p>
    <w:p w14:paraId="4C6459B2" w14:textId="77777777" w:rsidR="00036E53" w:rsidRPr="008C009C" w:rsidRDefault="00036E53" w:rsidP="00B33012">
      <w:pPr>
        <w:pStyle w:val="Heading1"/>
        <w:spacing w:before="0" w:after="0"/>
        <w:rPr>
          <w:sz w:val="24"/>
        </w:rPr>
      </w:pPr>
      <w:r w:rsidRPr="008C009C">
        <w:rPr>
          <w:sz w:val="24"/>
        </w:rPr>
        <w:lastRenderedPageBreak/>
        <w:t>Introduction and Motivation</w:t>
      </w:r>
    </w:p>
    <w:p w14:paraId="48595E56" w14:textId="2025F862" w:rsidR="00236FD8" w:rsidRPr="008C009C" w:rsidRDefault="00C623D2" w:rsidP="00C4220F">
      <w:pPr>
        <w:ind w:firstLine="0"/>
        <w:rPr>
          <w:sz w:val="24"/>
        </w:rPr>
      </w:pPr>
      <w:r w:rsidRPr="008C009C">
        <w:rPr>
          <w:sz w:val="24"/>
        </w:rPr>
        <w:t xml:space="preserve">Over the past two decades, numerous agencies have implemented tolls on their highway, bridge, or tunnel infrastructure for purposes that include congestion mitigation and revenue generation. </w:t>
      </w:r>
      <w:r w:rsidR="000C5380" w:rsidRPr="008C009C">
        <w:rPr>
          <w:sz w:val="24"/>
        </w:rPr>
        <w:t>Regarding</w:t>
      </w:r>
      <w:r w:rsidR="0012346F" w:rsidRPr="008C009C">
        <w:rPr>
          <w:sz w:val="24"/>
        </w:rPr>
        <w:t xml:space="preserve"> revenue generation</w:t>
      </w:r>
      <w:r w:rsidR="00AE5F89" w:rsidRPr="008C009C">
        <w:rPr>
          <w:sz w:val="24"/>
        </w:rPr>
        <w:t xml:space="preserve">, it </w:t>
      </w:r>
      <w:r w:rsidR="0012346F" w:rsidRPr="008C009C">
        <w:rPr>
          <w:sz w:val="24"/>
        </w:rPr>
        <w:t xml:space="preserve">is worth noting that </w:t>
      </w:r>
      <w:r w:rsidR="00127AB0" w:rsidRPr="008C009C">
        <w:rPr>
          <w:sz w:val="24"/>
        </w:rPr>
        <w:t>increasing shortfalls in road construction and maintenance funding</w:t>
      </w:r>
      <w:r w:rsidR="0012346F" w:rsidRPr="008C009C">
        <w:rPr>
          <w:sz w:val="24"/>
        </w:rPr>
        <w:t xml:space="preserve"> continue to motivate </w:t>
      </w:r>
      <w:r w:rsidR="00127AB0" w:rsidRPr="008C009C">
        <w:rPr>
          <w:sz w:val="24"/>
        </w:rPr>
        <w:t xml:space="preserve">federal, state, and local governments </w:t>
      </w:r>
      <w:r w:rsidR="0012346F" w:rsidRPr="008C009C">
        <w:rPr>
          <w:sz w:val="24"/>
        </w:rPr>
        <w:t xml:space="preserve">to solicit alternative </w:t>
      </w:r>
      <w:r w:rsidR="00127AB0" w:rsidRPr="008C009C">
        <w:rPr>
          <w:sz w:val="24"/>
        </w:rPr>
        <w:t>mechanisms of infrastructure financing</w:t>
      </w:r>
      <w:r w:rsidR="0012346F" w:rsidRPr="008C009C">
        <w:rPr>
          <w:sz w:val="24"/>
        </w:rPr>
        <w:t xml:space="preserve"> particularly from the private sector</w:t>
      </w:r>
      <w:r w:rsidR="00127AB0" w:rsidRPr="008C009C">
        <w:rPr>
          <w:sz w:val="24"/>
        </w:rPr>
        <w:t xml:space="preserve">. </w:t>
      </w:r>
      <w:r w:rsidR="0012346F" w:rsidRPr="008C009C">
        <w:rPr>
          <w:sz w:val="24"/>
        </w:rPr>
        <w:t xml:space="preserve">As such, the last </w:t>
      </w:r>
      <w:r w:rsidR="00DC35F6" w:rsidRPr="008C009C">
        <w:rPr>
          <w:sz w:val="24"/>
        </w:rPr>
        <w:t>two</w:t>
      </w:r>
      <w:r w:rsidR="00DC35F6" w:rsidRPr="008C009C">
        <w:rPr>
          <w:sz w:val="24"/>
        </w:rPr>
        <w:t xml:space="preserve"> </w:t>
      </w:r>
      <w:r w:rsidR="0012346F" w:rsidRPr="008C009C">
        <w:rPr>
          <w:sz w:val="24"/>
        </w:rPr>
        <w:t>decade</w:t>
      </w:r>
      <w:r w:rsidR="00DC35F6">
        <w:rPr>
          <w:sz w:val="24"/>
        </w:rPr>
        <w:t>s</w:t>
      </w:r>
      <w:r w:rsidR="0012346F" w:rsidRPr="008C009C">
        <w:rPr>
          <w:sz w:val="24"/>
        </w:rPr>
        <w:t xml:space="preserve"> has witnessed unprecedented growth in the use of </w:t>
      </w:r>
      <w:r w:rsidRPr="008C009C">
        <w:rPr>
          <w:sz w:val="24"/>
        </w:rPr>
        <w:t xml:space="preserve">public private partnerships </w:t>
      </w:r>
      <w:r w:rsidR="000C5380" w:rsidRPr="008C009C">
        <w:rPr>
          <w:sz w:val="24"/>
        </w:rPr>
        <w:t xml:space="preserve">(P3s) </w:t>
      </w:r>
      <w:r w:rsidR="0012346F" w:rsidRPr="008C009C">
        <w:rPr>
          <w:sz w:val="24"/>
        </w:rPr>
        <w:t>for</w:t>
      </w:r>
      <w:r w:rsidRPr="008C009C">
        <w:rPr>
          <w:sz w:val="24"/>
        </w:rPr>
        <w:t xml:space="preserve"> infrastructure delivery and operations</w:t>
      </w:r>
      <w:r w:rsidR="000C5380" w:rsidRPr="008C009C">
        <w:rPr>
          <w:sz w:val="24"/>
        </w:rPr>
        <w:t>, and most P3s exist in the form of road or bridge tolls</w:t>
      </w:r>
      <w:r w:rsidRPr="008C009C">
        <w:rPr>
          <w:sz w:val="24"/>
        </w:rPr>
        <w:t xml:space="preserve">. </w:t>
      </w:r>
      <w:r w:rsidR="00AE5F89" w:rsidRPr="008C009C">
        <w:rPr>
          <w:sz w:val="24"/>
        </w:rPr>
        <w:tab/>
      </w:r>
      <w:r w:rsidRPr="008C009C">
        <w:rPr>
          <w:sz w:val="24"/>
        </w:rPr>
        <w:t xml:space="preserve">Agencies acknowledge that the decision to implement tolling is based on several assumptions that are fraught with uncertainty and risk. To proactively quantify these risks and thus verify the feasibility of proposed tolling, agencies carry out ex ante studies </w:t>
      </w:r>
      <w:r w:rsidR="000C5380" w:rsidRPr="008C009C">
        <w:rPr>
          <w:sz w:val="24"/>
        </w:rPr>
        <w:t xml:space="preserve">that </w:t>
      </w:r>
      <w:r w:rsidRPr="008C009C">
        <w:rPr>
          <w:sz w:val="24"/>
        </w:rPr>
        <w:t>includ</w:t>
      </w:r>
      <w:r w:rsidR="000C5380" w:rsidRPr="008C009C">
        <w:rPr>
          <w:sz w:val="24"/>
        </w:rPr>
        <w:t>e</w:t>
      </w:r>
      <w:r w:rsidRPr="008C009C">
        <w:rPr>
          <w:sz w:val="24"/>
        </w:rPr>
        <w:t xml:space="preserve"> demand and cost predictions</w:t>
      </w:r>
      <w:r w:rsidR="000C5380" w:rsidRPr="008C009C">
        <w:rPr>
          <w:sz w:val="24"/>
        </w:rPr>
        <w:t xml:space="preserve">. </w:t>
      </w:r>
      <w:r w:rsidR="0012346F" w:rsidRPr="008C009C">
        <w:rPr>
          <w:sz w:val="24"/>
        </w:rPr>
        <w:t>T</w:t>
      </w:r>
      <w:r w:rsidRPr="008C009C">
        <w:rPr>
          <w:sz w:val="24"/>
        </w:rPr>
        <w:t xml:space="preserve">hen, after the tolling is implemented, they carry out ex poste studies to ascertain the extent to which the initial assumptions are validated by actual conditions. </w:t>
      </w:r>
      <w:r w:rsidR="00236FD8" w:rsidRPr="008C009C">
        <w:rPr>
          <w:sz w:val="24"/>
        </w:rPr>
        <w:t>Studies of these kinds are important to address the current limited understanding of the scope and extent of TOD tolling impacts</w:t>
      </w:r>
      <w:r w:rsidR="00AE5F89" w:rsidRPr="008C009C">
        <w:rPr>
          <w:sz w:val="24"/>
        </w:rPr>
        <w:t xml:space="preserve"> including shifts in route choices and increased demand at </w:t>
      </w:r>
      <w:r w:rsidR="00362E76" w:rsidRPr="008C009C">
        <w:rPr>
          <w:sz w:val="24"/>
        </w:rPr>
        <w:t>routes that receive traffic</w:t>
      </w:r>
      <w:r w:rsidR="00AE5F89" w:rsidRPr="008C009C">
        <w:rPr>
          <w:sz w:val="24"/>
        </w:rPr>
        <w:t xml:space="preserve"> diverted from the toll road. Furthermore, t</w:t>
      </w:r>
      <w:r w:rsidR="00236FD8" w:rsidRPr="008C009C">
        <w:rPr>
          <w:sz w:val="24"/>
        </w:rPr>
        <w:t>raditional ex ante methods of tolling evaluation such as surveys and public hearings need to be supplemented by projections of demand, traffic flow patterns, amounts of travel and travel delay, and revenues</w:t>
      </w:r>
      <w:r w:rsidR="0097381C" w:rsidRPr="008C009C">
        <w:rPr>
          <w:sz w:val="24"/>
        </w:rPr>
        <w:t>.</w:t>
      </w:r>
      <w:r w:rsidR="00236FD8" w:rsidRPr="008C009C">
        <w:rPr>
          <w:sz w:val="24"/>
        </w:rPr>
        <w:t xml:space="preserve"> With </w:t>
      </w:r>
      <w:r w:rsidR="00DC35F6">
        <w:rPr>
          <w:sz w:val="24"/>
        </w:rPr>
        <w:t>this knowledge</w:t>
      </w:r>
      <w:r w:rsidR="00236FD8" w:rsidRPr="008C009C">
        <w:rPr>
          <w:sz w:val="24"/>
        </w:rPr>
        <w:t xml:space="preserve">, transportation agencies are placed in a better position to make decisions </w:t>
      </w:r>
      <w:r w:rsidR="00F40EF0">
        <w:rPr>
          <w:sz w:val="24"/>
        </w:rPr>
        <w:t xml:space="preserve">on </w:t>
      </w:r>
      <w:r w:rsidR="00236FD8" w:rsidRPr="008C009C">
        <w:rPr>
          <w:sz w:val="24"/>
        </w:rPr>
        <w:t xml:space="preserve">where, when and how much to toll. </w:t>
      </w:r>
    </w:p>
    <w:p w14:paraId="21350913" w14:textId="77777777" w:rsidR="0097381C" w:rsidRPr="008C009C" w:rsidRDefault="00C623D2" w:rsidP="0097381C">
      <w:pPr>
        <w:ind w:firstLine="839"/>
        <w:rPr>
          <w:sz w:val="24"/>
        </w:rPr>
      </w:pPr>
      <w:r w:rsidRPr="008C009C">
        <w:rPr>
          <w:sz w:val="24"/>
        </w:rPr>
        <w:t xml:space="preserve">In 2015, the Indiana Department of Transportation (INDOT) sought to investigate the feasibility of time-of-day (TOD) tolling at the Indianapolis’s Interstate 465 ring road, a high-volume beltway that connects Interstates 65, 70, 74, and 69, four national corridors that play a vital and strategic role connecting the northern, southern, western, and eastern parts of the country. </w:t>
      </w:r>
      <w:r w:rsidR="000C5380" w:rsidRPr="008C009C">
        <w:rPr>
          <w:sz w:val="24"/>
        </w:rPr>
        <w:t xml:space="preserve">The agency therefore commissioned a research study to </w:t>
      </w:r>
      <w:r w:rsidR="0097381C" w:rsidRPr="008C009C">
        <w:rPr>
          <w:sz w:val="24"/>
        </w:rPr>
        <w:t xml:space="preserve">assess the feasibility of TOD tolling, in terms of various performance indicators related to the agency, the road user, and the community. </w:t>
      </w:r>
    </w:p>
    <w:p w14:paraId="74B23ACA" w14:textId="4EECDFAE" w:rsidR="000C5380" w:rsidRPr="008C009C" w:rsidRDefault="0097381C" w:rsidP="00362E76">
      <w:pPr>
        <w:ind w:firstLine="839"/>
        <w:rPr>
          <w:sz w:val="24"/>
        </w:rPr>
      </w:pPr>
      <w:r w:rsidRPr="008C009C">
        <w:rPr>
          <w:sz w:val="24"/>
        </w:rPr>
        <w:t>T</w:t>
      </w:r>
      <w:r w:rsidR="00C623D2" w:rsidRPr="008C009C">
        <w:rPr>
          <w:sz w:val="24"/>
        </w:rPr>
        <w:t>his paper d</w:t>
      </w:r>
      <w:r w:rsidRPr="008C009C">
        <w:rPr>
          <w:sz w:val="24"/>
        </w:rPr>
        <w:t xml:space="preserve">ocuments </w:t>
      </w:r>
      <w:r w:rsidR="00C623D2" w:rsidRPr="008C009C">
        <w:rPr>
          <w:sz w:val="24"/>
        </w:rPr>
        <w:t xml:space="preserve">the development and implementation </w:t>
      </w:r>
      <w:r w:rsidRPr="008C009C">
        <w:rPr>
          <w:sz w:val="24"/>
        </w:rPr>
        <w:t xml:space="preserve">of a simulation framework and software tool that address this research need. </w:t>
      </w:r>
      <w:r w:rsidR="000C5380" w:rsidRPr="008C009C">
        <w:rPr>
          <w:sz w:val="24"/>
        </w:rPr>
        <w:t>Th</w:t>
      </w:r>
      <w:r w:rsidRPr="008C009C">
        <w:rPr>
          <w:sz w:val="24"/>
        </w:rPr>
        <w:t>e</w:t>
      </w:r>
      <w:r w:rsidR="000C5380" w:rsidRPr="008C009C">
        <w:rPr>
          <w:sz w:val="24"/>
        </w:rPr>
        <w:t xml:space="preserve"> paper </w:t>
      </w:r>
      <w:r w:rsidRPr="008C009C">
        <w:rPr>
          <w:sz w:val="24"/>
        </w:rPr>
        <w:t xml:space="preserve">describes </w:t>
      </w:r>
      <w:r w:rsidR="000C5380" w:rsidRPr="008C009C">
        <w:rPr>
          <w:sz w:val="24"/>
        </w:rPr>
        <w:t xml:space="preserve">a case study </w:t>
      </w:r>
      <w:r w:rsidRPr="008C009C">
        <w:rPr>
          <w:sz w:val="24"/>
        </w:rPr>
        <w:t>involving prospective tolling of a part of I</w:t>
      </w:r>
      <w:r w:rsidR="000C5380" w:rsidRPr="008C009C">
        <w:rPr>
          <w:sz w:val="24"/>
        </w:rPr>
        <w:t>nterstate 465 (I-465)</w:t>
      </w:r>
      <w:r w:rsidRPr="008C009C">
        <w:rPr>
          <w:sz w:val="24"/>
        </w:rPr>
        <w:t xml:space="preserve">. </w:t>
      </w:r>
      <w:r w:rsidR="000C5380" w:rsidRPr="008C009C">
        <w:rPr>
          <w:sz w:val="24"/>
        </w:rPr>
        <w:t>Th</w:t>
      </w:r>
      <w:r w:rsidR="00362E76" w:rsidRPr="008C009C">
        <w:rPr>
          <w:sz w:val="24"/>
        </w:rPr>
        <w:t>e</w:t>
      </w:r>
      <w:r w:rsidR="000C5380" w:rsidRPr="008C009C">
        <w:rPr>
          <w:sz w:val="24"/>
        </w:rPr>
        <w:t xml:space="preserve"> paper is organized as follows. Section 1 presents introduction and motivation for this study. Section 2 introduces literature review on related topics. Section 3 describes methodology used in the study. Section 4 presents </w:t>
      </w:r>
      <w:r w:rsidR="00362E76" w:rsidRPr="008C009C">
        <w:rPr>
          <w:sz w:val="24"/>
        </w:rPr>
        <w:t>the</w:t>
      </w:r>
      <w:r w:rsidR="000C5380" w:rsidRPr="008C009C">
        <w:rPr>
          <w:sz w:val="24"/>
        </w:rPr>
        <w:t xml:space="preserve"> case study and insights</w:t>
      </w:r>
      <w:r w:rsidR="00362E76" w:rsidRPr="008C009C">
        <w:rPr>
          <w:sz w:val="24"/>
        </w:rPr>
        <w:t xml:space="preserve"> earned from the analysis and S</w:t>
      </w:r>
      <w:r w:rsidR="000C5380" w:rsidRPr="008C009C">
        <w:rPr>
          <w:sz w:val="24"/>
        </w:rPr>
        <w:t>ection 5 conclu</w:t>
      </w:r>
      <w:r w:rsidR="00362E76" w:rsidRPr="008C009C">
        <w:rPr>
          <w:sz w:val="24"/>
        </w:rPr>
        <w:t xml:space="preserve">des he paper and suggests possible directions for </w:t>
      </w:r>
      <w:r w:rsidR="000C5380" w:rsidRPr="008C009C">
        <w:rPr>
          <w:sz w:val="24"/>
        </w:rPr>
        <w:t>future research.</w:t>
      </w:r>
    </w:p>
    <w:p w14:paraId="74C5CB4B" w14:textId="52D3C1F4" w:rsidR="00B72F62" w:rsidRPr="008C009C" w:rsidRDefault="00B72F62" w:rsidP="00941CD5">
      <w:pPr>
        <w:ind w:firstLine="0"/>
        <w:rPr>
          <w:sz w:val="24"/>
        </w:rPr>
      </w:pPr>
    </w:p>
    <w:p w14:paraId="21023859" w14:textId="77777777" w:rsidR="00036E53" w:rsidRPr="008C009C" w:rsidRDefault="00036E53" w:rsidP="00B33012">
      <w:pPr>
        <w:pStyle w:val="Heading1"/>
        <w:spacing w:before="0" w:after="0"/>
        <w:rPr>
          <w:sz w:val="24"/>
        </w:rPr>
      </w:pPr>
      <w:r w:rsidRPr="008C009C">
        <w:rPr>
          <w:sz w:val="24"/>
        </w:rPr>
        <w:t>Literature review</w:t>
      </w:r>
    </w:p>
    <w:p w14:paraId="7E50F429" w14:textId="77777777" w:rsidR="00AE4611" w:rsidRPr="008C009C" w:rsidRDefault="00AE4611" w:rsidP="00794D39">
      <w:pPr>
        <w:rPr>
          <w:sz w:val="24"/>
        </w:rPr>
      </w:pPr>
    </w:p>
    <w:p w14:paraId="6D38675A" w14:textId="1B6748BD" w:rsidR="00036E53" w:rsidRPr="008C009C" w:rsidRDefault="00813472" w:rsidP="00B33012">
      <w:pPr>
        <w:pStyle w:val="Heading2"/>
        <w:spacing w:before="0" w:after="0"/>
        <w:rPr>
          <w:i/>
          <w:sz w:val="24"/>
        </w:rPr>
      </w:pPr>
      <w:r w:rsidRPr="008C009C">
        <w:rPr>
          <w:sz w:val="24"/>
        </w:rPr>
        <w:t xml:space="preserve">The </w:t>
      </w:r>
      <w:r w:rsidR="00F0522B" w:rsidRPr="008C009C">
        <w:rPr>
          <w:sz w:val="24"/>
        </w:rPr>
        <w:t xml:space="preserve">Impacts </w:t>
      </w:r>
      <w:r w:rsidR="00036E53" w:rsidRPr="008C009C">
        <w:rPr>
          <w:sz w:val="24"/>
        </w:rPr>
        <w:t xml:space="preserve">of </w:t>
      </w:r>
      <w:r w:rsidR="00E35BA8" w:rsidRPr="008C009C">
        <w:rPr>
          <w:sz w:val="24"/>
        </w:rPr>
        <w:t>Road Tolls</w:t>
      </w:r>
    </w:p>
    <w:p w14:paraId="101A7984" w14:textId="77777777" w:rsidR="00E35BA8" w:rsidRPr="008C009C" w:rsidRDefault="00E35BA8" w:rsidP="00E35BA8">
      <w:pPr>
        <w:ind w:firstLine="0"/>
        <w:rPr>
          <w:sz w:val="24"/>
        </w:rPr>
      </w:pPr>
      <w:r w:rsidRPr="008C009C">
        <w:rPr>
          <w:sz w:val="24"/>
        </w:rPr>
        <w:t>Toll roads have a diverse range of impacts. Some of these are benefits and others are disbenefits. Also, some impacts are borne by the road user while others are borne by the agency, the concessionaire, and the community.  Overall, the performance indicators for these impacts include traffic congestion, revenues, travel demand, changes in route choices, land use shifts, impacts on neighboring local roads, economic development, citizens’ welfare (Supernak et al., 2002; Gupta et al., 2006; de Palma et al., 2008; Kristoffersson, 2013).</w:t>
      </w:r>
    </w:p>
    <w:p w14:paraId="6E413EE5" w14:textId="160E5329" w:rsidR="00AE5F89" w:rsidRPr="008C009C" w:rsidRDefault="00E35BA8" w:rsidP="00E35BA8">
      <w:pPr>
        <w:rPr>
          <w:rFonts w:eastAsiaTheme="minorEastAsia"/>
          <w:sz w:val="24"/>
          <w:lang w:eastAsia="en-US"/>
        </w:rPr>
      </w:pPr>
      <w:r w:rsidRPr="008C009C">
        <w:rPr>
          <w:rFonts w:eastAsiaTheme="minorEastAsia"/>
          <w:sz w:val="24"/>
          <w:lang w:eastAsia="en-US"/>
        </w:rPr>
        <w:t>Highway and bridge t</w:t>
      </w:r>
      <w:r w:rsidR="00AE5F89" w:rsidRPr="008C009C">
        <w:rPr>
          <w:rFonts w:eastAsiaTheme="minorEastAsia"/>
          <w:sz w:val="24"/>
          <w:lang w:eastAsia="en-US"/>
        </w:rPr>
        <w:t xml:space="preserve">olls </w:t>
      </w:r>
      <w:r w:rsidRPr="008C009C">
        <w:rPr>
          <w:rFonts w:eastAsiaTheme="minorEastAsia"/>
          <w:sz w:val="24"/>
          <w:lang w:eastAsia="en-US"/>
        </w:rPr>
        <w:t xml:space="preserve">typically serve </w:t>
      </w:r>
      <w:r w:rsidR="00AE5F89" w:rsidRPr="008C009C">
        <w:rPr>
          <w:rFonts w:eastAsiaTheme="minorEastAsia"/>
          <w:sz w:val="24"/>
          <w:lang w:eastAsia="en-US"/>
        </w:rPr>
        <w:t xml:space="preserve">as an extra source of income for financing the construction, operation, and maintenance </w:t>
      </w:r>
      <w:r w:rsidR="00AE5F89" w:rsidRPr="008C009C">
        <w:rPr>
          <w:rFonts w:eastAsiaTheme="minorEastAsia"/>
          <w:sz w:val="24"/>
          <w:lang w:eastAsia="en-US"/>
        </w:rPr>
        <w:lastRenderedPageBreak/>
        <w:t xml:space="preserve">of </w:t>
      </w:r>
      <w:r w:rsidRPr="008C009C">
        <w:rPr>
          <w:rFonts w:eastAsiaTheme="minorEastAsia"/>
          <w:sz w:val="24"/>
          <w:lang w:eastAsia="en-US"/>
        </w:rPr>
        <w:t>this</w:t>
      </w:r>
      <w:r w:rsidR="00AE5F89" w:rsidRPr="008C009C">
        <w:rPr>
          <w:rFonts w:eastAsiaTheme="minorEastAsia"/>
          <w:sz w:val="24"/>
          <w:lang w:eastAsia="en-US"/>
        </w:rPr>
        <w:t xml:space="preserve"> infrastructure. Steer Davies </w:t>
      </w:r>
      <w:r w:rsidR="00AE5F89" w:rsidRPr="008C009C">
        <w:rPr>
          <w:rFonts w:eastAsiaTheme="minorEastAsia"/>
          <w:noProof/>
          <w:sz w:val="24"/>
          <w:lang w:eastAsia="en-US"/>
        </w:rPr>
        <w:t>Gleave (2013</w:t>
      </w:r>
      <w:r w:rsidR="00AE5F89" w:rsidRPr="008C009C">
        <w:rPr>
          <w:rFonts w:eastAsiaTheme="minorEastAsia"/>
          <w:sz w:val="24"/>
          <w:lang w:eastAsia="en-US"/>
        </w:rPr>
        <w:t>), studied the impact of tolling two Ohio River bridges in the Louisville metropolitan area</w:t>
      </w:r>
      <w:r w:rsidRPr="008C009C">
        <w:rPr>
          <w:rFonts w:eastAsiaTheme="minorEastAsia"/>
          <w:sz w:val="24"/>
          <w:lang w:eastAsia="en-US"/>
        </w:rPr>
        <w:t xml:space="preserve"> and concluded</w:t>
      </w:r>
      <w:r w:rsidR="00AE5F89" w:rsidRPr="008C009C">
        <w:rPr>
          <w:rFonts w:eastAsiaTheme="minorEastAsia"/>
          <w:sz w:val="24"/>
          <w:lang w:eastAsia="en-US"/>
        </w:rPr>
        <w:t xml:space="preserve"> that the annual tolling revenue </w:t>
      </w:r>
      <w:r w:rsidRPr="008C009C">
        <w:rPr>
          <w:rFonts w:eastAsiaTheme="minorEastAsia"/>
          <w:sz w:val="24"/>
          <w:lang w:eastAsia="en-US"/>
        </w:rPr>
        <w:t xml:space="preserve">will be </w:t>
      </w:r>
      <w:r w:rsidR="00AE5F89" w:rsidRPr="008C009C">
        <w:rPr>
          <w:rFonts w:eastAsiaTheme="minorEastAsia"/>
          <w:sz w:val="24"/>
          <w:lang w:eastAsia="en-US"/>
        </w:rPr>
        <w:t>$34 million for the first half year of opening, and over $210 million in 10 years.</w:t>
      </w:r>
    </w:p>
    <w:p w14:paraId="5816C662" w14:textId="2291E43B" w:rsidR="00AE5F89" w:rsidRPr="008C009C" w:rsidRDefault="00AE5F89" w:rsidP="00E35BA8">
      <w:pPr>
        <w:rPr>
          <w:rFonts w:eastAsiaTheme="minorEastAsia"/>
          <w:sz w:val="24"/>
          <w:lang w:eastAsia="en-US"/>
        </w:rPr>
      </w:pPr>
      <w:r w:rsidRPr="008C009C">
        <w:rPr>
          <w:rFonts w:eastAsiaTheme="minorEastAsia"/>
          <w:sz w:val="24"/>
          <w:lang w:eastAsia="en-US"/>
        </w:rPr>
        <w:t xml:space="preserve">Besides generating considerable revenue, tolling is also shown to be an effective </w:t>
      </w:r>
      <w:r w:rsidR="00E35BA8" w:rsidRPr="008C009C">
        <w:rPr>
          <w:rFonts w:eastAsiaTheme="minorEastAsia"/>
          <w:sz w:val="24"/>
          <w:lang w:eastAsia="en-US"/>
        </w:rPr>
        <w:t xml:space="preserve">road-pricing </w:t>
      </w:r>
      <w:r w:rsidRPr="008C009C">
        <w:rPr>
          <w:rFonts w:eastAsiaTheme="minorEastAsia"/>
          <w:sz w:val="24"/>
          <w:lang w:eastAsia="en-US"/>
        </w:rPr>
        <w:t>approach in reducing traffic congestion (</w:t>
      </w:r>
      <w:r w:rsidR="00AE4611" w:rsidRPr="008C009C">
        <w:rPr>
          <w:sz w:val="24"/>
          <w:shd w:val="clear" w:color="auto" w:fill="FFFFFF" w:themeFill="background1"/>
        </w:rPr>
        <w:t xml:space="preserve">Akiyama and Okushim, 2006; </w:t>
      </w:r>
      <w:r w:rsidR="00AE4611" w:rsidRPr="008C009C">
        <w:rPr>
          <w:sz w:val="24"/>
        </w:rPr>
        <w:t xml:space="preserve">Lindsey, 2006; Pierce, 2014; </w:t>
      </w:r>
      <w:r w:rsidR="00AE4611" w:rsidRPr="008C009C">
        <w:rPr>
          <w:sz w:val="24"/>
          <w:shd w:val="clear" w:color="auto" w:fill="FFFFFF" w:themeFill="background1"/>
        </w:rPr>
        <w:t>Pessaro and Van Nostrand, 2014</w:t>
      </w:r>
      <w:r w:rsidRPr="008C009C">
        <w:rPr>
          <w:rFonts w:eastAsiaTheme="minorEastAsia"/>
          <w:sz w:val="24"/>
          <w:lang w:eastAsia="en-US"/>
        </w:rPr>
        <w:t>)</w:t>
      </w:r>
      <w:r w:rsidR="00E35BA8" w:rsidRPr="008C009C">
        <w:rPr>
          <w:rFonts w:eastAsiaTheme="minorEastAsia"/>
          <w:sz w:val="24"/>
          <w:lang w:eastAsia="en-US"/>
        </w:rPr>
        <w:t xml:space="preserve"> which </w:t>
      </w:r>
      <w:r w:rsidR="00AE4611" w:rsidRPr="008C009C">
        <w:rPr>
          <w:rFonts w:eastAsiaTheme="minorEastAsia"/>
          <w:sz w:val="24"/>
          <w:lang w:eastAsia="en-US"/>
        </w:rPr>
        <w:t xml:space="preserve">otherwise </w:t>
      </w:r>
      <w:r w:rsidRPr="008C009C">
        <w:rPr>
          <w:rFonts w:eastAsiaTheme="minorEastAsia"/>
          <w:sz w:val="24"/>
          <w:lang w:eastAsia="en-US"/>
        </w:rPr>
        <w:t xml:space="preserve">impairs economic development and decreases </w:t>
      </w:r>
      <w:r w:rsidR="00AE4611" w:rsidRPr="008C009C">
        <w:rPr>
          <w:rFonts w:eastAsiaTheme="minorEastAsia"/>
          <w:sz w:val="24"/>
          <w:lang w:eastAsia="en-US"/>
        </w:rPr>
        <w:t xml:space="preserve">air quality and </w:t>
      </w:r>
      <w:r w:rsidRPr="008C009C">
        <w:rPr>
          <w:rFonts w:eastAsiaTheme="minorEastAsia"/>
          <w:sz w:val="24"/>
          <w:lang w:eastAsia="en-US"/>
        </w:rPr>
        <w:t xml:space="preserve">quality of life. </w:t>
      </w:r>
      <w:r w:rsidR="00E35BA8" w:rsidRPr="008C009C">
        <w:rPr>
          <w:sz w:val="24"/>
        </w:rPr>
        <w:t>As a d</w:t>
      </w:r>
      <w:r w:rsidRPr="008C009C">
        <w:rPr>
          <w:sz w:val="24"/>
        </w:rPr>
        <w:t>emand</w:t>
      </w:r>
      <w:r w:rsidR="00E35BA8" w:rsidRPr="008C009C">
        <w:rPr>
          <w:sz w:val="24"/>
        </w:rPr>
        <w:t>-</w:t>
      </w:r>
      <w:r w:rsidRPr="008C009C">
        <w:rPr>
          <w:sz w:val="24"/>
        </w:rPr>
        <w:t>side</w:t>
      </w:r>
      <w:r w:rsidR="00E35BA8" w:rsidRPr="008C009C">
        <w:rPr>
          <w:sz w:val="24"/>
        </w:rPr>
        <w:t xml:space="preserve"> congestion-mitigation str</w:t>
      </w:r>
      <w:r w:rsidRPr="008C009C">
        <w:rPr>
          <w:sz w:val="24"/>
        </w:rPr>
        <w:t>ateg</w:t>
      </w:r>
      <w:r w:rsidR="00E35BA8" w:rsidRPr="008C009C">
        <w:rPr>
          <w:sz w:val="24"/>
        </w:rPr>
        <w:t xml:space="preserve">y, </w:t>
      </w:r>
      <w:r w:rsidRPr="008C009C">
        <w:rPr>
          <w:rFonts w:eastAsiaTheme="minorEastAsia"/>
          <w:sz w:val="24"/>
          <w:lang w:eastAsia="en-US"/>
        </w:rPr>
        <w:t xml:space="preserve">road pricing </w:t>
      </w:r>
      <w:r w:rsidR="00E35BA8" w:rsidRPr="008C009C">
        <w:rPr>
          <w:rFonts w:eastAsiaTheme="minorEastAsia"/>
          <w:sz w:val="24"/>
          <w:lang w:eastAsia="en-US"/>
        </w:rPr>
        <w:t xml:space="preserve">schemes including tolling has been implemented </w:t>
      </w:r>
      <w:r w:rsidRPr="008C009C">
        <w:rPr>
          <w:rFonts w:eastAsiaTheme="minorEastAsia"/>
          <w:sz w:val="24"/>
          <w:lang w:eastAsia="en-US"/>
        </w:rPr>
        <w:t xml:space="preserve">in </w:t>
      </w:r>
      <w:r w:rsidR="00E35BA8" w:rsidRPr="008C009C">
        <w:rPr>
          <w:rFonts w:eastAsiaTheme="minorEastAsia"/>
          <w:sz w:val="24"/>
          <w:lang w:eastAsia="en-US"/>
        </w:rPr>
        <w:t xml:space="preserve">several </w:t>
      </w:r>
      <w:r w:rsidRPr="008C009C">
        <w:rPr>
          <w:rFonts w:eastAsiaTheme="minorEastAsia"/>
          <w:sz w:val="24"/>
          <w:lang w:eastAsia="en-US"/>
        </w:rPr>
        <w:t>big cities world</w:t>
      </w:r>
      <w:r w:rsidR="00E35BA8" w:rsidRPr="008C009C">
        <w:rPr>
          <w:rFonts w:eastAsiaTheme="minorEastAsia"/>
          <w:sz w:val="24"/>
          <w:lang w:eastAsia="en-US"/>
        </w:rPr>
        <w:t>wide</w:t>
      </w:r>
      <w:r w:rsidRPr="008C009C">
        <w:rPr>
          <w:rFonts w:eastAsiaTheme="minorEastAsia"/>
          <w:sz w:val="24"/>
          <w:lang w:eastAsia="en-US"/>
        </w:rPr>
        <w:t xml:space="preserve">. For </w:t>
      </w:r>
      <w:r w:rsidR="00AE4611" w:rsidRPr="008C009C">
        <w:rPr>
          <w:rFonts w:eastAsiaTheme="minorEastAsia"/>
          <w:sz w:val="24"/>
          <w:lang w:eastAsia="en-US"/>
        </w:rPr>
        <w:t xml:space="preserve">example, </w:t>
      </w:r>
      <w:r w:rsidRPr="008C009C">
        <w:rPr>
          <w:rFonts w:eastAsiaTheme="minorEastAsia"/>
          <w:sz w:val="24"/>
          <w:lang w:eastAsia="en-US"/>
        </w:rPr>
        <w:t xml:space="preserve">Singapore launched the Electronic Road Pricing scheme in 1998 and charges road users a congestion fee every time they cross the cordon area (Goh, 2002). </w:t>
      </w:r>
      <w:r w:rsidR="007F2375" w:rsidRPr="008C009C">
        <w:rPr>
          <w:rFonts w:eastAsiaTheme="minorEastAsia"/>
          <w:sz w:val="24"/>
          <w:lang w:eastAsia="en-US"/>
        </w:rPr>
        <w:t xml:space="preserve">In 2003, </w:t>
      </w:r>
      <w:r w:rsidRPr="008C009C">
        <w:rPr>
          <w:rFonts w:eastAsiaTheme="minorEastAsia"/>
          <w:sz w:val="24"/>
          <w:lang w:eastAsia="en-US"/>
        </w:rPr>
        <w:t>London introduced the zonal congestion-pricing scheme</w:t>
      </w:r>
      <w:r w:rsidR="007F2375" w:rsidRPr="008C009C">
        <w:rPr>
          <w:rFonts w:eastAsiaTheme="minorEastAsia"/>
          <w:sz w:val="24"/>
          <w:lang w:eastAsia="en-US"/>
        </w:rPr>
        <w:t xml:space="preserve"> </w:t>
      </w:r>
      <w:r w:rsidRPr="008C009C">
        <w:rPr>
          <w:rFonts w:eastAsiaTheme="minorEastAsia"/>
          <w:sz w:val="24"/>
          <w:lang w:eastAsia="en-US"/>
        </w:rPr>
        <w:t>where a daily fee is charged for every vehicle within the congestion-charging zone.</w:t>
      </w:r>
      <w:r w:rsidRPr="008C009C">
        <w:rPr>
          <w:sz w:val="24"/>
        </w:rPr>
        <w:t xml:space="preserve"> </w:t>
      </w:r>
      <w:r w:rsidR="007F2375" w:rsidRPr="008C009C">
        <w:rPr>
          <w:sz w:val="24"/>
        </w:rPr>
        <w:t>A few s</w:t>
      </w:r>
      <w:r w:rsidRPr="008C009C">
        <w:rPr>
          <w:sz w:val="24"/>
        </w:rPr>
        <w:t xml:space="preserve">tudies have also </w:t>
      </w:r>
      <w:r w:rsidR="007F2375" w:rsidRPr="008C009C">
        <w:rPr>
          <w:sz w:val="24"/>
        </w:rPr>
        <w:t>carried out conceptual</w:t>
      </w:r>
      <w:r w:rsidRPr="008C009C">
        <w:rPr>
          <w:sz w:val="24"/>
        </w:rPr>
        <w:t xml:space="preserve"> evaluat</w:t>
      </w:r>
      <w:r w:rsidR="007F2375" w:rsidRPr="008C009C">
        <w:rPr>
          <w:sz w:val="24"/>
        </w:rPr>
        <w:t xml:space="preserve">ion of </w:t>
      </w:r>
      <w:r w:rsidRPr="008C009C">
        <w:rPr>
          <w:sz w:val="24"/>
        </w:rPr>
        <w:t>the impacts on congestion pricing in roadways (Fan, 2016; Cao et al., 2017).</w:t>
      </w:r>
    </w:p>
    <w:p w14:paraId="4969012B" w14:textId="312EAB8F" w:rsidR="00DF7D5C" w:rsidRPr="008C009C" w:rsidRDefault="00AE4611" w:rsidP="00AE4611">
      <w:pPr>
        <w:rPr>
          <w:sz w:val="24"/>
        </w:rPr>
      </w:pPr>
      <w:r w:rsidRPr="008C009C">
        <w:rPr>
          <w:sz w:val="24"/>
        </w:rPr>
        <w:t>Also, road tolling can yield economic benefits (NCSL 2004; Wilbur, 2005;</w:t>
      </w:r>
      <w:r w:rsidRPr="008C009C">
        <w:rPr>
          <w:sz w:val="24"/>
          <w:shd w:val="clear" w:color="auto" w:fill="FFFFFF" w:themeFill="background1"/>
        </w:rPr>
        <w:t xml:space="preserve"> Weisbrod and Williams, 2011;</w:t>
      </w:r>
      <w:r w:rsidRPr="008C009C">
        <w:rPr>
          <w:sz w:val="24"/>
        </w:rPr>
        <w:t xml:space="preserve"> Lauridsen, 2011; </w:t>
      </w:r>
      <w:r w:rsidRPr="008C009C">
        <w:rPr>
          <w:rFonts w:eastAsiaTheme="minorEastAsia"/>
          <w:sz w:val="24"/>
          <w:lang w:eastAsia="en-US"/>
        </w:rPr>
        <w:t>Steer Davies</w:t>
      </w:r>
      <w:r w:rsidRPr="008C009C">
        <w:rPr>
          <w:sz w:val="24"/>
        </w:rPr>
        <w:t xml:space="preserve"> Gleave, 2013), impact regional traffic, land use, economy and welfare in a positive or negative way</w:t>
      </w:r>
      <w:r w:rsidRPr="008C009C" w:rsidDel="00BB6D6D">
        <w:rPr>
          <w:sz w:val="24"/>
        </w:rPr>
        <w:t xml:space="preserve"> </w:t>
      </w:r>
      <w:r w:rsidRPr="008C009C">
        <w:rPr>
          <w:sz w:val="24"/>
        </w:rPr>
        <w:t>(</w:t>
      </w:r>
      <w:r w:rsidRPr="008C009C">
        <w:rPr>
          <w:sz w:val="24"/>
          <w:shd w:val="clear" w:color="auto" w:fill="FFFFFF" w:themeFill="background1"/>
        </w:rPr>
        <w:t xml:space="preserve">Gupta et al., 2004; </w:t>
      </w:r>
      <w:r w:rsidRPr="008C009C">
        <w:rPr>
          <w:sz w:val="24"/>
          <w:shd w:val="clear" w:color="auto" w:fill="FFFFFF"/>
        </w:rPr>
        <w:t xml:space="preserve">Ferrari, 2005; Kleist and Doll, 2005; </w:t>
      </w:r>
      <w:r w:rsidRPr="008C009C">
        <w:rPr>
          <w:sz w:val="24"/>
          <w:shd w:val="clear" w:color="auto" w:fill="FFFFFF" w:themeFill="background1"/>
        </w:rPr>
        <w:t xml:space="preserve">Lemp and Kockelman, 2009; Kockelman and Lemp, 2011; Ungemah, 2013; </w:t>
      </w:r>
      <w:r w:rsidRPr="008C009C">
        <w:rPr>
          <w:sz w:val="24"/>
          <w:shd w:val="clear" w:color="auto" w:fill="FFFFFF"/>
        </w:rPr>
        <w:t>Petrella et al., 2014; Ray et al., 2014</w:t>
      </w:r>
      <w:r w:rsidRPr="008C009C">
        <w:rPr>
          <w:sz w:val="24"/>
          <w:shd w:val="clear" w:color="auto" w:fill="FFFFFF" w:themeFill="background1"/>
        </w:rPr>
        <w:t xml:space="preserve">). It can also be used an effective congestion management strategy </w:t>
      </w:r>
      <w:r w:rsidRPr="008C009C">
        <w:rPr>
          <w:sz w:val="24"/>
        </w:rPr>
        <w:t>and helps to lower fuel consum</w:t>
      </w:r>
      <w:r w:rsidR="00F40EF0">
        <w:rPr>
          <w:sz w:val="24"/>
        </w:rPr>
        <w:t>p</w:t>
      </w:r>
      <w:r w:rsidRPr="008C009C">
        <w:rPr>
          <w:sz w:val="24"/>
        </w:rPr>
        <w:t>tion and vehicular emissions (</w:t>
      </w:r>
      <w:r w:rsidRPr="008C009C">
        <w:rPr>
          <w:sz w:val="24"/>
          <w:shd w:val="clear" w:color="auto" w:fill="FFFFFF"/>
        </w:rPr>
        <w:t xml:space="preserve">Santos and Newbery, 2001; </w:t>
      </w:r>
      <w:r w:rsidRPr="008C009C">
        <w:rPr>
          <w:rFonts w:eastAsiaTheme="minorEastAsia"/>
          <w:sz w:val="24"/>
        </w:rPr>
        <w:t>Goh, 2002</w:t>
      </w:r>
      <w:r w:rsidRPr="008C009C">
        <w:rPr>
          <w:sz w:val="24"/>
        </w:rPr>
        <w:t>;</w:t>
      </w:r>
      <w:r w:rsidRPr="008C009C">
        <w:rPr>
          <w:sz w:val="24"/>
          <w:shd w:val="clear" w:color="auto" w:fill="FFFFFF"/>
        </w:rPr>
        <w:t xml:space="preserve"> Ramjerdi et al., 2004; Kleist and Doll, 2005;</w:t>
      </w:r>
      <w:r w:rsidRPr="008C009C">
        <w:rPr>
          <w:sz w:val="24"/>
        </w:rPr>
        <w:t xml:space="preserve"> </w:t>
      </w:r>
      <w:r w:rsidRPr="008C009C">
        <w:rPr>
          <w:sz w:val="24"/>
          <w:shd w:val="clear" w:color="auto" w:fill="FFFFFF"/>
        </w:rPr>
        <w:t>Waersted, 2005</w:t>
      </w:r>
      <w:r w:rsidRPr="008C009C">
        <w:rPr>
          <w:sz w:val="24"/>
        </w:rPr>
        <w:t>)</w:t>
      </w:r>
      <w:r w:rsidR="000902C1" w:rsidRPr="008C009C">
        <w:rPr>
          <w:sz w:val="24"/>
        </w:rPr>
        <w:t xml:space="preserve">. Further, </w:t>
      </w:r>
      <w:r w:rsidRPr="008C009C">
        <w:rPr>
          <w:sz w:val="24"/>
        </w:rPr>
        <w:t xml:space="preserve">certain types of </w:t>
      </w:r>
      <w:r w:rsidR="000902C1" w:rsidRPr="008C009C">
        <w:rPr>
          <w:sz w:val="24"/>
        </w:rPr>
        <w:t xml:space="preserve">tolling can be used to manage traffic congestion. For example, </w:t>
      </w:r>
      <w:r w:rsidR="00583439" w:rsidRPr="008C009C">
        <w:rPr>
          <w:sz w:val="24"/>
        </w:rPr>
        <w:t>TOD</w:t>
      </w:r>
      <w:r w:rsidR="000902C1" w:rsidRPr="008C009C">
        <w:rPr>
          <w:sz w:val="24"/>
        </w:rPr>
        <w:t xml:space="preserve"> tolling </w:t>
      </w:r>
      <w:r w:rsidRPr="008C009C">
        <w:rPr>
          <w:sz w:val="24"/>
        </w:rPr>
        <w:t xml:space="preserve">charges different tolls for peak and non-peak hours, thereby discourages travel at peak periods. </w:t>
      </w:r>
      <w:r w:rsidR="00036E53" w:rsidRPr="008C009C">
        <w:rPr>
          <w:sz w:val="24"/>
        </w:rPr>
        <w:t xml:space="preserve"> </w:t>
      </w:r>
    </w:p>
    <w:p w14:paraId="57E79CF6" w14:textId="77777777" w:rsidR="001D28D1" w:rsidRPr="008C009C" w:rsidRDefault="001D28D1" w:rsidP="001D28D1">
      <w:pPr>
        <w:ind w:firstLine="0"/>
        <w:rPr>
          <w:sz w:val="24"/>
        </w:rPr>
      </w:pPr>
    </w:p>
    <w:p w14:paraId="7E5750E3" w14:textId="1EFE3817" w:rsidR="00036E53" w:rsidRPr="008C009C" w:rsidRDefault="00036E53" w:rsidP="00942018">
      <w:pPr>
        <w:pStyle w:val="Heading2"/>
        <w:spacing w:before="0" w:after="0"/>
        <w:rPr>
          <w:sz w:val="24"/>
        </w:rPr>
      </w:pPr>
      <w:r w:rsidRPr="008C009C">
        <w:rPr>
          <w:sz w:val="24"/>
        </w:rPr>
        <w:t xml:space="preserve">Types of </w:t>
      </w:r>
      <w:r w:rsidR="003B3C7E" w:rsidRPr="008C009C">
        <w:rPr>
          <w:sz w:val="24"/>
        </w:rPr>
        <w:t>T</w:t>
      </w:r>
      <w:r w:rsidRPr="008C009C">
        <w:rPr>
          <w:sz w:val="24"/>
        </w:rPr>
        <w:t>oll</w:t>
      </w:r>
      <w:r w:rsidR="003B3C7E" w:rsidRPr="008C009C">
        <w:rPr>
          <w:sz w:val="24"/>
        </w:rPr>
        <w:t xml:space="preserve"> Implementation</w:t>
      </w:r>
    </w:p>
    <w:p w14:paraId="19BA8121" w14:textId="77777777" w:rsidR="004C1093" w:rsidRPr="008C009C" w:rsidRDefault="004C1093" w:rsidP="004C1093">
      <w:pPr>
        <w:rPr>
          <w:sz w:val="24"/>
        </w:rPr>
      </w:pPr>
    </w:p>
    <w:p w14:paraId="1FD725D5" w14:textId="77777777" w:rsidR="00AE5F89" w:rsidRPr="008C009C" w:rsidRDefault="00AE5F89" w:rsidP="00AE5F89">
      <w:pPr>
        <w:ind w:firstLine="0"/>
        <w:rPr>
          <w:i/>
          <w:sz w:val="24"/>
        </w:rPr>
      </w:pPr>
      <w:r w:rsidRPr="008C009C">
        <w:rPr>
          <w:i/>
          <w:sz w:val="24"/>
        </w:rPr>
        <w:t>2.2.1 Flat Rate Tolling</w:t>
      </w:r>
    </w:p>
    <w:p w14:paraId="4F133FE7" w14:textId="42DFDF2C" w:rsidR="00AE5F89" w:rsidRPr="008C009C" w:rsidRDefault="00AE5F89" w:rsidP="00AE5F89">
      <w:pPr>
        <w:ind w:firstLine="0"/>
        <w:rPr>
          <w:sz w:val="24"/>
        </w:rPr>
      </w:pPr>
      <w:r w:rsidRPr="008C009C">
        <w:rPr>
          <w:sz w:val="24"/>
        </w:rPr>
        <w:t>The most common type of tolling is fixed tolling</w:t>
      </w:r>
      <w:r w:rsidRPr="008C009C">
        <w:rPr>
          <w:i/>
          <w:sz w:val="24"/>
        </w:rPr>
        <w:t xml:space="preserve"> </w:t>
      </w:r>
      <w:r w:rsidR="00DC35F6">
        <w:rPr>
          <w:sz w:val="24"/>
        </w:rPr>
        <w:t xml:space="preserve">which is a toll rate that is </w:t>
      </w:r>
      <w:r w:rsidR="00DC35F6">
        <w:rPr>
          <w:sz w:val="24"/>
        </w:rPr>
        <w:t xml:space="preserve">flat </w:t>
      </w:r>
      <w:r w:rsidR="00DC35F6">
        <w:rPr>
          <w:sz w:val="24"/>
        </w:rPr>
        <w:t xml:space="preserve">over time but </w:t>
      </w:r>
      <w:r w:rsidRPr="008C009C">
        <w:rPr>
          <w:sz w:val="24"/>
        </w:rPr>
        <w:t xml:space="preserve">may vary by vehicle class. This type of tolling is typically implemented for well-defined, special and relatively costly infrastructure, such as bridges, tunnels, mountain passes. </w:t>
      </w:r>
    </w:p>
    <w:p w14:paraId="22BC78D8" w14:textId="77777777" w:rsidR="00AE5F89" w:rsidRPr="008C009C" w:rsidRDefault="00AE5F89" w:rsidP="00AE5F89">
      <w:pPr>
        <w:ind w:firstLine="0"/>
        <w:rPr>
          <w:i/>
          <w:sz w:val="24"/>
        </w:rPr>
      </w:pPr>
    </w:p>
    <w:p w14:paraId="0B758217" w14:textId="1F8F9A54" w:rsidR="00AE5F89" w:rsidRPr="008C009C" w:rsidRDefault="00AE5F89" w:rsidP="00AE5F89">
      <w:pPr>
        <w:ind w:firstLine="0"/>
        <w:rPr>
          <w:i/>
          <w:sz w:val="24"/>
        </w:rPr>
      </w:pPr>
      <w:r w:rsidRPr="008C009C">
        <w:rPr>
          <w:i/>
          <w:sz w:val="24"/>
        </w:rPr>
        <w:t>2.2.2 Time of Day Tolling</w:t>
      </w:r>
    </w:p>
    <w:p w14:paraId="7645EA74" w14:textId="2FB87D3B" w:rsidR="00AE5F89" w:rsidRPr="008C009C" w:rsidRDefault="00AE5F89" w:rsidP="00AE5F89">
      <w:pPr>
        <w:ind w:firstLine="0"/>
        <w:rPr>
          <w:rFonts w:eastAsiaTheme="minorEastAsia"/>
          <w:sz w:val="24"/>
          <w:lang w:eastAsia="en-US"/>
        </w:rPr>
      </w:pPr>
      <w:r w:rsidRPr="008C009C">
        <w:rPr>
          <w:sz w:val="24"/>
        </w:rPr>
        <w:t>Time-of-day tolls impose different level of tolls at different times of the day and typically is lower during off-peak hours. T</w:t>
      </w:r>
      <w:r w:rsidR="00DC35F6">
        <w:rPr>
          <w:sz w:val="24"/>
        </w:rPr>
        <w:t>he</w:t>
      </w:r>
      <w:r w:rsidRPr="008C009C">
        <w:rPr>
          <w:sz w:val="24"/>
        </w:rPr>
        <w:t xml:space="preserve"> objective is to address inefficient tolling where there is a mismatch between the individual cost and the marginal cost (Arnott et al., 1994;</w:t>
      </w:r>
      <w:r w:rsidRPr="008C009C">
        <w:rPr>
          <w:rStyle w:val="sottotitoloscheda"/>
          <w:sz w:val="24"/>
          <w:shd w:val="clear" w:color="auto" w:fill="FFFFFF"/>
        </w:rPr>
        <w:t xml:space="preserve"> </w:t>
      </w:r>
      <w:r w:rsidRPr="008C009C">
        <w:rPr>
          <w:rStyle w:val="selectable"/>
          <w:sz w:val="24"/>
          <w:shd w:val="clear" w:color="auto" w:fill="FFFFFF"/>
        </w:rPr>
        <w:t>Holguín-Veras and Allen, 2013</w:t>
      </w:r>
      <w:r w:rsidRPr="008C009C">
        <w:rPr>
          <w:sz w:val="24"/>
        </w:rPr>
        <w:t>).  In addition to generating additional revenue for managing roadways, this strategy allow</w:t>
      </w:r>
      <w:r w:rsidR="00DC35F6">
        <w:rPr>
          <w:sz w:val="24"/>
        </w:rPr>
        <w:t>s</w:t>
      </w:r>
      <w:r w:rsidRPr="008C009C">
        <w:rPr>
          <w:sz w:val="24"/>
        </w:rPr>
        <w:t xml:space="preserve"> drivers who are willing to pay, to use the highway. Drivers </w:t>
      </w:r>
      <w:r w:rsidRPr="008C009C">
        <w:rPr>
          <w:rFonts w:eastAsiaTheme="minorEastAsia"/>
          <w:sz w:val="24"/>
          <w:lang w:eastAsia="en-US"/>
        </w:rPr>
        <w:t>who</w:t>
      </w:r>
      <w:r w:rsidRPr="008C009C">
        <w:rPr>
          <w:sz w:val="24"/>
        </w:rPr>
        <w:t xml:space="preserve"> are not willing to pay a toll can change their travel time, route, mode, or choose not to travel (Glaister, 1981). This change in travel behavior of drivers, impacts </w:t>
      </w:r>
      <w:r w:rsidR="00DC35F6">
        <w:rPr>
          <w:sz w:val="24"/>
        </w:rPr>
        <w:t xml:space="preserve">the </w:t>
      </w:r>
      <w:r w:rsidRPr="008C009C">
        <w:rPr>
          <w:sz w:val="24"/>
        </w:rPr>
        <w:t>region’s traffic, land use, economy and welfare.</w:t>
      </w:r>
    </w:p>
    <w:p w14:paraId="78262300" w14:textId="77777777" w:rsidR="00AE5F89" w:rsidRPr="008C009C" w:rsidRDefault="00AE5F89" w:rsidP="00AE5F89">
      <w:pPr>
        <w:ind w:firstLine="0"/>
        <w:rPr>
          <w:i/>
          <w:sz w:val="24"/>
        </w:rPr>
      </w:pPr>
    </w:p>
    <w:p w14:paraId="2D3FA109" w14:textId="7B04EFA7" w:rsidR="00AE5F89" w:rsidRPr="008C009C" w:rsidRDefault="00AE5F89" w:rsidP="00AE5F89">
      <w:pPr>
        <w:ind w:firstLine="0"/>
        <w:rPr>
          <w:i/>
          <w:sz w:val="24"/>
        </w:rPr>
      </w:pPr>
      <w:r w:rsidRPr="008C009C">
        <w:rPr>
          <w:i/>
          <w:sz w:val="24"/>
        </w:rPr>
        <w:t>2.2.3 Distance/area based Tolling</w:t>
      </w:r>
    </w:p>
    <w:p w14:paraId="3A9F6F0B" w14:textId="73CDCEFD" w:rsidR="00036E53" w:rsidRPr="008C009C" w:rsidRDefault="003F2053" w:rsidP="00F40EF0">
      <w:pPr>
        <w:pStyle w:val="ListParagraph"/>
        <w:spacing w:after="0" w:line="240" w:lineRule="auto"/>
        <w:ind w:left="0" w:firstLine="0"/>
        <w:jc w:val="both"/>
      </w:pPr>
      <w:r w:rsidRPr="008C009C">
        <w:rPr>
          <w:rFonts w:cs="Times New Roman"/>
          <w:szCs w:val="24"/>
        </w:rPr>
        <w:t xml:space="preserve">Tolling based on distance/zone, involve </w:t>
      </w:r>
      <w:r w:rsidR="005010EA" w:rsidRPr="008C009C">
        <w:rPr>
          <w:rFonts w:cs="Times New Roman"/>
          <w:szCs w:val="24"/>
        </w:rPr>
        <w:t xml:space="preserve">vehicles charged based on the total distance driven on the road or specific areas entered. Distance-based tolling is used to reduce the use of the facility, while zone based tolling is used to reduce the number of vehicles entering a specific area. </w:t>
      </w:r>
      <w:r w:rsidRPr="008C009C">
        <w:rPr>
          <w:rFonts w:cs="Times New Roman"/>
          <w:szCs w:val="24"/>
        </w:rPr>
        <w:t xml:space="preserve">Tolls that try to manage congestion </w:t>
      </w:r>
      <w:r w:rsidR="00036E53" w:rsidRPr="008C009C">
        <w:rPr>
          <w:rFonts w:cs="Times New Roman"/>
          <w:szCs w:val="24"/>
        </w:rPr>
        <w:t>charges the user according to the congestion levels of the transportation system. It serves to reduce the traffic congestion of the specified area</w:t>
      </w:r>
      <w:r w:rsidR="00470170" w:rsidRPr="008C009C">
        <w:rPr>
          <w:rFonts w:cs="Times New Roman"/>
          <w:szCs w:val="24"/>
        </w:rPr>
        <w:t xml:space="preserve"> (</w:t>
      </w:r>
      <w:r w:rsidR="00CA23B1" w:rsidRPr="008C009C">
        <w:rPr>
          <w:szCs w:val="24"/>
        </w:rPr>
        <w:t xml:space="preserve">Nakamura </w:t>
      </w:r>
      <w:r w:rsidR="00131543" w:rsidRPr="008C009C">
        <w:rPr>
          <w:szCs w:val="24"/>
        </w:rPr>
        <w:t>and Kockelman</w:t>
      </w:r>
      <w:r w:rsidR="00CA23B1" w:rsidRPr="008C009C">
        <w:rPr>
          <w:szCs w:val="24"/>
        </w:rPr>
        <w:t>, 2002; Issariyanukula and Labi, 2011</w:t>
      </w:r>
      <w:r w:rsidR="00470170" w:rsidRPr="008C009C">
        <w:rPr>
          <w:rFonts w:cs="Times New Roman"/>
          <w:szCs w:val="24"/>
        </w:rPr>
        <w:t>)</w:t>
      </w:r>
      <w:r w:rsidR="00036E53" w:rsidRPr="008C009C">
        <w:rPr>
          <w:rFonts w:cs="Times New Roman"/>
          <w:szCs w:val="24"/>
        </w:rPr>
        <w:t xml:space="preserve">. </w:t>
      </w:r>
      <w:r w:rsidR="0039274D" w:rsidRPr="008C009C">
        <w:t>Table 1 presents a</w:t>
      </w:r>
      <w:r w:rsidR="00036E53" w:rsidRPr="008C009C">
        <w:t xml:space="preserve"> summary on the </w:t>
      </w:r>
      <w:r w:rsidR="0039274D" w:rsidRPr="008C009C">
        <w:t>objectives, scope, and implementation c</w:t>
      </w:r>
      <w:r w:rsidR="004C1093" w:rsidRPr="008C009C">
        <w:t>ost and c</w:t>
      </w:r>
      <w:r w:rsidR="0039274D" w:rsidRPr="008C009C">
        <w:t xml:space="preserve">omplexity of the </w:t>
      </w:r>
      <w:r w:rsidR="00036E53" w:rsidRPr="008C009C">
        <w:t xml:space="preserve">different </w:t>
      </w:r>
      <w:r w:rsidR="0039274D" w:rsidRPr="008C009C">
        <w:t>t</w:t>
      </w:r>
      <w:r w:rsidR="00036E53" w:rsidRPr="008C009C">
        <w:t>ypes of toll</w:t>
      </w:r>
      <w:r w:rsidR="0039274D" w:rsidRPr="008C009C">
        <w:t xml:space="preserve"> implementation</w:t>
      </w:r>
      <w:r w:rsidR="00036E53" w:rsidRPr="008C009C">
        <w:t>.</w:t>
      </w:r>
      <w:r w:rsidR="00F40EF0" w:rsidRPr="00F40EF0">
        <w:t xml:space="preserve"> </w:t>
      </w:r>
    </w:p>
    <w:p w14:paraId="1173DBD4" w14:textId="77777777" w:rsidR="009458D8" w:rsidRPr="000B3E5F" w:rsidRDefault="009458D8" w:rsidP="00B33012">
      <w:pPr>
        <w:rPr>
          <w:szCs w:val="22"/>
        </w:rPr>
      </w:pPr>
    </w:p>
    <w:p w14:paraId="3918B7C7" w14:textId="121ABDD5" w:rsidR="009458D8" w:rsidRDefault="003C7B8B" w:rsidP="00F40EF0">
      <w:pPr>
        <w:tabs>
          <w:tab w:val="left" w:pos="7836"/>
        </w:tabs>
        <w:ind w:firstLine="0"/>
        <w:rPr>
          <w:b/>
          <w:sz w:val="24"/>
        </w:rPr>
      </w:pPr>
      <w:bookmarkStart w:id="0" w:name="_Ref455777523"/>
      <w:r w:rsidRPr="008C009C">
        <w:rPr>
          <w:b/>
          <w:sz w:val="24"/>
        </w:rPr>
        <w:t>TABLE</w:t>
      </w:r>
      <w:bookmarkEnd w:id="0"/>
      <w:r w:rsidR="008C009C">
        <w:rPr>
          <w:b/>
          <w:sz w:val="24"/>
        </w:rPr>
        <w:t xml:space="preserve"> 1</w:t>
      </w:r>
      <w:r w:rsidRPr="008C009C">
        <w:rPr>
          <w:b/>
          <w:sz w:val="24"/>
        </w:rPr>
        <w:t xml:space="preserve"> Characteristics of </w:t>
      </w:r>
      <w:r w:rsidR="006921F6" w:rsidRPr="008C009C">
        <w:rPr>
          <w:b/>
          <w:sz w:val="24"/>
        </w:rPr>
        <w:t>d</w:t>
      </w:r>
      <w:r w:rsidR="006F46D2" w:rsidRPr="008C009C">
        <w:rPr>
          <w:b/>
          <w:sz w:val="24"/>
        </w:rPr>
        <w:t xml:space="preserve">ifferent </w:t>
      </w:r>
      <w:r w:rsidR="006921F6" w:rsidRPr="008C009C">
        <w:rPr>
          <w:b/>
          <w:sz w:val="24"/>
        </w:rPr>
        <w:t>t</w:t>
      </w:r>
      <w:r w:rsidR="006F46D2" w:rsidRPr="008C009C">
        <w:rPr>
          <w:b/>
          <w:sz w:val="24"/>
        </w:rPr>
        <w:t xml:space="preserve">ypes of </w:t>
      </w:r>
      <w:r w:rsidR="006921F6" w:rsidRPr="008C009C">
        <w:rPr>
          <w:b/>
          <w:sz w:val="24"/>
        </w:rPr>
        <w:t>t</w:t>
      </w:r>
      <w:r w:rsidR="006F46D2" w:rsidRPr="008C009C">
        <w:rPr>
          <w:b/>
          <w:sz w:val="24"/>
        </w:rPr>
        <w:t>oll</w:t>
      </w:r>
      <w:r w:rsidR="00AE4611" w:rsidRPr="008C009C">
        <w:rPr>
          <w:b/>
          <w:sz w:val="24"/>
        </w:rPr>
        <w:t xml:space="preserve"> imple</w:t>
      </w:r>
      <w:r w:rsidR="00A52B24" w:rsidRPr="008C009C">
        <w:rPr>
          <w:b/>
          <w:sz w:val="24"/>
        </w:rPr>
        <w:t>m</w:t>
      </w:r>
      <w:r w:rsidR="00AE4611" w:rsidRPr="008C009C">
        <w:rPr>
          <w:b/>
          <w:sz w:val="24"/>
        </w:rPr>
        <w:t>e</w:t>
      </w:r>
      <w:r w:rsidR="00A52B24" w:rsidRPr="008C009C">
        <w:rPr>
          <w:b/>
          <w:sz w:val="24"/>
        </w:rPr>
        <w:t>n</w:t>
      </w:r>
      <w:r w:rsidR="00AE4611" w:rsidRPr="008C009C">
        <w:rPr>
          <w:b/>
          <w:sz w:val="24"/>
        </w:rPr>
        <w:t>ta</w:t>
      </w:r>
      <w:r w:rsidR="00A52B24" w:rsidRPr="008C009C">
        <w:rPr>
          <w:b/>
          <w:sz w:val="24"/>
        </w:rPr>
        <w:t>t</w:t>
      </w:r>
      <w:r w:rsidR="00AE4611" w:rsidRPr="008C009C">
        <w:rPr>
          <w:b/>
          <w:sz w:val="24"/>
        </w:rPr>
        <w:t>ion</w:t>
      </w:r>
      <w:r w:rsidR="00F40EF0">
        <w:rPr>
          <w:b/>
          <w:sz w:val="24"/>
        </w:rPr>
        <w:tab/>
      </w:r>
    </w:p>
    <w:p w14:paraId="3DDC44E3" w14:textId="2EEA546E" w:rsidR="00F40EF0" w:rsidRDefault="00F40EF0" w:rsidP="00F40EF0">
      <w:pPr>
        <w:tabs>
          <w:tab w:val="left" w:pos="7836"/>
        </w:tabs>
        <w:ind w:firstLine="0"/>
        <w:rPr>
          <w:b/>
          <w:sz w:val="24"/>
        </w:rPr>
      </w:pPr>
      <w:r w:rsidRPr="00F40EF0">
        <w:rPr>
          <w:noProof/>
          <w:lang w:eastAsia="en-US"/>
        </w:rPr>
        <w:drawing>
          <wp:inline distT="0" distB="0" distL="0" distR="0" wp14:anchorId="2538BD1C" wp14:editId="0CBB9AB7">
            <wp:extent cx="5943600"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50184EA4" w14:textId="77777777" w:rsidR="007F2375" w:rsidRDefault="007F2375" w:rsidP="007F2375">
      <w:pPr>
        <w:pStyle w:val="Heading2"/>
        <w:numPr>
          <w:ilvl w:val="0"/>
          <w:numId w:val="0"/>
        </w:numPr>
        <w:spacing w:before="0" w:after="0"/>
        <w:rPr>
          <w:szCs w:val="22"/>
        </w:rPr>
      </w:pPr>
    </w:p>
    <w:p w14:paraId="0D4F2328" w14:textId="3B86DADE" w:rsidR="003B3C7E" w:rsidRPr="008C009C" w:rsidRDefault="003B3C7E" w:rsidP="00B33012">
      <w:pPr>
        <w:pStyle w:val="Heading2"/>
        <w:spacing w:before="0" w:after="0"/>
        <w:rPr>
          <w:sz w:val="24"/>
        </w:rPr>
      </w:pPr>
      <w:r w:rsidRPr="008C009C">
        <w:rPr>
          <w:sz w:val="24"/>
        </w:rPr>
        <w:t>Mechanisms for Toll Evaluation Studies</w:t>
      </w:r>
    </w:p>
    <w:p w14:paraId="457F3ABD" w14:textId="09D78B3A" w:rsidR="003B3C7E" w:rsidRPr="008C009C" w:rsidRDefault="003B3C7E" w:rsidP="003B3C7E">
      <w:pPr>
        <w:ind w:firstLine="0"/>
        <w:rPr>
          <w:sz w:val="24"/>
        </w:rPr>
      </w:pPr>
      <w:r w:rsidRPr="008C009C">
        <w:rPr>
          <w:sz w:val="24"/>
        </w:rPr>
        <w:t>Light et al. (2015) used stated preference surveys, traffic and revenue estimation and scenario testing to solicit the perspectives of motorists regarding a proposed TOD tolling scheme. Supernak et al., 2002; McKinnon, 2006; Kristoffersson, 2013; Wang and Goodchild, 2014; Fan, 2016 used computer simulation to assess the impacts of fixed tolling and TOD tolling. Wu et al. (2011) developed a Matlab simulation tool to evaluate the effectiveness of TOD tolling on managed-lane operations.</w:t>
      </w:r>
    </w:p>
    <w:p w14:paraId="6CD68B06" w14:textId="49C407F0" w:rsidR="003B3C7E" w:rsidRPr="008C009C" w:rsidRDefault="003B3C7E" w:rsidP="003B3C7E">
      <w:pPr>
        <w:rPr>
          <w:sz w:val="24"/>
        </w:rPr>
      </w:pPr>
    </w:p>
    <w:p w14:paraId="480CC868" w14:textId="449BB7AD" w:rsidR="007C7F74" w:rsidRPr="008C009C" w:rsidRDefault="0022632E" w:rsidP="00B33012">
      <w:pPr>
        <w:pStyle w:val="Heading2"/>
        <w:spacing w:before="0" w:after="0"/>
        <w:rPr>
          <w:sz w:val="24"/>
        </w:rPr>
      </w:pPr>
      <w:r w:rsidRPr="008C009C">
        <w:rPr>
          <w:sz w:val="24"/>
        </w:rPr>
        <w:t>T</w:t>
      </w:r>
      <w:r w:rsidR="007C7F74" w:rsidRPr="008C009C">
        <w:rPr>
          <w:sz w:val="24"/>
        </w:rPr>
        <w:t>emporal Relativity of Past Tolling Studies</w:t>
      </w:r>
    </w:p>
    <w:p w14:paraId="63A44EA0" w14:textId="0F14EB3E" w:rsidR="002C12E8" w:rsidRPr="008C009C" w:rsidRDefault="006048B3" w:rsidP="00F5115B">
      <w:pPr>
        <w:ind w:firstLine="0"/>
        <w:rPr>
          <w:sz w:val="24"/>
        </w:rPr>
      </w:pPr>
      <w:r>
        <w:rPr>
          <w:sz w:val="24"/>
        </w:rPr>
        <w:t>T</w:t>
      </w:r>
      <w:r w:rsidR="007C7F74" w:rsidRPr="008C009C">
        <w:rPr>
          <w:sz w:val="24"/>
        </w:rPr>
        <w:t xml:space="preserve">he impacts of </w:t>
      </w:r>
      <w:r w:rsidR="00F0522B" w:rsidRPr="008C009C">
        <w:rPr>
          <w:sz w:val="24"/>
        </w:rPr>
        <w:t xml:space="preserve">any transportation stimulus </w:t>
      </w:r>
      <w:r w:rsidR="007C7F74" w:rsidRPr="008C009C">
        <w:rPr>
          <w:sz w:val="24"/>
        </w:rPr>
        <w:t xml:space="preserve">can be assessed before (ex ante) or after (ex poste) the </w:t>
      </w:r>
      <w:r w:rsidR="00F0522B" w:rsidRPr="008C009C">
        <w:rPr>
          <w:sz w:val="24"/>
        </w:rPr>
        <w:t>stimul</w:t>
      </w:r>
      <w:r>
        <w:rPr>
          <w:sz w:val="24"/>
        </w:rPr>
        <w:t>us occurs (Sinha and Labi, 2007</w:t>
      </w:r>
      <w:r w:rsidR="00F0522B" w:rsidRPr="008C009C">
        <w:rPr>
          <w:sz w:val="24"/>
        </w:rPr>
        <w:t>).</w:t>
      </w:r>
      <w:r w:rsidR="007C7F74" w:rsidRPr="008C009C">
        <w:rPr>
          <w:sz w:val="24"/>
        </w:rPr>
        <w:t xml:space="preserve">  Ex ante studies are carried out to proactively estimate the demand, revenue, and other performance measures, and thus provide a basis for quantifying the investment risks associated with road tolling and ultimately, to assess the overall feasibility of proposed tolling from the perspective of all key stakeholders (the agency, the concessionaire, the road user, and the community). Ex poste studies assess the levels of these indicators to ascertain the extent to which the initial assumptions are validated by actual conditions.</w:t>
      </w:r>
    </w:p>
    <w:p w14:paraId="51899C84" w14:textId="77777777" w:rsidR="007C7F74" w:rsidRPr="008C009C" w:rsidRDefault="007C7F74" w:rsidP="00F5115B">
      <w:pPr>
        <w:ind w:firstLine="0"/>
        <w:rPr>
          <w:sz w:val="24"/>
        </w:rPr>
      </w:pPr>
    </w:p>
    <w:p w14:paraId="532DD232" w14:textId="2FEA3842" w:rsidR="007C7F74" w:rsidRPr="008C009C" w:rsidRDefault="007C7F74" w:rsidP="007C7F74">
      <w:pPr>
        <w:ind w:firstLine="0"/>
        <w:rPr>
          <w:i/>
          <w:sz w:val="24"/>
        </w:rPr>
      </w:pPr>
      <w:r w:rsidRPr="008C009C">
        <w:rPr>
          <w:i/>
          <w:sz w:val="24"/>
        </w:rPr>
        <w:t>2.4.1 Ex Ante Evaluations</w:t>
      </w:r>
    </w:p>
    <w:p w14:paraId="36686F29" w14:textId="5780CC7E" w:rsidR="007C7F74" w:rsidRPr="008C009C" w:rsidRDefault="007C7F74" w:rsidP="00214AA7">
      <w:pPr>
        <w:ind w:firstLine="0"/>
        <w:rPr>
          <w:sz w:val="24"/>
        </w:rPr>
      </w:pPr>
      <w:r w:rsidRPr="008C009C">
        <w:rPr>
          <w:sz w:val="24"/>
        </w:rPr>
        <w:t>In the United States, most tol</w:t>
      </w:r>
      <w:r w:rsidR="00F0522B" w:rsidRPr="008C009C">
        <w:rPr>
          <w:sz w:val="24"/>
        </w:rPr>
        <w:t>l</w:t>
      </w:r>
      <w:r w:rsidRPr="008C009C">
        <w:rPr>
          <w:sz w:val="24"/>
        </w:rPr>
        <w:t xml:space="preserve">ing </w:t>
      </w:r>
      <w:r w:rsidR="00F0522B" w:rsidRPr="008C009C">
        <w:rPr>
          <w:sz w:val="24"/>
        </w:rPr>
        <w:t xml:space="preserve">studies have been ex ante in nature. </w:t>
      </w:r>
      <w:r w:rsidR="006048B3">
        <w:rPr>
          <w:sz w:val="24"/>
        </w:rPr>
        <w:t xml:space="preserve">For this, the </w:t>
      </w:r>
      <w:r w:rsidR="006048B3">
        <w:rPr>
          <w:rFonts w:eastAsiaTheme="minorEastAsia"/>
          <w:sz w:val="24"/>
          <w:lang w:eastAsia="en-US"/>
        </w:rPr>
        <w:t xml:space="preserve">Texas DOT </w:t>
      </w:r>
      <w:r w:rsidR="004C1093" w:rsidRPr="008C009C">
        <w:rPr>
          <w:sz w:val="24"/>
        </w:rPr>
        <w:t>uses a</w:t>
      </w:r>
      <w:r w:rsidRPr="008C009C">
        <w:rPr>
          <w:sz w:val="24"/>
        </w:rPr>
        <w:t xml:space="preserve"> toll feasibility analysis procedure to screen and evaluate candidate toll projects</w:t>
      </w:r>
      <w:r w:rsidR="00214AA7" w:rsidRPr="008C009C">
        <w:rPr>
          <w:sz w:val="24"/>
        </w:rPr>
        <w:t xml:space="preserve"> </w:t>
      </w:r>
      <w:r w:rsidRPr="008C009C">
        <w:rPr>
          <w:sz w:val="24"/>
        </w:rPr>
        <w:t>(TxDOT, 2007).</w:t>
      </w:r>
      <w:r w:rsidR="00214AA7" w:rsidRPr="008C009C">
        <w:rPr>
          <w:sz w:val="24"/>
        </w:rPr>
        <w:t xml:space="preserve"> Colorado DOT </w:t>
      </w:r>
      <w:r w:rsidRPr="008C009C">
        <w:rPr>
          <w:sz w:val="24"/>
        </w:rPr>
        <w:t>carrie</w:t>
      </w:r>
      <w:r w:rsidR="00214AA7" w:rsidRPr="008C009C">
        <w:rPr>
          <w:sz w:val="24"/>
        </w:rPr>
        <w:t>s</w:t>
      </w:r>
      <w:r w:rsidRPr="008C009C">
        <w:rPr>
          <w:sz w:val="24"/>
        </w:rPr>
        <w:t xml:space="preserve"> out s</w:t>
      </w:r>
      <w:r w:rsidR="00214AA7" w:rsidRPr="008C009C">
        <w:rPr>
          <w:sz w:val="24"/>
        </w:rPr>
        <w:t xml:space="preserve">imilar procedures </w:t>
      </w:r>
      <w:r w:rsidRPr="008C009C">
        <w:rPr>
          <w:sz w:val="24"/>
        </w:rPr>
        <w:t xml:space="preserve">for </w:t>
      </w:r>
      <w:r w:rsidR="00214AA7" w:rsidRPr="008C009C">
        <w:rPr>
          <w:sz w:val="24"/>
        </w:rPr>
        <w:t xml:space="preserve">evaluating </w:t>
      </w:r>
      <w:r w:rsidRPr="008C009C">
        <w:rPr>
          <w:sz w:val="24"/>
        </w:rPr>
        <w:t>tolling projects (Wilbur, 2005).</w:t>
      </w:r>
      <w:r w:rsidR="00214AA7" w:rsidRPr="008C009C">
        <w:rPr>
          <w:sz w:val="24"/>
        </w:rPr>
        <w:t xml:space="preserve"> </w:t>
      </w:r>
      <w:r w:rsidR="00E35BA8" w:rsidRPr="008C009C">
        <w:rPr>
          <w:rFonts w:eastAsiaTheme="minorEastAsia"/>
          <w:sz w:val="24"/>
          <w:lang w:eastAsia="en-US"/>
        </w:rPr>
        <w:t xml:space="preserve">Steer Davies </w:t>
      </w:r>
      <w:r w:rsidR="00E35BA8" w:rsidRPr="008C009C">
        <w:rPr>
          <w:rFonts w:eastAsiaTheme="minorEastAsia"/>
          <w:noProof/>
          <w:sz w:val="24"/>
          <w:lang w:eastAsia="en-US"/>
        </w:rPr>
        <w:t>Gleave (2013</w:t>
      </w:r>
      <w:r w:rsidR="00E35BA8" w:rsidRPr="008C009C">
        <w:rPr>
          <w:rFonts w:eastAsiaTheme="minorEastAsia"/>
          <w:sz w:val="24"/>
          <w:lang w:eastAsia="en-US"/>
        </w:rPr>
        <w:t xml:space="preserve">) carried out an ex ante study of the Ohio River Bridges in the Louisville metropolitan area </w:t>
      </w:r>
      <w:r w:rsidR="006048B3">
        <w:rPr>
          <w:rFonts w:eastAsiaTheme="minorEastAsia"/>
          <w:sz w:val="24"/>
          <w:lang w:eastAsia="en-US"/>
        </w:rPr>
        <w:t>on</w:t>
      </w:r>
      <w:r w:rsidR="00E35BA8" w:rsidRPr="008C009C">
        <w:rPr>
          <w:rFonts w:eastAsiaTheme="minorEastAsia"/>
          <w:sz w:val="24"/>
          <w:lang w:eastAsia="en-US"/>
        </w:rPr>
        <w:t xml:space="preserve"> </w:t>
      </w:r>
      <w:r w:rsidR="006048B3">
        <w:rPr>
          <w:rFonts w:eastAsiaTheme="minorEastAsia"/>
          <w:sz w:val="24"/>
          <w:lang w:eastAsia="en-US"/>
        </w:rPr>
        <w:t>the Indiana/</w:t>
      </w:r>
      <w:r w:rsidR="00E35BA8" w:rsidRPr="008C009C">
        <w:rPr>
          <w:rFonts w:eastAsiaTheme="minorEastAsia"/>
          <w:sz w:val="24"/>
          <w:lang w:eastAsia="en-US"/>
        </w:rPr>
        <w:t>Kentucky</w:t>
      </w:r>
      <w:r w:rsidR="006048B3">
        <w:rPr>
          <w:rFonts w:eastAsiaTheme="minorEastAsia"/>
          <w:sz w:val="24"/>
          <w:lang w:eastAsia="en-US"/>
        </w:rPr>
        <w:t xml:space="preserve"> border</w:t>
      </w:r>
      <w:r w:rsidR="00E35BA8" w:rsidRPr="008C009C">
        <w:rPr>
          <w:rFonts w:eastAsiaTheme="minorEastAsia"/>
          <w:sz w:val="24"/>
          <w:lang w:eastAsia="en-US"/>
        </w:rPr>
        <w:t>.</w:t>
      </w:r>
    </w:p>
    <w:p w14:paraId="4D8A167F" w14:textId="77777777" w:rsidR="004C1093" w:rsidRPr="008C009C" w:rsidRDefault="004C1093" w:rsidP="007C7F74">
      <w:pPr>
        <w:ind w:firstLine="0"/>
        <w:rPr>
          <w:b/>
          <w:sz w:val="24"/>
        </w:rPr>
      </w:pPr>
    </w:p>
    <w:p w14:paraId="52530E7F" w14:textId="417BEFB7" w:rsidR="007C7F74" w:rsidRPr="008C009C" w:rsidRDefault="004C1093" w:rsidP="007C7F74">
      <w:pPr>
        <w:ind w:firstLine="0"/>
        <w:rPr>
          <w:i/>
          <w:sz w:val="24"/>
        </w:rPr>
      </w:pPr>
      <w:r w:rsidRPr="008C009C">
        <w:rPr>
          <w:i/>
          <w:sz w:val="24"/>
        </w:rPr>
        <w:t xml:space="preserve">2.4.2 </w:t>
      </w:r>
      <w:r w:rsidR="007C7F74" w:rsidRPr="008C009C">
        <w:rPr>
          <w:i/>
          <w:sz w:val="24"/>
        </w:rPr>
        <w:t>Ex Post</w:t>
      </w:r>
      <w:r w:rsidR="004004EE">
        <w:rPr>
          <w:i/>
          <w:sz w:val="24"/>
        </w:rPr>
        <w:t>e</w:t>
      </w:r>
      <w:r w:rsidR="007C7F74" w:rsidRPr="008C009C">
        <w:rPr>
          <w:i/>
          <w:sz w:val="24"/>
        </w:rPr>
        <w:t xml:space="preserve"> Evaluations</w:t>
      </w:r>
    </w:p>
    <w:p w14:paraId="436AE2CF" w14:textId="7C6F2139" w:rsidR="00214AA7" w:rsidRPr="008C009C" w:rsidRDefault="007C7F74" w:rsidP="00DA30CF">
      <w:pPr>
        <w:ind w:firstLine="0"/>
        <w:rPr>
          <w:rFonts w:eastAsiaTheme="minorEastAsia"/>
          <w:sz w:val="24"/>
          <w:lang w:eastAsia="en-US"/>
        </w:rPr>
      </w:pPr>
      <w:r w:rsidRPr="008C009C">
        <w:rPr>
          <w:sz w:val="24"/>
        </w:rPr>
        <w:t xml:space="preserve">The </w:t>
      </w:r>
      <w:r w:rsidR="00BE59FE" w:rsidRPr="008C009C">
        <w:rPr>
          <w:sz w:val="24"/>
        </w:rPr>
        <w:t xml:space="preserve">post-implementation </w:t>
      </w:r>
      <w:r w:rsidRPr="008C009C">
        <w:rPr>
          <w:sz w:val="24"/>
        </w:rPr>
        <w:t>impacts of toll</w:t>
      </w:r>
      <w:r w:rsidR="00BE59FE" w:rsidRPr="008C009C">
        <w:rPr>
          <w:sz w:val="24"/>
        </w:rPr>
        <w:t>s</w:t>
      </w:r>
      <w:r w:rsidRPr="008C009C">
        <w:rPr>
          <w:sz w:val="24"/>
        </w:rPr>
        <w:t xml:space="preserve"> have been studied for many road projects </w:t>
      </w:r>
      <w:r w:rsidR="00BE59FE" w:rsidRPr="008C009C">
        <w:rPr>
          <w:sz w:val="24"/>
        </w:rPr>
        <w:t>at different locations worldwide, and these experiences prov</w:t>
      </w:r>
      <w:r w:rsidRPr="008C009C">
        <w:rPr>
          <w:sz w:val="24"/>
        </w:rPr>
        <w:t xml:space="preserve">ide useful guidance on the </w:t>
      </w:r>
      <w:r w:rsidR="00BE59FE" w:rsidRPr="008C009C">
        <w:rPr>
          <w:sz w:val="24"/>
        </w:rPr>
        <w:t xml:space="preserve">impact analysis and </w:t>
      </w:r>
      <w:r w:rsidRPr="008C009C">
        <w:rPr>
          <w:sz w:val="24"/>
        </w:rPr>
        <w:t xml:space="preserve">feasibility of </w:t>
      </w:r>
      <w:r w:rsidR="00BE59FE" w:rsidRPr="008C009C">
        <w:rPr>
          <w:sz w:val="24"/>
        </w:rPr>
        <w:t xml:space="preserve">future road </w:t>
      </w:r>
      <w:r w:rsidRPr="008C009C">
        <w:rPr>
          <w:sz w:val="24"/>
        </w:rPr>
        <w:t>toll</w:t>
      </w:r>
      <w:r w:rsidR="00BE59FE" w:rsidRPr="008C009C">
        <w:rPr>
          <w:sz w:val="24"/>
        </w:rPr>
        <w:t>ing proposals</w:t>
      </w:r>
      <w:r w:rsidR="004004EE">
        <w:rPr>
          <w:sz w:val="24"/>
        </w:rPr>
        <w:t xml:space="preserve"> (Zhang et al., 201</w:t>
      </w:r>
      <w:r w:rsidR="006048B3">
        <w:rPr>
          <w:sz w:val="24"/>
        </w:rPr>
        <w:t>3</w:t>
      </w:r>
      <w:r w:rsidR="004004EE">
        <w:rPr>
          <w:sz w:val="24"/>
        </w:rPr>
        <w:t>)</w:t>
      </w:r>
      <w:r w:rsidR="00BE59FE" w:rsidRPr="008C009C">
        <w:rPr>
          <w:sz w:val="24"/>
        </w:rPr>
        <w:t xml:space="preserve">. </w:t>
      </w:r>
      <w:r w:rsidR="00214AA7" w:rsidRPr="008C009C">
        <w:rPr>
          <w:sz w:val="24"/>
        </w:rPr>
        <w:t>In Washington State, Seattle’s SR-520</w:t>
      </w:r>
      <w:r w:rsidR="00F40EF0">
        <w:rPr>
          <w:sz w:val="24"/>
        </w:rPr>
        <w:t xml:space="preserve"> </w:t>
      </w:r>
      <w:r w:rsidR="00214AA7" w:rsidRPr="008C009C">
        <w:rPr>
          <w:sz w:val="24"/>
        </w:rPr>
        <w:t xml:space="preserve">is a typical example of </w:t>
      </w:r>
      <w:r w:rsidR="00BE59FE" w:rsidRPr="008C009C">
        <w:rPr>
          <w:sz w:val="24"/>
        </w:rPr>
        <w:t>a</w:t>
      </w:r>
      <w:r w:rsidR="00F40EF0">
        <w:rPr>
          <w:sz w:val="24"/>
        </w:rPr>
        <w:t xml:space="preserve"> </w:t>
      </w:r>
      <w:r w:rsidR="006048B3">
        <w:rPr>
          <w:sz w:val="24"/>
        </w:rPr>
        <w:t>toll-</w:t>
      </w:r>
      <w:r w:rsidR="006048B3" w:rsidRPr="008C009C">
        <w:rPr>
          <w:sz w:val="24"/>
        </w:rPr>
        <w:t xml:space="preserve">road </w:t>
      </w:r>
      <w:r w:rsidR="00F40EF0">
        <w:rPr>
          <w:sz w:val="24"/>
        </w:rPr>
        <w:t>project that received e</w:t>
      </w:r>
      <w:r w:rsidR="00214AA7" w:rsidRPr="008C009C">
        <w:rPr>
          <w:sz w:val="24"/>
        </w:rPr>
        <w:t xml:space="preserve">x poste impact evaluation. The Evergreen Point Floating Bridge, built parallel to the existing bridge, was forecast to have very high future traffic volumes, and was tolled </w:t>
      </w:r>
      <w:r w:rsidR="001A3FF0" w:rsidRPr="008C009C">
        <w:rPr>
          <w:sz w:val="24"/>
        </w:rPr>
        <w:t xml:space="preserve">by time of day and day of week, </w:t>
      </w:r>
      <w:r w:rsidR="00214AA7" w:rsidRPr="008C009C">
        <w:rPr>
          <w:sz w:val="24"/>
        </w:rPr>
        <w:t xml:space="preserve">starting </w:t>
      </w:r>
      <w:r w:rsidR="00D910A9" w:rsidRPr="008C009C">
        <w:rPr>
          <w:sz w:val="24"/>
        </w:rPr>
        <w:t>December</w:t>
      </w:r>
      <w:r w:rsidR="00214AA7" w:rsidRPr="008C009C">
        <w:rPr>
          <w:sz w:val="24"/>
        </w:rPr>
        <w:t xml:space="preserve"> 2011. </w:t>
      </w:r>
      <w:r w:rsidR="006048B3" w:rsidRPr="008C009C">
        <w:rPr>
          <w:rFonts w:eastAsiaTheme="minorEastAsia"/>
          <w:sz w:val="24"/>
          <w:lang w:eastAsia="en-US"/>
        </w:rPr>
        <w:t>A</w:t>
      </w:r>
      <w:r w:rsidR="006048B3" w:rsidRPr="008C009C">
        <w:rPr>
          <w:rFonts w:eastAsiaTheme="minorEastAsia"/>
          <w:sz w:val="24"/>
          <w:lang w:eastAsia="en-US"/>
        </w:rPr>
        <w:t xml:space="preserve"> survey was carried out on over 2,700 households</w:t>
      </w:r>
      <w:r w:rsidR="006048B3" w:rsidRPr="008C009C">
        <w:rPr>
          <w:rFonts w:eastAsiaTheme="minorEastAsia"/>
          <w:sz w:val="24"/>
          <w:lang w:eastAsia="en-US"/>
        </w:rPr>
        <w:t xml:space="preserve"> </w:t>
      </w:r>
      <w:r w:rsidR="006048B3">
        <w:rPr>
          <w:rFonts w:eastAsiaTheme="minorEastAsia"/>
          <w:sz w:val="24"/>
          <w:lang w:eastAsia="en-US"/>
        </w:rPr>
        <w:t>to</w:t>
      </w:r>
      <w:r w:rsidR="00214AA7" w:rsidRPr="008C009C">
        <w:rPr>
          <w:rFonts w:eastAsiaTheme="minorEastAsia"/>
          <w:sz w:val="24"/>
          <w:lang w:eastAsia="en-US"/>
        </w:rPr>
        <w:t xml:space="preserve"> evaluate the influence of the tolling policy on traveler behavior</w:t>
      </w:r>
      <w:r w:rsidR="001A3FF0" w:rsidRPr="008C009C">
        <w:rPr>
          <w:rFonts w:eastAsiaTheme="minorEastAsia"/>
          <w:sz w:val="24"/>
          <w:lang w:eastAsia="en-US"/>
        </w:rPr>
        <w:t xml:space="preserve"> and other impacts</w:t>
      </w:r>
      <w:r w:rsidR="00214AA7" w:rsidRPr="008C009C">
        <w:rPr>
          <w:rFonts w:eastAsiaTheme="minorEastAsia"/>
          <w:sz w:val="24"/>
          <w:lang w:eastAsia="en-US"/>
        </w:rPr>
        <w:t xml:space="preserve">, </w:t>
      </w:r>
      <w:r w:rsidR="00214AA7" w:rsidRPr="008C009C">
        <w:rPr>
          <w:sz w:val="24"/>
        </w:rPr>
        <w:t>reveal</w:t>
      </w:r>
      <w:r w:rsidR="001A3FF0" w:rsidRPr="008C009C">
        <w:rPr>
          <w:sz w:val="24"/>
        </w:rPr>
        <w:t>ed</w:t>
      </w:r>
      <w:r w:rsidR="00214AA7" w:rsidRPr="008C009C">
        <w:rPr>
          <w:sz w:val="24"/>
        </w:rPr>
        <w:t xml:space="preserve"> a significant decline in overall travel on SR-520</w:t>
      </w:r>
      <w:r w:rsidR="001A3FF0" w:rsidRPr="008C009C">
        <w:rPr>
          <w:sz w:val="24"/>
        </w:rPr>
        <w:t xml:space="preserve"> and s</w:t>
      </w:r>
      <w:r w:rsidR="00214AA7" w:rsidRPr="008C009C">
        <w:rPr>
          <w:sz w:val="24"/>
        </w:rPr>
        <w:t>ignificant traffic diversion to toll-free alternative routes and transit (WSDOT, 2016).</w:t>
      </w:r>
      <w:r w:rsidR="00214AA7" w:rsidRPr="008C009C">
        <w:rPr>
          <w:rFonts w:eastAsiaTheme="minorEastAsia"/>
          <w:sz w:val="24"/>
          <w:lang w:eastAsia="en-US"/>
        </w:rPr>
        <w:t xml:space="preserve"> </w:t>
      </w:r>
    </w:p>
    <w:p w14:paraId="49CEA89F" w14:textId="694B2B7B" w:rsidR="004004EE" w:rsidRPr="004004EE" w:rsidRDefault="003044EC" w:rsidP="004004EE">
      <w:pPr>
        <w:rPr>
          <w:sz w:val="24"/>
        </w:rPr>
      </w:pPr>
      <w:r w:rsidRPr="008C009C">
        <w:rPr>
          <w:sz w:val="24"/>
        </w:rPr>
        <w:t>Eliasson and Mattsson (2006) studied the effects of tolling in Stockholm by measuring the distributional effects across persons of different classes (income, gender, family situation, occupational status, location, and car ownership). The tolling impacts were expressed in terms of the changes in travel cost, travel behavior, and travel times, and amount of revenue generated. Fridstrøm et al.</w:t>
      </w:r>
      <w:r w:rsidR="008A2FFE" w:rsidRPr="008C009C">
        <w:rPr>
          <w:sz w:val="24"/>
        </w:rPr>
        <w:t xml:space="preserve"> </w:t>
      </w:r>
      <w:r w:rsidRPr="008C009C">
        <w:rPr>
          <w:sz w:val="24"/>
        </w:rPr>
        <w:t>(2000) studied the economic and equity impacts of marginal</w:t>
      </w:r>
      <w:r w:rsidR="008A2FFE" w:rsidRPr="008C009C">
        <w:rPr>
          <w:sz w:val="24"/>
        </w:rPr>
        <w:t>-</w:t>
      </w:r>
      <w:r w:rsidRPr="008C009C">
        <w:rPr>
          <w:sz w:val="24"/>
        </w:rPr>
        <w:t>cost tolling in Edinburg, Helsinki</w:t>
      </w:r>
      <w:r w:rsidR="008A2FFE" w:rsidRPr="008C009C">
        <w:rPr>
          <w:sz w:val="24"/>
        </w:rPr>
        <w:t>,</w:t>
      </w:r>
      <w:r w:rsidRPr="008C009C">
        <w:rPr>
          <w:sz w:val="24"/>
        </w:rPr>
        <w:t xml:space="preserve"> and Oslo. </w:t>
      </w:r>
      <w:r w:rsidR="008A2FFE" w:rsidRPr="008C009C">
        <w:rPr>
          <w:sz w:val="24"/>
        </w:rPr>
        <w:t xml:space="preserve">These researchers predicated their study on the assumption that </w:t>
      </w:r>
      <w:r w:rsidRPr="008C009C">
        <w:rPr>
          <w:sz w:val="24"/>
        </w:rPr>
        <w:t xml:space="preserve">the marginal road user is charged the marginal cost of road use </w:t>
      </w:r>
      <w:r w:rsidR="008A2FFE" w:rsidRPr="008C009C">
        <w:rPr>
          <w:sz w:val="24"/>
        </w:rPr>
        <w:t xml:space="preserve">which consists of the costs of </w:t>
      </w:r>
      <w:r w:rsidRPr="008C009C">
        <w:rPr>
          <w:sz w:val="24"/>
        </w:rPr>
        <w:t>congestion, environmental</w:t>
      </w:r>
      <w:r w:rsidR="008A2FFE" w:rsidRPr="008C009C">
        <w:rPr>
          <w:sz w:val="24"/>
        </w:rPr>
        <w:t xml:space="preserve"> degradation</w:t>
      </w:r>
      <w:r w:rsidRPr="008C009C">
        <w:rPr>
          <w:sz w:val="24"/>
        </w:rPr>
        <w:t>, accident</w:t>
      </w:r>
      <w:r w:rsidR="008A2FFE" w:rsidRPr="008C009C">
        <w:rPr>
          <w:sz w:val="24"/>
        </w:rPr>
        <w:t>s</w:t>
      </w:r>
      <w:r w:rsidRPr="008C009C">
        <w:rPr>
          <w:sz w:val="24"/>
        </w:rPr>
        <w:t xml:space="preserve">, and other </w:t>
      </w:r>
      <w:r w:rsidR="008A2FFE" w:rsidRPr="008C009C">
        <w:rPr>
          <w:sz w:val="24"/>
        </w:rPr>
        <w:t xml:space="preserve">road user-generated costs – </w:t>
      </w:r>
      <w:r w:rsidRPr="008C009C">
        <w:rPr>
          <w:sz w:val="24"/>
        </w:rPr>
        <w:t xml:space="preserve">external or internal. </w:t>
      </w:r>
      <w:r w:rsidR="008A2FFE" w:rsidRPr="008C009C">
        <w:rPr>
          <w:sz w:val="24"/>
        </w:rPr>
        <w:t xml:space="preserve">They determined that </w:t>
      </w:r>
      <w:r w:rsidRPr="008C009C">
        <w:rPr>
          <w:sz w:val="24"/>
        </w:rPr>
        <w:t>marginal</w:t>
      </w:r>
      <w:r w:rsidR="008A2FFE" w:rsidRPr="008C009C">
        <w:rPr>
          <w:sz w:val="24"/>
        </w:rPr>
        <w:t>-</w:t>
      </w:r>
      <w:r w:rsidRPr="008C009C">
        <w:rPr>
          <w:sz w:val="24"/>
        </w:rPr>
        <w:t>cost tolling increase</w:t>
      </w:r>
      <w:r w:rsidR="008A2FFE" w:rsidRPr="008C009C">
        <w:rPr>
          <w:sz w:val="24"/>
        </w:rPr>
        <w:t>s</w:t>
      </w:r>
      <w:r w:rsidRPr="008C009C">
        <w:rPr>
          <w:sz w:val="24"/>
        </w:rPr>
        <w:t xml:space="preserve"> the annual social welfare gains for </w:t>
      </w:r>
      <w:r w:rsidR="008A2FFE" w:rsidRPr="008C009C">
        <w:rPr>
          <w:sz w:val="24"/>
        </w:rPr>
        <w:t xml:space="preserve">the three cities </w:t>
      </w:r>
      <w:r w:rsidRPr="008C009C">
        <w:rPr>
          <w:sz w:val="24"/>
        </w:rPr>
        <w:t xml:space="preserve">by 100-400 euros per capita. Kickhöfer et al. (2010) </w:t>
      </w:r>
      <w:r w:rsidR="008A2FFE" w:rsidRPr="008C009C">
        <w:rPr>
          <w:sz w:val="24"/>
        </w:rPr>
        <w:t xml:space="preserve">used multi-agent microsimulation of individual traveler behavior to </w:t>
      </w:r>
      <w:r w:rsidRPr="008C009C">
        <w:rPr>
          <w:sz w:val="24"/>
        </w:rPr>
        <w:t>stud</w:t>
      </w:r>
      <w:r w:rsidR="008A2FFE" w:rsidRPr="008C009C">
        <w:rPr>
          <w:sz w:val="24"/>
        </w:rPr>
        <w:t>y</w:t>
      </w:r>
      <w:r w:rsidRPr="008C009C">
        <w:rPr>
          <w:sz w:val="24"/>
        </w:rPr>
        <w:t xml:space="preserve"> the impact of tolling in Zurich. The model allowed for multiple-choice dimensions simultaneously, such as route choice, mode choice and time choice</w:t>
      </w:r>
      <w:r w:rsidR="008A2FFE" w:rsidRPr="008C009C">
        <w:rPr>
          <w:sz w:val="24"/>
        </w:rPr>
        <w:t>, and assumed that each a</w:t>
      </w:r>
      <w:r w:rsidRPr="008C009C">
        <w:rPr>
          <w:sz w:val="24"/>
        </w:rPr>
        <w:t xml:space="preserve">gent </w:t>
      </w:r>
      <w:r w:rsidR="008A2FFE" w:rsidRPr="008C009C">
        <w:rPr>
          <w:sz w:val="24"/>
        </w:rPr>
        <w:t xml:space="preserve">sought to </w:t>
      </w:r>
      <w:r w:rsidRPr="008C009C">
        <w:rPr>
          <w:sz w:val="24"/>
        </w:rPr>
        <w:t>maximiz</w:t>
      </w:r>
      <w:r w:rsidR="008A2FFE" w:rsidRPr="008C009C">
        <w:rPr>
          <w:sz w:val="24"/>
        </w:rPr>
        <w:t xml:space="preserve">e their individual </w:t>
      </w:r>
      <w:r w:rsidRPr="008C009C">
        <w:rPr>
          <w:sz w:val="24"/>
        </w:rPr>
        <w:t>utility function</w:t>
      </w:r>
      <w:r w:rsidR="008A2FFE" w:rsidRPr="008C009C">
        <w:rPr>
          <w:sz w:val="24"/>
        </w:rPr>
        <w:t xml:space="preserve"> (which was input as a function of their income)</w:t>
      </w:r>
      <w:r w:rsidRPr="008C009C">
        <w:rPr>
          <w:sz w:val="24"/>
        </w:rPr>
        <w:t xml:space="preserve">. The study </w:t>
      </w:r>
      <w:r w:rsidR="00C4220F">
        <w:rPr>
          <w:sz w:val="24"/>
        </w:rPr>
        <w:t xml:space="preserve">demonstrated </w:t>
      </w:r>
      <w:r w:rsidRPr="008C009C">
        <w:rPr>
          <w:sz w:val="24"/>
        </w:rPr>
        <w:t xml:space="preserve">that tolling </w:t>
      </w:r>
      <w:r w:rsidR="00C4220F">
        <w:rPr>
          <w:sz w:val="24"/>
        </w:rPr>
        <w:t>can and does often r</w:t>
      </w:r>
      <w:r w:rsidRPr="008C009C">
        <w:rPr>
          <w:sz w:val="24"/>
        </w:rPr>
        <w:t>esult in negative impacts on the welfare distribution of the society.</w:t>
      </w:r>
      <w:r w:rsidR="004004EE">
        <w:rPr>
          <w:sz w:val="24"/>
        </w:rPr>
        <w:t xml:space="preserve"> Zhang et al. (2014) carried out an ex poste ev</w:t>
      </w:r>
      <w:r w:rsidR="004004EE" w:rsidRPr="004004EE">
        <w:rPr>
          <w:sz w:val="24"/>
        </w:rPr>
        <w:t>aluat</w:t>
      </w:r>
      <w:r w:rsidR="004004EE">
        <w:rPr>
          <w:sz w:val="24"/>
        </w:rPr>
        <w:t>ion of the 2006 long-term l</w:t>
      </w:r>
      <w:r w:rsidR="004004EE" w:rsidRPr="004004EE">
        <w:rPr>
          <w:sz w:val="24"/>
        </w:rPr>
        <w:t>eas</w:t>
      </w:r>
      <w:r w:rsidR="004004EE">
        <w:rPr>
          <w:sz w:val="24"/>
        </w:rPr>
        <w:t>e</w:t>
      </w:r>
      <w:r w:rsidR="004004EE" w:rsidRPr="004004EE">
        <w:rPr>
          <w:sz w:val="24"/>
        </w:rPr>
        <w:t xml:space="preserve"> </w:t>
      </w:r>
      <w:r w:rsidR="004004EE">
        <w:rPr>
          <w:sz w:val="24"/>
        </w:rPr>
        <w:t xml:space="preserve">of </w:t>
      </w:r>
      <w:r w:rsidR="004004EE" w:rsidRPr="004004EE">
        <w:rPr>
          <w:sz w:val="24"/>
        </w:rPr>
        <w:t>Indiana</w:t>
      </w:r>
      <w:r w:rsidR="004004EE">
        <w:rPr>
          <w:sz w:val="24"/>
        </w:rPr>
        <w:t>’s</w:t>
      </w:r>
      <w:r w:rsidR="004004EE" w:rsidRPr="004004EE">
        <w:rPr>
          <w:sz w:val="24"/>
        </w:rPr>
        <w:t xml:space="preserve"> </w:t>
      </w:r>
      <w:r w:rsidR="004004EE" w:rsidRPr="004004EE">
        <w:rPr>
          <w:sz w:val="24"/>
        </w:rPr>
        <w:t>I</w:t>
      </w:r>
      <w:r w:rsidR="004004EE">
        <w:rPr>
          <w:sz w:val="24"/>
        </w:rPr>
        <w:t xml:space="preserve">nterstate </w:t>
      </w:r>
      <w:r w:rsidR="004004EE" w:rsidRPr="004004EE">
        <w:rPr>
          <w:sz w:val="24"/>
        </w:rPr>
        <w:t xml:space="preserve">90 </w:t>
      </w:r>
      <w:r w:rsidR="004004EE">
        <w:rPr>
          <w:sz w:val="24"/>
        </w:rPr>
        <w:t>tol</w:t>
      </w:r>
      <w:r w:rsidR="004004EE" w:rsidRPr="004004EE">
        <w:rPr>
          <w:sz w:val="24"/>
        </w:rPr>
        <w:t xml:space="preserve">l </w:t>
      </w:r>
      <w:r w:rsidR="004004EE">
        <w:rPr>
          <w:sz w:val="24"/>
        </w:rPr>
        <w:t>r</w:t>
      </w:r>
      <w:r w:rsidR="004004EE" w:rsidRPr="004004EE">
        <w:rPr>
          <w:sz w:val="24"/>
        </w:rPr>
        <w:t>oad</w:t>
      </w:r>
      <w:r w:rsidR="004004EE">
        <w:rPr>
          <w:sz w:val="24"/>
        </w:rPr>
        <w:t xml:space="preserve">. </w:t>
      </w:r>
    </w:p>
    <w:p w14:paraId="1ED3B8AA" w14:textId="77777777" w:rsidR="00C4220F" w:rsidRPr="008C009C" w:rsidRDefault="00C4220F" w:rsidP="008A2FFE">
      <w:pPr>
        <w:rPr>
          <w:sz w:val="24"/>
        </w:rPr>
      </w:pPr>
    </w:p>
    <w:p w14:paraId="480767E1" w14:textId="290D1E11" w:rsidR="00036E53" w:rsidRPr="008C009C" w:rsidRDefault="007F2375" w:rsidP="00B33012">
      <w:pPr>
        <w:pStyle w:val="Heading2"/>
        <w:spacing w:before="0" w:after="0"/>
        <w:rPr>
          <w:i/>
          <w:sz w:val="24"/>
        </w:rPr>
      </w:pPr>
      <w:r w:rsidRPr="008C009C">
        <w:rPr>
          <w:sz w:val="24"/>
        </w:rPr>
        <w:t xml:space="preserve">New Road-Toll </w:t>
      </w:r>
      <w:r w:rsidR="00036E53" w:rsidRPr="008C009C">
        <w:rPr>
          <w:sz w:val="24"/>
        </w:rPr>
        <w:t>Challenges</w:t>
      </w:r>
    </w:p>
    <w:p w14:paraId="5F28FFDF" w14:textId="7321580A" w:rsidR="00036E53" w:rsidRPr="008C009C" w:rsidRDefault="00036E53" w:rsidP="00A95889">
      <w:pPr>
        <w:ind w:firstLine="0"/>
        <w:rPr>
          <w:rFonts w:eastAsiaTheme="minorEastAsia"/>
          <w:sz w:val="24"/>
          <w:lang w:eastAsia="en-US"/>
        </w:rPr>
      </w:pPr>
      <w:r w:rsidRPr="008C009C">
        <w:rPr>
          <w:sz w:val="24"/>
        </w:rPr>
        <w:t xml:space="preserve">New toll projects always have project-specific issues and challenges. A recent survey of state transportation officials by the U.S. Government Accountability Office (GAO) </w:t>
      </w:r>
      <w:r w:rsidR="00AC79EC" w:rsidRPr="008C009C">
        <w:rPr>
          <w:sz w:val="24"/>
        </w:rPr>
        <w:t>(</w:t>
      </w:r>
      <w:r w:rsidR="00CF60D4" w:rsidRPr="008C009C">
        <w:rPr>
          <w:sz w:val="24"/>
        </w:rPr>
        <w:t>2006</w:t>
      </w:r>
      <w:r w:rsidR="00AC79EC" w:rsidRPr="008C009C">
        <w:rPr>
          <w:sz w:val="24"/>
        </w:rPr>
        <w:t xml:space="preserve">) </w:t>
      </w:r>
      <w:r w:rsidR="006E2633" w:rsidRPr="008C009C">
        <w:rPr>
          <w:rFonts w:eastAsiaTheme="minorEastAsia"/>
          <w:sz w:val="24"/>
          <w:lang w:eastAsia="en-US"/>
        </w:rPr>
        <w:t>identified two broad categories of challenges</w:t>
      </w:r>
      <w:r w:rsidRPr="008C009C">
        <w:rPr>
          <w:sz w:val="24"/>
        </w:rPr>
        <w:t xml:space="preserve">: </w:t>
      </w:r>
      <w:r w:rsidR="006E2633" w:rsidRPr="008C009C">
        <w:rPr>
          <w:rFonts w:eastAsiaTheme="minorEastAsia"/>
          <w:sz w:val="24"/>
          <w:lang w:eastAsia="en-US"/>
        </w:rPr>
        <w:t>those associated with obtaining support and these associated with implementation</w:t>
      </w:r>
      <w:r w:rsidR="007F2375" w:rsidRPr="008C009C">
        <w:rPr>
          <w:rFonts w:eastAsiaTheme="minorEastAsia"/>
          <w:sz w:val="24"/>
          <w:lang w:eastAsia="en-US"/>
        </w:rPr>
        <w:t xml:space="preserve"> and listed four key questions to be addressed (Table 2)</w:t>
      </w:r>
      <w:r w:rsidRPr="008C009C">
        <w:rPr>
          <w:sz w:val="24"/>
        </w:rPr>
        <w:t>.</w:t>
      </w:r>
    </w:p>
    <w:p w14:paraId="42ED05BF" w14:textId="20A44583" w:rsidR="00CF6449" w:rsidRDefault="00CF6449" w:rsidP="00B33012">
      <w:pPr>
        <w:rPr>
          <w:sz w:val="24"/>
        </w:rPr>
      </w:pPr>
    </w:p>
    <w:p w14:paraId="590B7FB1" w14:textId="4950D6F2" w:rsidR="006048B3" w:rsidRDefault="006048B3" w:rsidP="00B33012">
      <w:pPr>
        <w:rPr>
          <w:sz w:val="24"/>
        </w:rPr>
      </w:pPr>
    </w:p>
    <w:p w14:paraId="3D52D54F" w14:textId="77777777" w:rsidR="006048B3" w:rsidRPr="008C009C" w:rsidRDefault="006048B3" w:rsidP="00B33012">
      <w:pPr>
        <w:rPr>
          <w:sz w:val="24"/>
        </w:rPr>
      </w:pPr>
    </w:p>
    <w:p w14:paraId="1A025445" w14:textId="4AA12B96" w:rsidR="00F64ED9" w:rsidRPr="008C009C" w:rsidRDefault="006048B3" w:rsidP="00A95889">
      <w:pPr>
        <w:ind w:firstLine="0"/>
        <w:rPr>
          <w:noProof/>
          <w:sz w:val="24"/>
        </w:rPr>
      </w:pPr>
      <w:bookmarkStart w:id="1" w:name="_Ref455777615"/>
      <w:r>
        <w:rPr>
          <w:sz w:val="24"/>
        </w:rPr>
        <w:t xml:space="preserve">Table </w:t>
      </w:r>
      <w:bookmarkEnd w:id="1"/>
      <w:r>
        <w:rPr>
          <w:sz w:val="24"/>
        </w:rPr>
        <w:t>1</w:t>
      </w:r>
      <w:r w:rsidR="00F64ED9" w:rsidRPr="008C009C">
        <w:rPr>
          <w:sz w:val="24"/>
        </w:rPr>
        <w:t xml:space="preserve"> Questions to be </w:t>
      </w:r>
      <w:r w:rsidR="00535A65" w:rsidRPr="008C009C">
        <w:rPr>
          <w:sz w:val="24"/>
        </w:rPr>
        <w:t>c</w:t>
      </w:r>
      <w:r w:rsidR="006F46D2" w:rsidRPr="008C009C">
        <w:rPr>
          <w:sz w:val="24"/>
        </w:rPr>
        <w:t xml:space="preserve">onsidered for </w:t>
      </w:r>
      <w:r w:rsidR="00535A65" w:rsidRPr="008C009C">
        <w:rPr>
          <w:sz w:val="24"/>
        </w:rPr>
        <w:t>n</w:t>
      </w:r>
      <w:r w:rsidR="006F46D2" w:rsidRPr="008C009C">
        <w:rPr>
          <w:sz w:val="24"/>
        </w:rPr>
        <w:t xml:space="preserve">ew </w:t>
      </w:r>
      <w:r w:rsidR="00535A65" w:rsidRPr="008C009C">
        <w:rPr>
          <w:sz w:val="24"/>
        </w:rPr>
        <w:t>t</w:t>
      </w:r>
      <w:r w:rsidR="006F46D2" w:rsidRPr="008C009C">
        <w:rPr>
          <w:sz w:val="24"/>
        </w:rPr>
        <w:t xml:space="preserve">oll </w:t>
      </w:r>
      <w:r w:rsidR="00535A65" w:rsidRPr="008C009C">
        <w:rPr>
          <w:sz w:val="24"/>
        </w:rPr>
        <w:t>r</w:t>
      </w:r>
      <w:r w:rsidR="006F46D2" w:rsidRPr="008C009C">
        <w:rPr>
          <w:sz w:val="24"/>
        </w:rPr>
        <w:t xml:space="preserve">oad </w:t>
      </w:r>
      <w:r w:rsidR="00535A65" w:rsidRPr="008C009C">
        <w:rPr>
          <w:sz w:val="24"/>
        </w:rPr>
        <w:t>p</w:t>
      </w:r>
      <w:r w:rsidR="006F46D2" w:rsidRPr="008C009C">
        <w:rPr>
          <w:sz w:val="24"/>
        </w:rPr>
        <w:t>rojects</w:t>
      </w:r>
      <w:r w:rsidR="00F64ED9" w:rsidRPr="008C009C">
        <w:rPr>
          <w:sz w:val="24"/>
        </w:rPr>
        <w:t xml:space="preserve"> </w:t>
      </w:r>
      <w:r w:rsidR="002942ED" w:rsidRPr="008C009C">
        <w:rPr>
          <w:sz w:val="24"/>
        </w:rPr>
        <w:t>(</w:t>
      </w:r>
      <w:r w:rsidR="002942ED" w:rsidRPr="008C009C">
        <w:rPr>
          <w:noProof/>
          <w:sz w:val="24"/>
        </w:rPr>
        <w:t xml:space="preserve">adapted from </w:t>
      </w:r>
      <w:r w:rsidR="00CF60D4" w:rsidRPr="008C009C">
        <w:rPr>
          <w:noProof/>
          <w:sz w:val="24"/>
        </w:rPr>
        <w:t>GAO</w:t>
      </w:r>
      <w:r w:rsidR="00A01C57">
        <w:rPr>
          <w:noProof/>
          <w:sz w:val="24"/>
        </w:rPr>
        <w:t xml:space="preserve"> (</w:t>
      </w:r>
      <w:r w:rsidR="00CF60D4" w:rsidRPr="008C009C">
        <w:rPr>
          <w:noProof/>
          <w:sz w:val="24"/>
        </w:rPr>
        <w:t>2006</w:t>
      </w:r>
      <w:r w:rsidR="005A210D" w:rsidRPr="008C009C">
        <w:rPr>
          <w:noProof/>
          <w:sz w:val="24"/>
        </w:rPr>
        <w:t>)</w:t>
      </w:r>
      <w:r w:rsidR="00A01C57">
        <w:rPr>
          <w:noProof/>
          <w:sz w:val="24"/>
        </w:rPr>
        <w:t>)</w:t>
      </w:r>
    </w:p>
    <w:p w14:paraId="76874A30" w14:textId="3BD9A91E" w:rsidR="00F40EF0" w:rsidRDefault="00F40EF0" w:rsidP="00F40EF0">
      <w:pPr>
        <w:ind w:firstLine="0"/>
        <w:jc w:val="left"/>
        <w:rPr>
          <w:sz w:val="24"/>
        </w:rPr>
      </w:pPr>
      <w:r w:rsidRPr="00F40EF0">
        <w:rPr>
          <w:noProof/>
          <w:lang w:eastAsia="en-US"/>
        </w:rPr>
        <w:drawing>
          <wp:inline distT="0" distB="0" distL="0" distR="0" wp14:anchorId="26E7A191" wp14:editId="3C9BF224">
            <wp:extent cx="5943600" cy="2691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
                      <a:extLst>
                        <a:ext uri="{28A0092B-C50C-407E-A947-70E740481C1C}">
                          <a14:useLocalDpi xmlns:a14="http://schemas.microsoft.com/office/drawing/2010/main" val="0"/>
                        </a:ext>
                      </a:extLst>
                    </a:blip>
                    <a:srcRect b="4838"/>
                    <a:stretch/>
                  </pic:blipFill>
                  <pic:spPr bwMode="auto">
                    <a:xfrm>
                      <a:off x="0" y="0"/>
                      <a:ext cx="5943600" cy="2691442"/>
                    </a:xfrm>
                    <a:prstGeom prst="rect">
                      <a:avLst/>
                    </a:prstGeom>
                    <a:noFill/>
                    <a:ln>
                      <a:noFill/>
                    </a:ln>
                    <a:extLst>
                      <a:ext uri="{53640926-AAD7-44D8-BBD7-CCE9431645EC}">
                        <a14:shadowObscured xmlns:a14="http://schemas.microsoft.com/office/drawing/2010/main"/>
                      </a:ext>
                    </a:extLst>
                  </pic:spPr>
                </pic:pic>
              </a:graphicData>
            </a:graphic>
          </wp:inline>
        </w:drawing>
      </w:r>
    </w:p>
    <w:p w14:paraId="1DE1FDC6" w14:textId="77777777" w:rsidR="00A01C57" w:rsidRDefault="00A01C57" w:rsidP="00CF4450">
      <w:pPr>
        <w:ind w:firstLine="839"/>
        <w:rPr>
          <w:sz w:val="24"/>
        </w:rPr>
      </w:pPr>
    </w:p>
    <w:p w14:paraId="077D9111" w14:textId="6061AACA" w:rsidR="009B6771" w:rsidRPr="008C009C" w:rsidRDefault="00502AE7" w:rsidP="00CF4450">
      <w:pPr>
        <w:ind w:firstLine="839"/>
        <w:rPr>
          <w:sz w:val="24"/>
          <w:shd w:val="clear" w:color="auto" w:fill="FFFFFF"/>
        </w:rPr>
      </w:pPr>
      <w:r w:rsidRPr="008C009C">
        <w:rPr>
          <w:sz w:val="24"/>
        </w:rPr>
        <w:t xml:space="preserve">Each of the </w:t>
      </w:r>
      <w:r w:rsidR="00CE4464" w:rsidRPr="008C009C">
        <w:rPr>
          <w:sz w:val="24"/>
        </w:rPr>
        <w:t xml:space="preserve">above </w:t>
      </w:r>
      <w:r w:rsidRPr="008C009C">
        <w:rPr>
          <w:sz w:val="24"/>
        </w:rPr>
        <w:t xml:space="preserve">issues listed by the GAO study is relevant. </w:t>
      </w:r>
      <w:r w:rsidR="00CE4464" w:rsidRPr="008C009C">
        <w:rPr>
          <w:sz w:val="24"/>
        </w:rPr>
        <w:t>Tolling e</w:t>
      </w:r>
      <w:r w:rsidRPr="008C009C">
        <w:rPr>
          <w:sz w:val="24"/>
        </w:rPr>
        <w:t>quity is an important issue</w:t>
      </w:r>
      <w:r w:rsidR="00CE4464" w:rsidRPr="008C009C">
        <w:rPr>
          <w:sz w:val="24"/>
        </w:rPr>
        <w:t xml:space="preserve"> that h</w:t>
      </w:r>
      <w:r w:rsidRPr="008C009C">
        <w:rPr>
          <w:sz w:val="24"/>
        </w:rPr>
        <w:t xml:space="preserve">as multiple dimensions including income equity, geographic equity and modal equity. It is important that transportation officials address all </w:t>
      </w:r>
      <w:r w:rsidR="00CE4464" w:rsidRPr="008C009C">
        <w:rPr>
          <w:sz w:val="24"/>
        </w:rPr>
        <w:t>these dimensions.</w:t>
      </w:r>
      <w:r w:rsidR="0074510D" w:rsidRPr="008C009C">
        <w:rPr>
          <w:sz w:val="24"/>
        </w:rPr>
        <w:t xml:space="preserve"> </w:t>
      </w:r>
      <w:r w:rsidR="00BB5DBA" w:rsidRPr="008C009C">
        <w:rPr>
          <w:sz w:val="24"/>
        </w:rPr>
        <w:t>Inequitable impacts on low-income groups can be addressed by providing them with credits (</w:t>
      </w:r>
      <w:r w:rsidR="0074510D" w:rsidRPr="008C009C">
        <w:rPr>
          <w:sz w:val="24"/>
        </w:rPr>
        <w:t>Schweitzer and Taylor</w:t>
      </w:r>
      <w:r w:rsidR="00BB5DBA" w:rsidRPr="008C009C">
        <w:rPr>
          <w:sz w:val="24"/>
        </w:rPr>
        <w:t xml:space="preserve">, </w:t>
      </w:r>
      <w:r w:rsidR="00221A98" w:rsidRPr="008C009C">
        <w:rPr>
          <w:sz w:val="24"/>
        </w:rPr>
        <w:t>2008)</w:t>
      </w:r>
      <w:r w:rsidR="0074510D" w:rsidRPr="008C009C">
        <w:rPr>
          <w:sz w:val="24"/>
        </w:rPr>
        <w:t>.</w:t>
      </w:r>
      <w:r w:rsidRPr="008C009C">
        <w:rPr>
          <w:sz w:val="24"/>
        </w:rPr>
        <w:t xml:space="preserve"> </w:t>
      </w:r>
      <w:r w:rsidR="00BB5DBA" w:rsidRPr="008C009C">
        <w:rPr>
          <w:sz w:val="24"/>
        </w:rPr>
        <w:t>R</w:t>
      </w:r>
      <w:r w:rsidR="00DC3CB9" w:rsidRPr="008C009C">
        <w:rPr>
          <w:sz w:val="24"/>
        </w:rPr>
        <w:t>egard</w:t>
      </w:r>
      <w:r w:rsidR="00BB5DBA" w:rsidRPr="008C009C">
        <w:rPr>
          <w:sz w:val="24"/>
        </w:rPr>
        <w:t>ing</w:t>
      </w:r>
      <w:r w:rsidR="00DC3CB9" w:rsidRPr="008C009C">
        <w:rPr>
          <w:sz w:val="24"/>
        </w:rPr>
        <w:t xml:space="preserve"> tolling demand forecast reliability, </w:t>
      </w:r>
      <w:r w:rsidRPr="008C009C">
        <w:rPr>
          <w:sz w:val="24"/>
        </w:rPr>
        <w:t xml:space="preserve">Odeck and Morten </w:t>
      </w:r>
      <w:r w:rsidR="00A81167" w:rsidRPr="008C009C">
        <w:rPr>
          <w:sz w:val="24"/>
        </w:rPr>
        <w:t>(2017) report</w:t>
      </w:r>
      <w:r w:rsidR="00DC3CB9" w:rsidRPr="008C009C">
        <w:rPr>
          <w:sz w:val="24"/>
        </w:rPr>
        <w:t>ed</w:t>
      </w:r>
      <w:r w:rsidR="00A81167" w:rsidRPr="008C009C">
        <w:rPr>
          <w:sz w:val="24"/>
        </w:rPr>
        <w:t xml:space="preserve"> that</w:t>
      </w:r>
      <w:r w:rsidR="00DC3CB9" w:rsidRPr="008C009C">
        <w:rPr>
          <w:sz w:val="24"/>
        </w:rPr>
        <w:t xml:space="preserve"> the predicted traffic predictions for several prospective toll</w:t>
      </w:r>
      <w:r w:rsidR="00A81167" w:rsidRPr="008C009C">
        <w:rPr>
          <w:sz w:val="24"/>
        </w:rPr>
        <w:t xml:space="preserve"> road projects </w:t>
      </w:r>
      <w:r w:rsidR="00DC3CB9" w:rsidRPr="008C009C">
        <w:rPr>
          <w:sz w:val="24"/>
        </w:rPr>
        <w:t>we</w:t>
      </w:r>
      <w:r w:rsidR="00A81167" w:rsidRPr="008C009C">
        <w:rPr>
          <w:sz w:val="24"/>
        </w:rPr>
        <w:t>re overestimated</w:t>
      </w:r>
      <w:r w:rsidR="00DC3CB9" w:rsidRPr="008C009C">
        <w:rPr>
          <w:sz w:val="24"/>
        </w:rPr>
        <w:t>, and that this situation caused</w:t>
      </w:r>
      <w:r w:rsidR="00A81167" w:rsidRPr="008C009C">
        <w:rPr>
          <w:sz w:val="24"/>
        </w:rPr>
        <w:t xml:space="preserve"> financial distress for the toll operators. </w:t>
      </w:r>
      <w:r w:rsidR="0074510D" w:rsidRPr="008C009C">
        <w:rPr>
          <w:sz w:val="24"/>
        </w:rPr>
        <w:t>Hence,</w:t>
      </w:r>
      <w:r w:rsidR="00625E01" w:rsidRPr="008C009C">
        <w:rPr>
          <w:sz w:val="24"/>
        </w:rPr>
        <w:t xml:space="preserve"> it is</w:t>
      </w:r>
      <w:r w:rsidR="00A81167" w:rsidRPr="008C009C">
        <w:rPr>
          <w:sz w:val="24"/>
        </w:rPr>
        <w:t xml:space="preserve"> critical that forecasting methods are more accurate and discount for lower traffic volumes due to tolling</w:t>
      </w:r>
      <w:r w:rsidR="005B2E09" w:rsidRPr="008C009C">
        <w:rPr>
          <w:sz w:val="24"/>
        </w:rPr>
        <w:t xml:space="preserve">, based on </w:t>
      </w:r>
      <w:r w:rsidR="00DC3CB9" w:rsidRPr="008C009C">
        <w:rPr>
          <w:sz w:val="24"/>
        </w:rPr>
        <w:t>the concept of demand elasticities</w:t>
      </w:r>
      <w:r w:rsidR="00A81167" w:rsidRPr="008C009C">
        <w:rPr>
          <w:sz w:val="24"/>
        </w:rPr>
        <w:t xml:space="preserve">. </w:t>
      </w:r>
      <w:r w:rsidR="00DC3CB9" w:rsidRPr="008C009C">
        <w:rPr>
          <w:sz w:val="24"/>
        </w:rPr>
        <w:t>Also, t</w:t>
      </w:r>
      <w:r w:rsidR="003A5BF1" w:rsidRPr="008C009C">
        <w:rPr>
          <w:sz w:val="24"/>
        </w:rPr>
        <w:t xml:space="preserve">olling </w:t>
      </w:r>
      <w:r w:rsidR="00DC3CB9" w:rsidRPr="008C009C">
        <w:rPr>
          <w:sz w:val="24"/>
        </w:rPr>
        <w:t xml:space="preserve">can have </w:t>
      </w:r>
      <w:r w:rsidR="003A5BF1" w:rsidRPr="008C009C">
        <w:rPr>
          <w:sz w:val="24"/>
        </w:rPr>
        <w:t xml:space="preserve">significant impacts on logistics and business activities and </w:t>
      </w:r>
      <w:r w:rsidR="00DC3CB9" w:rsidRPr="008C009C">
        <w:rPr>
          <w:sz w:val="24"/>
        </w:rPr>
        <w:t xml:space="preserve">transport </w:t>
      </w:r>
      <w:r w:rsidR="003A5BF1" w:rsidRPr="008C009C">
        <w:rPr>
          <w:sz w:val="24"/>
        </w:rPr>
        <w:t>decision</w:t>
      </w:r>
      <w:r w:rsidR="00DC3CB9" w:rsidRPr="008C009C">
        <w:rPr>
          <w:sz w:val="24"/>
        </w:rPr>
        <w:t>s (</w:t>
      </w:r>
      <w:r w:rsidR="00DC3CB9" w:rsidRPr="008C009C">
        <w:rPr>
          <w:sz w:val="24"/>
          <w:shd w:val="clear" w:color="auto" w:fill="FFFFFF"/>
        </w:rPr>
        <w:t>Ruehl et al., 2013)</w:t>
      </w:r>
      <w:r w:rsidR="00DC3CB9" w:rsidRPr="008C009C">
        <w:rPr>
          <w:sz w:val="24"/>
        </w:rPr>
        <w:t>: i</w:t>
      </w:r>
      <w:r w:rsidR="00B93A28" w:rsidRPr="008C009C">
        <w:rPr>
          <w:sz w:val="24"/>
        </w:rPr>
        <w:t xml:space="preserve">n the short </w:t>
      </w:r>
      <w:r w:rsidR="00DC3CB9" w:rsidRPr="008C009C">
        <w:rPr>
          <w:sz w:val="24"/>
        </w:rPr>
        <w:t>term</w:t>
      </w:r>
      <w:r w:rsidR="00B93A28" w:rsidRPr="008C009C">
        <w:rPr>
          <w:sz w:val="24"/>
        </w:rPr>
        <w:t>, logistics operators increase load factors by horizontal and vertical cooperation</w:t>
      </w:r>
      <w:r w:rsidR="009B6771" w:rsidRPr="008C009C">
        <w:rPr>
          <w:sz w:val="24"/>
        </w:rPr>
        <w:t xml:space="preserve"> (Einbock, 2006)</w:t>
      </w:r>
      <w:r w:rsidR="00DC3CB9" w:rsidRPr="008C009C">
        <w:rPr>
          <w:sz w:val="24"/>
        </w:rPr>
        <w:t>; i</w:t>
      </w:r>
      <w:r w:rsidR="009B6771" w:rsidRPr="008C009C">
        <w:rPr>
          <w:sz w:val="24"/>
        </w:rPr>
        <w:t xml:space="preserve">n medium term, </w:t>
      </w:r>
      <w:r w:rsidR="00DC3CB9" w:rsidRPr="008C009C">
        <w:rPr>
          <w:sz w:val="24"/>
        </w:rPr>
        <w:t>they t</w:t>
      </w:r>
      <w:r w:rsidR="003A5BF1" w:rsidRPr="008C009C">
        <w:rPr>
          <w:sz w:val="24"/>
        </w:rPr>
        <w:t xml:space="preserve">ransfer </w:t>
      </w:r>
      <w:r w:rsidR="00DC3CB9" w:rsidRPr="008C009C">
        <w:rPr>
          <w:sz w:val="24"/>
        </w:rPr>
        <w:t xml:space="preserve">tolling </w:t>
      </w:r>
      <w:r w:rsidR="003A5BF1" w:rsidRPr="008C009C">
        <w:rPr>
          <w:sz w:val="24"/>
        </w:rPr>
        <w:t>cost</w:t>
      </w:r>
      <w:r w:rsidR="00DC3CB9" w:rsidRPr="008C009C">
        <w:rPr>
          <w:sz w:val="24"/>
        </w:rPr>
        <w:t>s</w:t>
      </w:r>
      <w:r w:rsidR="003A5BF1" w:rsidRPr="008C009C">
        <w:rPr>
          <w:sz w:val="24"/>
        </w:rPr>
        <w:t xml:space="preserve"> </w:t>
      </w:r>
      <w:r w:rsidR="00DC3CB9" w:rsidRPr="008C009C">
        <w:rPr>
          <w:sz w:val="24"/>
        </w:rPr>
        <w:t xml:space="preserve">to the </w:t>
      </w:r>
      <w:r w:rsidR="00221A98" w:rsidRPr="008C009C">
        <w:rPr>
          <w:sz w:val="24"/>
        </w:rPr>
        <w:t>customers</w:t>
      </w:r>
      <w:r w:rsidR="00DC3CB9" w:rsidRPr="008C009C">
        <w:rPr>
          <w:sz w:val="24"/>
        </w:rPr>
        <w:t>; and</w:t>
      </w:r>
      <w:r w:rsidR="003A5BF1" w:rsidRPr="008C009C">
        <w:rPr>
          <w:sz w:val="24"/>
        </w:rPr>
        <w:t xml:space="preserve"> in the long </w:t>
      </w:r>
      <w:r w:rsidR="00DC3CB9" w:rsidRPr="008C009C">
        <w:rPr>
          <w:sz w:val="24"/>
        </w:rPr>
        <w:t xml:space="preserve">term, they switch to another transport </w:t>
      </w:r>
      <w:r w:rsidR="003A5BF1" w:rsidRPr="008C009C">
        <w:rPr>
          <w:sz w:val="24"/>
        </w:rPr>
        <w:t>mode</w:t>
      </w:r>
      <w:r w:rsidR="00DC3CB9" w:rsidRPr="008C009C">
        <w:rPr>
          <w:sz w:val="24"/>
        </w:rPr>
        <w:t>.</w:t>
      </w:r>
      <w:r w:rsidR="003A5BF1" w:rsidRPr="008C009C">
        <w:rPr>
          <w:sz w:val="24"/>
        </w:rPr>
        <w:t xml:space="preserve"> </w:t>
      </w:r>
    </w:p>
    <w:p w14:paraId="05E7C70F" w14:textId="16315BB9" w:rsidR="00502AE7" w:rsidRPr="008C009C" w:rsidRDefault="003A5BF1" w:rsidP="00F5115B">
      <w:pPr>
        <w:ind w:firstLine="0"/>
        <w:rPr>
          <w:sz w:val="24"/>
        </w:rPr>
      </w:pPr>
      <w:r w:rsidRPr="008C009C">
        <w:rPr>
          <w:sz w:val="24"/>
          <w:shd w:val="clear" w:color="auto" w:fill="FFFFFF"/>
        </w:rPr>
        <w:t xml:space="preserve"> </w:t>
      </w:r>
    </w:p>
    <w:p w14:paraId="3EB6B1B1" w14:textId="41292D8A" w:rsidR="00036E53" w:rsidRPr="008C009C" w:rsidRDefault="00614152" w:rsidP="00B33012">
      <w:pPr>
        <w:pStyle w:val="Heading1"/>
        <w:spacing w:before="0" w:after="0"/>
        <w:rPr>
          <w:sz w:val="24"/>
        </w:rPr>
      </w:pPr>
      <w:r w:rsidRPr="008C009C">
        <w:rPr>
          <w:sz w:val="24"/>
        </w:rPr>
        <w:t>Methodology</w:t>
      </w:r>
    </w:p>
    <w:p w14:paraId="01CB9D2F" w14:textId="667C312B" w:rsidR="00036E53" w:rsidRPr="008C009C" w:rsidRDefault="005D6231" w:rsidP="001A4244">
      <w:pPr>
        <w:ind w:firstLine="0"/>
        <w:rPr>
          <w:sz w:val="24"/>
        </w:rPr>
      </w:pPr>
      <w:r w:rsidRPr="008C009C">
        <w:rPr>
          <w:sz w:val="24"/>
        </w:rPr>
        <w:t>T</w:t>
      </w:r>
      <w:r w:rsidR="00A41E5C" w:rsidRPr="008C009C">
        <w:rPr>
          <w:sz w:val="24"/>
        </w:rPr>
        <w:t>h</w:t>
      </w:r>
      <w:r w:rsidR="00653A55" w:rsidRPr="008C009C">
        <w:rPr>
          <w:sz w:val="24"/>
        </w:rPr>
        <w:t xml:space="preserve">e framework in this paper involves the use of </w:t>
      </w:r>
      <w:r w:rsidR="00A41E5C" w:rsidRPr="008C009C">
        <w:rPr>
          <w:sz w:val="24"/>
        </w:rPr>
        <w:t xml:space="preserve">static traffic assignment to compute the various impacts of </w:t>
      </w:r>
      <w:r w:rsidR="00653A55" w:rsidRPr="008C009C">
        <w:rPr>
          <w:sz w:val="24"/>
        </w:rPr>
        <w:t xml:space="preserve">a prospective </w:t>
      </w:r>
      <w:r w:rsidR="00A41E5C" w:rsidRPr="008C009C">
        <w:rPr>
          <w:sz w:val="24"/>
        </w:rPr>
        <w:t xml:space="preserve">time of day </w:t>
      </w:r>
      <w:r w:rsidR="00653A55" w:rsidRPr="008C009C">
        <w:rPr>
          <w:sz w:val="24"/>
        </w:rPr>
        <w:t xml:space="preserve">toll </w:t>
      </w:r>
      <w:r w:rsidR="00A41E5C" w:rsidRPr="008C009C">
        <w:rPr>
          <w:sz w:val="24"/>
        </w:rPr>
        <w:t xml:space="preserve">on </w:t>
      </w:r>
      <w:r w:rsidR="00653A55" w:rsidRPr="008C009C">
        <w:rPr>
          <w:sz w:val="24"/>
        </w:rPr>
        <w:t xml:space="preserve">a select portion of </w:t>
      </w:r>
      <w:r w:rsidR="00A41E5C" w:rsidRPr="008C009C">
        <w:rPr>
          <w:sz w:val="24"/>
        </w:rPr>
        <w:t xml:space="preserve">the </w:t>
      </w:r>
      <w:r w:rsidRPr="008C009C">
        <w:rPr>
          <w:sz w:val="24"/>
        </w:rPr>
        <w:t xml:space="preserve">Indiana road </w:t>
      </w:r>
      <w:r w:rsidR="00A41E5C" w:rsidRPr="008C009C">
        <w:rPr>
          <w:sz w:val="24"/>
        </w:rPr>
        <w:t xml:space="preserve">network. The overall framework is </w:t>
      </w:r>
      <w:r w:rsidR="00653A55" w:rsidRPr="008C009C">
        <w:rPr>
          <w:sz w:val="24"/>
        </w:rPr>
        <w:t>(Figure 1),</w:t>
      </w:r>
      <w:r w:rsidR="00B277A5" w:rsidRPr="008C009C">
        <w:rPr>
          <w:sz w:val="24"/>
        </w:rPr>
        <w:t xml:space="preserve"> </w:t>
      </w:r>
      <w:r w:rsidR="00653A55" w:rsidRPr="008C009C">
        <w:rPr>
          <w:sz w:val="24"/>
        </w:rPr>
        <w:t xml:space="preserve">comprises of (a) </w:t>
      </w:r>
      <w:r w:rsidR="00A41E5C" w:rsidRPr="008C009C">
        <w:rPr>
          <w:sz w:val="24"/>
        </w:rPr>
        <w:t>the statewide network level</w:t>
      </w:r>
      <w:r w:rsidR="00653A55" w:rsidRPr="008C009C">
        <w:rPr>
          <w:sz w:val="24"/>
        </w:rPr>
        <w:t xml:space="preserve"> which </w:t>
      </w:r>
      <w:r w:rsidR="00A41E5C" w:rsidRPr="008C009C">
        <w:rPr>
          <w:sz w:val="24"/>
        </w:rPr>
        <w:t>focus</w:t>
      </w:r>
      <w:r w:rsidR="00653A55" w:rsidRPr="008C009C">
        <w:rPr>
          <w:sz w:val="24"/>
        </w:rPr>
        <w:t>es</w:t>
      </w:r>
      <w:r w:rsidR="00A41E5C" w:rsidRPr="008C009C">
        <w:rPr>
          <w:sz w:val="24"/>
        </w:rPr>
        <w:t xml:space="preserve"> on the statewide travel demand modeling</w:t>
      </w:r>
      <w:r w:rsidR="00653A55" w:rsidRPr="008C009C">
        <w:rPr>
          <w:sz w:val="24"/>
        </w:rPr>
        <w:t xml:space="preserve"> and (b)</w:t>
      </w:r>
      <w:r w:rsidR="00A41E5C" w:rsidRPr="008C009C">
        <w:rPr>
          <w:sz w:val="24"/>
        </w:rPr>
        <w:t xml:space="preserve"> the subarea network level</w:t>
      </w:r>
      <w:r w:rsidR="00653A55" w:rsidRPr="008C009C">
        <w:rPr>
          <w:sz w:val="24"/>
        </w:rPr>
        <w:t xml:space="preserve"> which addresses the </w:t>
      </w:r>
      <w:r w:rsidR="00583439" w:rsidRPr="008C009C">
        <w:rPr>
          <w:sz w:val="24"/>
        </w:rPr>
        <w:t>TOD</w:t>
      </w:r>
      <w:r w:rsidR="00A41E5C" w:rsidRPr="008C009C">
        <w:rPr>
          <w:sz w:val="24"/>
        </w:rPr>
        <w:t xml:space="preserve"> tolling implementation on the subarea of interest.</w:t>
      </w:r>
    </w:p>
    <w:p w14:paraId="5F0D37AF" w14:textId="77777777" w:rsidR="00F83343" w:rsidRPr="008C009C" w:rsidRDefault="00F83343" w:rsidP="001A4244">
      <w:pPr>
        <w:ind w:firstLine="0"/>
        <w:rPr>
          <w:sz w:val="24"/>
        </w:rPr>
      </w:pPr>
    </w:p>
    <w:p w14:paraId="4E10E322" w14:textId="36F3DD97" w:rsidR="00F5115B" w:rsidRPr="008C009C" w:rsidRDefault="00F5115B" w:rsidP="00F83343">
      <w:pPr>
        <w:pStyle w:val="Heading2"/>
        <w:spacing w:before="0" w:after="0"/>
        <w:ind w:left="0" w:firstLine="0"/>
        <w:rPr>
          <w:sz w:val="24"/>
        </w:rPr>
      </w:pPr>
      <w:r w:rsidRPr="008C009C">
        <w:rPr>
          <w:sz w:val="24"/>
        </w:rPr>
        <w:t>Travel Demand Modeling</w:t>
      </w:r>
      <w:r w:rsidR="00893DFC" w:rsidRPr="008C009C">
        <w:rPr>
          <w:sz w:val="24"/>
        </w:rPr>
        <w:t xml:space="preserve"> for the Overall Jurisdiction</w:t>
      </w:r>
    </w:p>
    <w:p w14:paraId="7B59CB4B" w14:textId="459512B5" w:rsidR="00036E53" w:rsidRPr="008C009C" w:rsidRDefault="00A01C57" w:rsidP="00F40EF0">
      <w:pPr>
        <w:ind w:firstLine="0"/>
        <w:rPr>
          <w:spacing w:val="-2"/>
          <w:sz w:val="24"/>
        </w:rPr>
      </w:pPr>
      <w:r>
        <w:rPr>
          <w:spacing w:val="-2"/>
          <w:sz w:val="24"/>
        </w:rPr>
        <w:t xml:space="preserve">The step involves the use of an appropriate </w:t>
      </w:r>
      <w:r w:rsidRPr="008C009C">
        <w:rPr>
          <w:spacing w:val="-2"/>
          <w:sz w:val="24"/>
        </w:rPr>
        <w:t xml:space="preserve">travel demand model </w:t>
      </w:r>
      <w:r>
        <w:rPr>
          <w:spacing w:val="-2"/>
          <w:sz w:val="24"/>
        </w:rPr>
        <w:t>that draws on an underlying database of roads on the jurisdiction where the toll road is located.</w:t>
      </w:r>
      <w:r w:rsidR="00893DFC" w:rsidRPr="008C009C">
        <w:rPr>
          <w:spacing w:val="-2"/>
          <w:sz w:val="24"/>
        </w:rPr>
        <w:t xml:space="preserve"> </w:t>
      </w:r>
      <w:r w:rsidR="00B576FA">
        <w:rPr>
          <w:spacing w:val="-2"/>
          <w:sz w:val="24"/>
        </w:rPr>
        <w:t xml:space="preserve">Key elements of the travel demand model are that it has (a) a road </w:t>
      </w:r>
      <w:r w:rsidR="00893DFC" w:rsidRPr="008C009C">
        <w:rPr>
          <w:spacing w:val="-2"/>
          <w:sz w:val="24"/>
        </w:rPr>
        <w:t>n</w:t>
      </w:r>
      <w:r w:rsidR="00F5115B" w:rsidRPr="008C009C">
        <w:rPr>
          <w:spacing w:val="-2"/>
          <w:sz w:val="24"/>
        </w:rPr>
        <w:t>etwork and traffic analysis zone</w:t>
      </w:r>
      <w:r w:rsidR="00B576FA">
        <w:rPr>
          <w:spacing w:val="-2"/>
          <w:sz w:val="24"/>
        </w:rPr>
        <w:t>s including road in</w:t>
      </w:r>
      <w:r w:rsidR="00F5115B" w:rsidRPr="008C009C">
        <w:rPr>
          <w:spacing w:val="-2"/>
          <w:sz w:val="24"/>
        </w:rPr>
        <w:t xml:space="preserve">ventory </w:t>
      </w:r>
      <w:r w:rsidR="00B576FA">
        <w:rPr>
          <w:spacing w:val="-2"/>
          <w:sz w:val="24"/>
        </w:rPr>
        <w:t>d</w:t>
      </w:r>
      <w:r w:rsidR="00F5115B" w:rsidRPr="008C009C">
        <w:rPr>
          <w:spacing w:val="-2"/>
          <w:sz w:val="24"/>
        </w:rPr>
        <w:t xml:space="preserve">ata </w:t>
      </w:r>
      <w:r w:rsidR="00B576FA">
        <w:rPr>
          <w:spacing w:val="-2"/>
          <w:sz w:val="24"/>
        </w:rPr>
        <w:t xml:space="preserve">at </w:t>
      </w:r>
      <w:r w:rsidR="00F5115B" w:rsidRPr="008C009C">
        <w:rPr>
          <w:spacing w:val="-2"/>
          <w:sz w:val="24"/>
        </w:rPr>
        <w:t xml:space="preserve">each year </w:t>
      </w:r>
      <w:r w:rsidR="00B576FA">
        <w:rPr>
          <w:spacing w:val="-2"/>
          <w:sz w:val="24"/>
        </w:rPr>
        <w:t>(b)</w:t>
      </w:r>
      <w:r w:rsidR="00F5115B" w:rsidRPr="008C009C">
        <w:rPr>
          <w:spacing w:val="-2"/>
          <w:sz w:val="24"/>
        </w:rPr>
        <w:t xml:space="preserve"> </w:t>
      </w:r>
      <w:r w:rsidR="00893DFC" w:rsidRPr="008C009C">
        <w:rPr>
          <w:spacing w:val="-2"/>
          <w:sz w:val="24"/>
        </w:rPr>
        <w:t>t</w:t>
      </w:r>
      <w:r w:rsidR="00F5115B" w:rsidRPr="008C009C">
        <w:rPr>
          <w:spacing w:val="-2"/>
          <w:sz w:val="24"/>
        </w:rPr>
        <w:t>raffic signal</w:t>
      </w:r>
      <w:r w:rsidR="00B576FA">
        <w:rPr>
          <w:spacing w:val="-2"/>
          <w:sz w:val="24"/>
        </w:rPr>
        <w:t xml:space="preserve"> </w:t>
      </w:r>
      <w:r w:rsidR="00F5115B" w:rsidRPr="008C009C">
        <w:rPr>
          <w:spacing w:val="-2"/>
          <w:sz w:val="24"/>
        </w:rPr>
        <w:t>locations</w:t>
      </w:r>
      <w:r w:rsidR="00B576FA">
        <w:rPr>
          <w:spacing w:val="-2"/>
          <w:sz w:val="24"/>
        </w:rPr>
        <w:t>,</w:t>
      </w:r>
      <w:r w:rsidR="00F5115B" w:rsidRPr="008C009C">
        <w:rPr>
          <w:spacing w:val="-2"/>
          <w:sz w:val="24"/>
        </w:rPr>
        <w:t xml:space="preserve"> for estimating </w:t>
      </w:r>
      <w:r w:rsidR="00893DFC" w:rsidRPr="008C009C">
        <w:rPr>
          <w:spacing w:val="-2"/>
          <w:sz w:val="24"/>
        </w:rPr>
        <w:t xml:space="preserve">a </w:t>
      </w:r>
      <w:r w:rsidR="00F5115B" w:rsidRPr="008C009C">
        <w:rPr>
          <w:spacing w:val="-2"/>
          <w:sz w:val="24"/>
        </w:rPr>
        <w:t xml:space="preserve">realistic </w:t>
      </w:r>
      <w:r w:rsidR="00893DFC" w:rsidRPr="008C009C">
        <w:rPr>
          <w:spacing w:val="-2"/>
          <w:sz w:val="24"/>
        </w:rPr>
        <w:t xml:space="preserve">value for </w:t>
      </w:r>
      <w:r w:rsidR="00F5115B" w:rsidRPr="008C009C">
        <w:rPr>
          <w:spacing w:val="-2"/>
          <w:sz w:val="24"/>
        </w:rPr>
        <w:t>link impedance</w:t>
      </w:r>
      <w:r w:rsidR="00B576FA">
        <w:rPr>
          <w:spacing w:val="-2"/>
          <w:sz w:val="24"/>
        </w:rPr>
        <w:t>s</w:t>
      </w:r>
      <w:r w:rsidR="00893DFC" w:rsidRPr="008C009C">
        <w:rPr>
          <w:spacing w:val="-2"/>
          <w:sz w:val="24"/>
        </w:rPr>
        <w:t>, (</w:t>
      </w:r>
      <w:r w:rsidR="00B576FA">
        <w:rPr>
          <w:spacing w:val="-2"/>
          <w:sz w:val="24"/>
        </w:rPr>
        <w:t>c</w:t>
      </w:r>
      <w:r w:rsidR="00F5115B" w:rsidRPr="008C009C">
        <w:rPr>
          <w:spacing w:val="-2"/>
          <w:sz w:val="24"/>
        </w:rPr>
        <w:t xml:space="preserve">) </w:t>
      </w:r>
      <w:r w:rsidR="00893DFC" w:rsidRPr="008C009C">
        <w:rPr>
          <w:spacing w:val="-2"/>
          <w:sz w:val="24"/>
        </w:rPr>
        <w:t>t</w:t>
      </w:r>
      <w:r w:rsidR="00F5115B" w:rsidRPr="008C009C">
        <w:rPr>
          <w:spacing w:val="-2"/>
          <w:sz w:val="24"/>
        </w:rPr>
        <w:t>rip generation models</w:t>
      </w:r>
      <w:r w:rsidR="00B576FA">
        <w:rPr>
          <w:spacing w:val="-2"/>
          <w:sz w:val="24"/>
        </w:rPr>
        <w:t xml:space="preserve"> that are based on recent </w:t>
      </w:r>
      <w:r w:rsidR="00F5115B" w:rsidRPr="008C009C">
        <w:rPr>
          <w:spacing w:val="-2"/>
          <w:sz w:val="24"/>
        </w:rPr>
        <w:t>census data</w:t>
      </w:r>
      <w:r w:rsidR="00893DFC" w:rsidRPr="008C009C">
        <w:rPr>
          <w:spacing w:val="-2"/>
          <w:sz w:val="24"/>
        </w:rPr>
        <w:t>, (</w:t>
      </w:r>
      <w:r w:rsidR="00B576FA">
        <w:rPr>
          <w:spacing w:val="-2"/>
          <w:sz w:val="24"/>
        </w:rPr>
        <w:t>d</w:t>
      </w:r>
      <w:r w:rsidR="00F5115B" w:rsidRPr="008C009C">
        <w:rPr>
          <w:spacing w:val="-2"/>
          <w:sz w:val="24"/>
        </w:rPr>
        <w:t>) Gravity model factors</w:t>
      </w:r>
      <w:r w:rsidR="00B576FA">
        <w:rPr>
          <w:spacing w:val="-2"/>
          <w:sz w:val="24"/>
        </w:rPr>
        <w:t xml:space="preserve"> including updated </w:t>
      </w:r>
      <w:r w:rsidR="00F5115B" w:rsidRPr="008C009C">
        <w:rPr>
          <w:spacing w:val="-2"/>
          <w:sz w:val="24"/>
        </w:rPr>
        <w:t>friction factor curves to</w:t>
      </w:r>
      <w:r w:rsidR="00893DFC" w:rsidRPr="008C009C">
        <w:rPr>
          <w:spacing w:val="-2"/>
          <w:sz w:val="24"/>
        </w:rPr>
        <w:t xml:space="preserve"> reflect the </w:t>
      </w:r>
      <w:r w:rsidR="00B576FA">
        <w:rPr>
          <w:spacing w:val="-2"/>
          <w:sz w:val="24"/>
        </w:rPr>
        <w:t>current or forecast transportation network</w:t>
      </w:r>
      <w:r w:rsidR="00893DFC" w:rsidRPr="008C009C">
        <w:rPr>
          <w:spacing w:val="-2"/>
          <w:sz w:val="24"/>
        </w:rPr>
        <w:t>,</w:t>
      </w:r>
      <w:r w:rsidR="00F5115B" w:rsidRPr="008C009C">
        <w:rPr>
          <w:spacing w:val="-2"/>
          <w:sz w:val="24"/>
        </w:rPr>
        <w:t xml:space="preserve"> </w:t>
      </w:r>
      <w:r w:rsidR="00B576FA">
        <w:rPr>
          <w:spacing w:val="-2"/>
          <w:sz w:val="24"/>
        </w:rPr>
        <w:t>(e</w:t>
      </w:r>
      <w:r w:rsidR="00F5115B" w:rsidRPr="008C009C">
        <w:rPr>
          <w:spacing w:val="-2"/>
          <w:sz w:val="24"/>
        </w:rPr>
        <w:t xml:space="preserve">) </w:t>
      </w:r>
      <w:r w:rsidR="00893DFC" w:rsidRPr="008C009C">
        <w:rPr>
          <w:spacing w:val="-2"/>
          <w:sz w:val="24"/>
        </w:rPr>
        <w:t>t</w:t>
      </w:r>
      <w:r w:rsidR="00B576FA">
        <w:rPr>
          <w:spacing w:val="-2"/>
          <w:sz w:val="24"/>
        </w:rPr>
        <w:t>rip assignment that involves m</w:t>
      </w:r>
      <w:r w:rsidR="00F5115B" w:rsidRPr="008C009C">
        <w:rPr>
          <w:spacing w:val="-2"/>
          <w:sz w:val="24"/>
        </w:rPr>
        <w:t>ultiple volume-delay functions.</w:t>
      </w:r>
    </w:p>
    <w:p w14:paraId="6E1807B2" w14:textId="77777777" w:rsidR="00C4220F" w:rsidRPr="008C009C" w:rsidRDefault="00C4220F" w:rsidP="00C4220F">
      <w:pPr>
        <w:rPr>
          <w:sz w:val="24"/>
        </w:rPr>
      </w:pPr>
    </w:p>
    <w:p w14:paraId="2AEC1F4B" w14:textId="77777777" w:rsidR="00C4220F" w:rsidRPr="008C009C" w:rsidRDefault="00C4220F" w:rsidP="00C4220F">
      <w:pPr>
        <w:pStyle w:val="Heading2"/>
        <w:spacing w:before="0" w:after="0"/>
        <w:rPr>
          <w:spacing w:val="-2"/>
          <w:sz w:val="24"/>
        </w:rPr>
      </w:pPr>
      <w:r w:rsidRPr="008C009C">
        <w:rPr>
          <w:spacing w:val="-2"/>
          <w:sz w:val="24"/>
        </w:rPr>
        <w:t>Modeling the Subarea TOD Tolling</w:t>
      </w:r>
    </w:p>
    <w:p w14:paraId="3F793BD0" w14:textId="727385EB" w:rsidR="00C4220F" w:rsidRPr="008C009C" w:rsidRDefault="00C4220F" w:rsidP="00C4220F">
      <w:pPr>
        <w:ind w:firstLine="0"/>
        <w:rPr>
          <w:spacing w:val="-2"/>
          <w:sz w:val="24"/>
        </w:rPr>
      </w:pPr>
      <w:r w:rsidRPr="008C009C">
        <w:rPr>
          <w:spacing w:val="-2"/>
          <w:sz w:val="24"/>
        </w:rPr>
        <w:t xml:space="preserve">The travel demand model is designed to report daily auto and truck volumes assigned to the network. However, to accurately determine the TOD tolling impact (particularly in terms of mobility and revenue), there is a need for the proposed model to report the traffic volumes at each time of day (for example, the AM peak period, AM off-peak period, PM peak period, or the PM off-peak period) for each link in the subnetwork. The directional traffic volume can be estimated from the total traffic volume and directional factors. To achieve the traffic assignment at the desired periods, two procedures were used (a) a TOD trip table generation procedure: an OD trip table that contains the travel demand of different vehicles (autos and trucks) for the TOD was created, and (b) a traffic assignment procedure: the directional link-based traffic volume of each link in the subarea needs to be determined based on the TOD trip table. </w:t>
      </w:r>
    </w:p>
    <w:p w14:paraId="28F883EA" w14:textId="25BE5165" w:rsidR="00C4220F" w:rsidRPr="008C009C" w:rsidRDefault="00C4220F" w:rsidP="00C4220F">
      <w:pPr>
        <w:rPr>
          <w:spacing w:val="-2"/>
          <w:sz w:val="24"/>
        </w:rPr>
      </w:pPr>
      <w:r w:rsidRPr="008C009C">
        <w:rPr>
          <w:spacing w:val="-2"/>
          <w:sz w:val="24"/>
        </w:rPr>
        <w:t>Traffic assignment is carried out for autos and trucks in each TOD period using the Multi-Modal Multi-Class Assignment (MMA) function, a built-in function of TransCAD 7</w:t>
      </w:r>
      <w:r w:rsidR="00F40EF0">
        <w:rPr>
          <w:spacing w:val="-2"/>
          <w:sz w:val="24"/>
        </w:rPr>
        <w:t>.</w:t>
      </w:r>
      <w:r w:rsidRPr="008C009C">
        <w:rPr>
          <w:spacing w:val="-2"/>
          <w:sz w:val="24"/>
        </w:rPr>
        <w:t xml:space="preserve"> This </w:t>
      </w:r>
      <w:r w:rsidR="00F40EF0">
        <w:rPr>
          <w:spacing w:val="-2"/>
          <w:sz w:val="24"/>
        </w:rPr>
        <w:t>tra</w:t>
      </w:r>
      <w:r w:rsidRPr="008C009C">
        <w:rPr>
          <w:spacing w:val="-2"/>
          <w:sz w:val="24"/>
        </w:rPr>
        <w:t xml:space="preserve">ffic assignment model based on the generalized cost differentiated by individual modes and user classes (vehicle types). Other assignment models exist in TransCAD 7; however, MMA was chosen because it can help to avoid the issue of loading all </w:t>
      </w:r>
      <w:r w:rsidRPr="008C009C">
        <w:rPr>
          <w:spacing w:val="-2"/>
          <w:sz w:val="24"/>
          <w:lang w:eastAsia="en-CA"/>
        </w:rPr>
        <w:t xml:space="preserve">vehicle classes to the network at the same time. Furthermore, to be </w:t>
      </w:r>
      <w:r w:rsidRPr="008C009C">
        <w:rPr>
          <w:spacing w:val="-2"/>
          <w:sz w:val="24"/>
        </w:rPr>
        <w:t>consistent with the existing model structure, the generalized cost is calculated in MMA using the travel time and toll costs, and is then used to execute the trip distribution and traffic assignment.</w:t>
      </w:r>
    </w:p>
    <w:p w14:paraId="60E96A51" w14:textId="77777777" w:rsidR="00C4220F" w:rsidRPr="008C009C" w:rsidRDefault="00C4220F" w:rsidP="00C4220F">
      <w:pPr>
        <w:rPr>
          <w:sz w:val="24"/>
        </w:rPr>
      </w:pPr>
      <w:r w:rsidRPr="008C009C">
        <w:rPr>
          <w:spacing w:val="-2"/>
          <w:sz w:val="24"/>
        </w:rPr>
        <w:t xml:space="preserve">The TOD tolling is implemented on the network by inputting the toll costs for each corridor, trip purpose and vehicle type. The first step in the TOD tolling implementation involves skimming the subarea based on free-flow time, and the associated toll costs along the links, using the Toll Shortest Path functionality in TransCAD 7. Next, the toll costs are converted to time units via purpose-specific value-of-time (VOT) which is also used in traffic assignment process. Then the specific generalized cost impedances based on the travel time plus the converted toll time (Toll cost/VOT) are determined. Finally, these generalized cost impedances are used in the MMA gravity model. After the traffic assignment, the results are collated to carry out the impact analysis. Figure 1 presents the steps for the TOD tolling implementation. </w:t>
      </w:r>
    </w:p>
    <w:p w14:paraId="162786B1" w14:textId="3E4E4296" w:rsidR="007B658E" w:rsidRPr="008C009C" w:rsidRDefault="00B43143" w:rsidP="00A95889">
      <w:pPr>
        <w:ind w:firstLine="0"/>
        <w:jc w:val="center"/>
        <w:rPr>
          <w:sz w:val="24"/>
        </w:rPr>
      </w:pPr>
      <w:r w:rsidRPr="008C009C">
        <w:rPr>
          <w:noProof/>
          <w:sz w:val="24"/>
          <w:lang w:eastAsia="en-US"/>
        </w:rPr>
        <w:drawing>
          <wp:inline distT="0" distB="0" distL="0" distR="0" wp14:anchorId="624F74FF" wp14:editId="70E5C299">
            <wp:extent cx="5174653" cy="2872596"/>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C49B1.tmp"/>
                    <pic:cNvPicPr/>
                  </pic:nvPicPr>
                  <pic:blipFill>
                    <a:blip r:embed="rId10">
                      <a:extLst>
                        <a:ext uri="{28A0092B-C50C-407E-A947-70E740481C1C}">
                          <a14:useLocalDpi xmlns:a14="http://schemas.microsoft.com/office/drawing/2010/main" val="0"/>
                        </a:ext>
                      </a:extLst>
                    </a:blip>
                    <a:stretch>
                      <a:fillRect/>
                    </a:stretch>
                  </pic:blipFill>
                  <pic:spPr>
                    <a:xfrm>
                      <a:off x="0" y="0"/>
                      <a:ext cx="5179026" cy="2875023"/>
                    </a:xfrm>
                    <a:prstGeom prst="rect">
                      <a:avLst/>
                    </a:prstGeom>
                    <a:ln w="12700">
                      <a:noFill/>
                    </a:ln>
                  </pic:spPr>
                </pic:pic>
              </a:graphicData>
            </a:graphic>
          </wp:inline>
        </w:drawing>
      </w:r>
    </w:p>
    <w:p w14:paraId="4D06C922" w14:textId="77777777" w:rsidR="00AC0E76" w:rsidRDefault="00AC0E76" w:rsidP="00AC0E76">
      <w:pPr>
        <w:pStyle w:val="Caption"/>
      </w:pPr>
      <w:bookmarkStart w:id="2" w:name="_Ref455953566"/>
      <w:bookmarkStart w:id="3" w:name="_Ref455953559"/>
    </w:p>
    <w:p w14:paraId="334F25DE" w14:textId="516EEAC4" w:rsidR="00F5115B" w:rsidRPr="008C009C" w:rsidRDefault="00CF0737" w:rsidP="00AC0E76">
      <w:pPr>
        <w:pStyle w:val="Caption"/>
      </w:pPr>
      <w:r w:rsidRPr="008C009C">
        <w:t>FIGURE</w:t>
      </w:r>
      <w:bookmarkEnd w:id="2"/>
      <w:r w:rsidR="00AC0E76">
        <w:t xml:space="preserve"> 1</w:t>
      </w:r>
      <w:r w:rsidRPr="008C009C">
        <w:t xml:space="preserve"> Overall framework for </w:t>
      </w:r>
      <w:r w:rsidR="00893DFC" w:rsidRPr="008C009C">
        <w:t xml:space="preserve">analyzing the </w:t>
      </w:r>
      <w:r w:rsidRPr="008C009C">
        <w:t>impact</w:t>
      </w:r>
      <w:r w:rsidR="00893DFC" w:rsidRPr="008C009C">
        <w:t>s</w:t>
      </w:r>
      <w:r w:rsidRPr="008C009C">
        <w:t xml:space="preserve"> of the </w:t>
      </w:r>
      <w:r w:rsidR="00583439" w:rsidRPr="008C009C">
        <w:t>TOD</w:t>
      </w:r>
      <w:r w:rsidRPr="008C009C">
        <w:t xml:space="preserve"> </w:t>
      </w:r>
      <w:bookmarkEnd w:id="3"/>
      <w:r w:rsidR="00221A98" w:rsidRPr="008C009C">
        <w:t>tolling</w:t>
      </w:r>
    </w:p>
    <w:p w14:paraId="00403355" w14:textId="79CA3DEA" w:rsidR="005A293C" w:rsidRPr="008C009C" w:rsidRDefault="005A293C" w:rsidP="005A293C">
      <w:pPr>
        <w:rPr>
          <w:sz w:val="24"/>
        </w:rPr>
      </w:pPr>
    </w:p>
    <w:p w14:paraId="15DD7F04" w14:textId="77777777" w:rsidR="00036E53" w:rsidRPr="008C009C" w:rsidRDefault="00036E53" w:rsidP="00B33012">
      <w:pPr>
        <w:pStyle w:val="Heading1"/>
        <w:spacing w:before="0" w:after="0"/>
        <w:rPr>
          <w:sz w:val="24"/>
        </w:rPr>
      </w:pPr>
      <w:r w:rsidRPr="008C009C">
        <w:rPr>
          <w:sz w:val="24"/>
        </w:rPr>
        <w:t>Case study</w:t>
      </w:r>
    </w:p>
    <w:p w14:paraId="6678D477" w14:textId="6706DC6D" w:rsidR="00036E53" w:rsidRPr="007E732B" w:rsidRDefault="00280BFE" w:rsidP="007E732B">
      <w:pPr>
        <w:ind w:firstLine="0"/>
        <w:rPr>
          <w:sz w:val="24"/>
        </w:rPr>
      </w:pPr>
      <w:r w:rsidRPr="008C009C">
        <w:rPr>
          <w:sz w:val="24"/>
        </w:rPr>
        <w:t>The case study involves Interstate 465 (I-465) which has a total length of about 57.5 miles (92 km) and has major interchanges not only with other major interstate highways but also major high-volume arterials in the Indianapolis region. Due to the “crossroads” nature of its location, I-465 continues to experience sustained and significant growth in travel demand, and recurring congestion of traffic has been observed at some road segments that are directly connected to I-465. To address this problem, the Indiana Department of Transportation (INDOT) is carrying out</w:t>
      </w:r>
      <w:r w:rsidR="007E732B">
        <w:rPr>
          <w:sz w:val="24"/>
        </w:rPr>
        <w:t xml:space="preserve">, among other initiatives, </w:t>
      </w:r>
      <w:r w:rsidRPr="008C009C">
        <w:rPr>
          <w:sz w:val="24"/>
        </w:rPr>
        <w:t xml:space="preserve">tolling the I-465 corridor. Therefore, this case study investigates the feasibility of tolling the I-465 and it is also sought to assess the potential impacts of various tolling scenarios on the roads in the neighboring nine-county region. </w:t>
      </w:r>
      <w:r w:rsidR="00A01C57" w:rsidRPr="008C009C">
        <w:rPr>
          <w:spacing w:val="-2"/>
          <w:sz w:val="24"/>
        </w:rPr>
        <w:t>The Indiana Statewide Travel Demand Model (ISTDM) Version 6 was used</w:t>
      </w:r>
      <w:r w:rsidR="00A01C57">
        <w:rPr>
          <w:spacing w:val="-2"/>
          <w:sz w:val="24"/>
        </w:rPr>
        <w:t xml:space="preserve"> for the analysis</w:t>
      </w:r>
      <w:r w:rsidR="00A01C57" w:rsidRPr="008C009C">
        <w:rPr>
          <w:spacing w:val="-2"/>
          <w:sz w:val="24"/>
        </w:rPr>
        <w:t xml:space="preserve">. This model </w:t>
      </w:r>
      <w:r w:rsidR="00A01C57">
        <w:rPr>
          <w:spacing w:val="-2"/>
          <w:sz w:val="24"/>
        </w:rPr>
        <w:t xml:space="preserve">uses an underlying database of the </w:t>
      </w:r>
      <w:r w:rsidR="00A01C57" w:rsidRPr="008C009C">
        <w:rPr>
          <w:spacing w:val="-2"/>
          <w:sz w:val="24"/>
        </w:rPr>
        <w:t>state highways, county roads, and local street networks in all ninety-two counties (or 4,831 TAZs)</w:t>
      </w:r>
      <w:r w:rsidR="00A01C57">
        <w:rPr>
          <w:spacing w:val="-2"/>
          <w:sz w:val="24"/>
        </w:rPr>
        <w:t xml:space="preserve"> in the state</w:t>
      </w:r>
      <w:r w:rsidR="00A01C57" w:rsidRPr="008C009C">
        <w:rPr>
          <w:spacing w:val="-2"/>
          <w:sz w:val="24"/>
        </w:rPr>
        <w:t xml:space="preserve">. ISTDM is the main modeling tool used at the highway agency to assess its system performance, long-range plans and system-level projects at the statewide level. Some ISTDM features are: (1) network and traffic analysis zone (TAZ) developments: INDOT’s Road Inventory Data (RID) for each year is attached to the roadways network. The TAZ structure is refined by adding a significant number of TAZs in Indiana. </w:t>
      </w:r>
      <w:r w:rsidR="000E2A2A" w:rsidRPr="008C009C">
        <w:rPr>
          <w:sz w:val="24"/>
        </w:rPr>
        <w:t xml:space="preserve">The following section presents </w:t>
      </w:r>
      <w:r w:rsidR="005D6231" w:rsidRPr="008C009C">
        <w:rPr>
          <w:sz w:val="24"/>
        </w:rPr>
        <w:t xml:space="preserve">the </w:t>
      </w:r>
      <w:r w:rsidR="00AB2600" w:rsidRPr="008C009C">
        <w:rPr>
          <w:sz w:val="24"/>
        </w:rPr>
        <w:t xml:space="preserve">results </w:t>
      </w:r>
      <w:r w:rsidR="00DC0C47" w:rsidRPr="008C009C">
        <w:rPr>
          <w:sz w:val="24"/>
        </w:rPr>
        <w:t xml:space="preserve">from the analysis on I-465 and </w:t>
      </w:r>
      <w:r w:rsidRPr="008C009C">
        <w:rPr>
          <w:sz w:val="24"/>
        </w:rPr>
        <w:t xml:space="preserve">its surrounding </w:t>
      </w:r>
      <w:r w:rsidR="005A428C" w:rsidRPr="008C009C">
        <w:rPr>
          <w:sz w:val="24"/>
        </w:rPr>
        <w:t>nine</w:t>
      </w:r>
      <w:r w:rsidRPr="008C009C">
        <w:rPr>
          <w:sz w:val="24"/>
        </w:rPr>
        <w:t>-</w:t>
      </w:r>
      <w:r w:rsidR="00DC0C47" w:rsidRPr="008C009C">
        <w:rPr>
          <w:sz w:val="24"/>
        </w:rPr>
        <w:t>count</w:t>
      </w:r>
      <w:r w:rsidRPr="008C009C">
        <w:rPr>
          <w:sz w:val="24"/>
        </w:rPr>
        <w:t xml:space="preserve">y region, </w:t>
      </w:r>
      <w:r w:rsidR="00AB2600" w:rsidRPr="008C009C">
        <w:rPr>
          <w:sz w:val="24"/>
        </w:rPr>
        <w:t xml:space="preserve">and </w:t>
      </w:r>
      <w:r w:rsidR="005D6231" w:rsidRPr="008C009C">
        <w:rPr>
          <w:sz w:val="24"/>
        </w:rPr>
        <w:t xml:space="preserve">a discussion of the </w:t>
      </w:r>
      <w:r w:rsidR="00AB2600" w:rsidRPr="008C009C">
        <w:rPr>
          <w:sz w:val="24"/>
        </w:rPr>
        <w:t>insights</w:t>
      </w:r>
      <w:r w:rsidRPr="008C009C">
        <w:rPr>
          <w:sz w:val="24"/>
        </w:rPr>
        <w:t xml:space="preserve"> earned from the analysis</w:t>
      </w:r>
      <w:r w:rsidR="000E2A2A" w:rsidRPr="008C009C">
        <w:rPr>
          <w:sz w:val="24"/>
        </w:rPr>
        <w:t>.</w:t>
      </w:r>
    </w:p>
    <w:p w14:paraId="447BBBFC" w14:textId="77777777" w:rsidR="00AF4D2A" w:rsidRPr="008C009C" w:rsidRDefault="00AF4D2A" w:rsidP="00B33012">
      <w:pPr>
        <w:rPr>
          <w:sz w:val="24"/>
        </w:rPr>
      </w:pPr>
    </w:p>
    <w:p w14:paraId="59E79BD2" w14:textId="01CC91D4" w:rsidR="00036E53" w:rsidRPr="008C009C" w:rsidRDefault="00036E53" w:rsidP="00B33012">
      <w:pPr>
        <w:pStyle w:val="Heading1"/>
        <w:spacing w:before="0" w:after="0"/>
        <w:rPr>
          <w:sz w:val="24"/>
        </w:rPr>
      </w:pPr>
      <w:r w:rsidRPr="008C009C">
        <w:rPr>
          <w:sz w:val="24"/>
        </w:rPr>
        <w:t>results</w:t>
      </w:r>
      <w:r w:rsidR="0012797C" w:rsidRPr="008C009C">
        <w:rPr>
          <w:sz w:val="24"/>
        </w:rPr>
        <w:t xml:space="preserve"> and insights</w:t>
      </w:r>
    </w:p>
    <w:p w14:paraId="34A8A4A5" w14:textId="293C6E58" w:rsidR="00130D03" w:rsidRPr="008C009C" w:rsidRDefault="004E783B" w:rsidP="00A95889">
      <w:pPr>
        <w:ind w:firstLine="0"/>
        <w:rPr>
          <w:sz w:val="24"/>
        </w:rPr>
      </w:pPr>
      <w:r w:rsidRPr="008C009C">
        <w:rPr>
          <w:sz w:val="24"/>
        </w:rPr>
        <w:t xml:space="preserve">Multiple scenarios were established for </w:t>
      </w:r>
      <w:r w:rsidR="00130D03" w:rsidRPr="008C009C">
        <w:rPr>
          <w:sz w:val="24"/>
        </w:rPr>
        <w:t>the analysis</w:t>
      </w:r>
      <w:r w:rsidRPr="008C009C">
        <w:rPr>
          <w:sz w:val="24"/>
        </w:rPr>
        <w:t xml:space="preserve">. The truck toll rates are assumed to be double that of autos. In addition, the rates in off-peak hours are half of </w:t>
      </w:r>
      <w:r w:rsidR="005D6231" w:rsidRPr="008C009C">
        <w:rPr>
          <w:sz w:val="24"/>
        </w:rPr>
        <w:t xml:space="preserve">the </w:t>
      </w:r>
      <w:r w:rsidRPr="008C009C">
        <w:rPr>
          <w:sz w:val="24"/>
        </w:rPr>
        <w:t xml:space="preserve">peak hour rates. The peak hours are 6:00AM </w:t>
      </w:r>
      <w:r w:rsidR="003D1423" w:rsidRPr="008C009C">
        <w:rPr>
          <w:sz w:val="24"/>
        </w:rPr>
        <w:t>to</w:t>
      </w:r>
      <w:r w:rsidRPr="008C009C">
        <w:rPr>
          <w:sz w:val="24"/>
        </w:rPr>
        <w:t xml:space="preserve"> 9:00AM</w:t>
      </w:r>
      <w:r w:rsidR="003D1423" w:rsidRPr="008C009C">
        <w:rPr>
          <w:sz w:val="24"/>
        </w:rPr>
        <w:t xml:space="preserve"> (morning peak)</w:t>
      </w:r>
      <w:r w:rsidRPr="008C009C">
        <w:rPr>
          <w:sz w:val="24"/>
        </w:rPr>
        <w:t xml:space="preserve">, and 3:00PM </w:t>
      </w:r>
      <w:r w:rsidR="003D1423" w:rsidRPr="008C009C">
        <w:rPr>
          <w:sz w:val="24"/>
        </w:rPr>
        <w:t>to</w:t>
      </w:r>
      <w:r w:rsidRPr="008C009C">
        <w:rPr>
          <w:sz w:val="24"/>
        </w:rPr>
        <w:t xml:space="preserve"> 6:00PM</w:t>
      </w:r>
      <w:r w:rsidR="003D1423" w:rsidRPr="008C009C">
        <w:rPr>
          <w:sz w:val="24"/>
        </w:rPr>
        <w:t xml:space="preserve"> (afternoon peak)</w:t>
      </w:r>
      <w:r w:rsidRPr="008C009C">
        <w:rPr>
          <w:sz w:val="24"/>
        </w:rPr>
        <w:t xml:space="preserve">; other hours are off-peak. </w:t>
      </w:r>
      <w:r w:rsidR="00130D03" w:rsidRPr="008C009C">
        <w:rPr>
          <w:sz w:val="24"/>
        </w:rPr>
        <w:t>The scenarios differ by toll rate</w:t>
      </w:r>
      <w:r w:rsidR="003D1423" w:rsidRPr="008C009C">
        <w:rPr>
          <w:sz w:val="24"/>
        </w:rPr>
        <w:t xml:space="preserve"> and the reference scenario or </w:t>
      </w:r>
      <w:r w:rsidRPr="008C009C">
        <w:rPr>
          <w:sz w:val="24"/>
        </w:rPr>
        <w:t xml:space="preserve">base </w:t>
      </w:r>
      <w:r w:rsidR="003D1423" w:rsidRPr="008C009C">
        <w:rPr>
          <w:sz w:val="24"/>
        </w:rPr>
        <w:t xml:space="preserve">case is the </w:t>
      </w:r>
      <w:r w:rsidR="00130D03" w:rsidRPr="008C009C">
        <w:rPr>
          <w:sz w:val="24"/>
        </w:rPr>
        <w:t>no-toll scenario</w:t>
      </w:r>
      <w:r w:rsidRPr="008C009C">
        <w:rPr>
          <w:sz w:val="24"/>
        </w:rPr>
        <w:t>. T</w:t>
      </w:r>
      <w:r w:rsidR="003D1423" w:rsidRPr="008C009C">
        <w:rPr>
          <w:sz w:val="24"/>
        </w:rPr>
        <w:t>able 3 presents t</w:t>
      </w:r>
      <w:r w:rsidRPr="008C009C">
        <w:rPr>
          <w:sz w:val="24"/>
        </w:rPr>
        <w:t xml:space="preserve">he </w:t>
      </w:r>
      <w:r w:rsidR="003D1423" w:rsidRPr="008C009C">
        <w:rPr>
          <w:sz w:val="24"/>
        </w:rPr>
        <w:t xml:space="preserve">scenario </w:t>
      </w:r>
      <w:r w:rsidRPr="008C009C">
        <w:rPr>
          <w:sz w:val="24"/>
        </w:rPr>
        <w:t>details</w:t>
      </w:r>
      <w:r w:rsidR="00130D03" w:rsidRPr="008C009C">
        <w:rPr>
          <w:sz w:val="24"/>
        </w:rPr>
        <w:t xml:space="preserve">. </w:t>
      </w:r>
    </w:p>
    <w:p w14:paraId="48CD1315" w14:textId="77777777" w:rsidR="00036E53" w:rsidRPr="000B3E5F" w:rsidRDefault="00036E53" w:rsidP="001F1EBF">
      <w:pPr>
        <w:rPr>
          <w:szCs w:val="22"/>
        </w:rPr>
      </w:pPr>
    </w:p>
    <w:p w14:paraId="0B270E8A" w14:textId="78E1C2B9" w:rsidR="00E73A41" w:rsidRPr="000B3E5F" w:rsidRDefault="00E73A41" w:rsidP="00130D03">
      <w:pPr>
        <w:ind w:firstLine="0"/>
        <w:jc w:val="center"/>
        <w:rPr>
          <w:b/>
          <w:szCs w:val="22"/>
        </w:rPr>
      </w:pPr>
      <w:bookmarkStart w:id="4" w:name="_Ref455658406"/>
      <w:r w:rsidRPr="00130D03">
        <w:rPr>
          <w:b/>
          <w:szCs w:val="22"/>
        </w:rPr>
        <w:t>TABLE</w:t>
      </w:r>
      <w:bookmarkEnd w:id="4"/>
      <w:r w:rsidR="00130D03" w:rsidRPr="00130D03">
        <w:rPr>
          <w:b/>
          <w:szCs w:val="22"/>
        </w:rPr>
        <w:t xml:space="preserve"> 3 </w:t>
      </w:r>
      <w:r w:rsidRPr="00130D03">
        <w:rPr>
          <w:b/>
          <w:szCs w:val="22"/>
        </w:rPr>
        <w:t xml:space="preserve">Toll </w:t>
      </w:r>
      <w:r w:rsidR="00FE6AAC" w:rsidRPr="00130D03">
        <w:rPr>
          <w:b/>
          <w:szCs w:val="22"/>
        </w:rPr>
        <w:t>S</w:t>
      </w:r>
      <w:r w:rsidRPr="00130D03">
        <w:rPr>
          <w:b/>
          <w:szCs w:val="22"/>
        </w:rPr>
        <w:t>cenarios</w:t>
      </w:r>
      <w:r w:rsidR="00E50C84" w:rsidRPr="00130D03">
        <w:rPr>
          <w:b/>
          <w:szCs w:val="22"/>
        </w:rPr>
        <w:t xml:space="preserve"> ($/mile)</w:t>
      </w:r>
    </w:p>
    <w:tbl>
      <w:tblPr>
        <w:tblW w:w="5530" w:type="dxa"/>
        <w:jc w:val="center"/>
        <w:tblLayout w:type="fixed"/>
        <w:tblLook w:val="04A0" w:firstRow="1" w:lastRow="0" w:firstColumn="1" w:lastColumn="0" w:noHBand="0" w:noVBand="1"/>
      </w:tblPr>
      <w:tblGrid>
        <w:gridCol w:w="1710"/>
        <w:gridCol w:w="955"/>
        <w:gridCol w:w="955"/>
        <w:gridCol w:w="955"/>
        <w:gridCol w:w="955"/>
      </w:tblGrid>
      <w:tr w:rsidR="001B2F54" w:rsidRPr="00280BFE" w14:paraId="4095D151" w14:textId="77777777" w:rsidTr="00E73A41">
        <w:trPr>
          <w:trHeight w:val="315"/>
          <w:jc w:val="center"/>
        </w:trPr>
        <w:tc>
          <w:tcPr>
            <w:tcW w:w="1710" w:type="dxa"/>
            <w:tcBorders>
              <w:top w:val="single" w:sz="4" w:space="0" w:color="auto"/>
            </w:tcBorders>
            <w:shd w:val="clear" w:color="auto" w:fill="auto"/>
            <w:noWrap/>
            <w:vAlign w:val="center"/>
            <w:hideMark/>
          </w:tcPr>
          <w:p w14:paraId="74657775" w14:textId="77777777" w:rsidR="001B2F54" w:rsidRPr="00280BFE" w:rsidRDefault="001B2F54" w:rsidP="00A95889">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 </w:t>
            </w:r>
          </w:p>
        </w:tc>
        <w:tc>
          <w:tcPr>
            <w:tcW w:w="1910" w:type="dxa"/>
            <w:gridSpan w:val="2"/>
            <w:tcBorders>
              <w:top w:val="single" w:sz="4" w:space="0" w:color="auto"/>
            </w:tcBorders>
            <w:shd w:val="clear" w:color="auto" w:fill="auto"/>
            <w:vAlign w:val="center"/>
            <w:hideMark/>
          </w:tcPr>
          <w:p w14:paraId="73A4AD99"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Peak</w:t>
            </w:r>
          </w:p>
        </w:tc>
        <w:tc>
          <w:tcPr>
            <w:tcW w:w="1910" w:type="dxa"/>
            <w:gridSpan w:val="2"/>
            <w:tcBorders>
              <w:top w:val="single" w:sz="4" w:space="0" w:color="auto"/>
            </w:tcBorders>
            <w:shd w:val="clear" w:color="auto" w:fill="auto"/>
            <w:vAlign w:val="center"/>
            <w:hideMark/>
          </w:tcPr>
          <w:p w14:paraId="0FA4CE95"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Off-Peak</w:t>
            </w:r>
          </w:p>
        </w:tc>
      </w:tr>
      <w:tr w:rsidR="001B2F54" w:rsidRPr="00280BFE" w14:paraId="0AC26300" w14:textId="77777777" w:rsidTr="00130D03">
        <w:trPr>
          <w:trHeight w:val="140"/>
          <w:jc w:val="center"/>
        </w:trPr>
        <w:tc>
          <w:tcPr>
            <w:tcW w:w="1710" w:type="dxa"/>
            <w:tcBorders>
              <w:bottom w:val="single" w:sz="4" w:space="0" w:color="auto"/>
            </w:tcBorders>
            <w:shd w:val="clear" w:color="auto" w:fill="auto"/>
            <w:noWrap/>
            <w:vAlign w:val="center"/>
            <w:hideMark/>
          </w:tcPr>
          <w:p w14:paraId="4E8BEA30" w14:textId="77777777" w:rsidR="001B2F54" w:rsidRPr="00280BFE" w:rsidRDefault="001B2F54" w:rsidP="00A95889">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 </w:t>
            </w:r>
          </w:p>
        </w:tc>
        <w:tc>
          <w:tcPr>
            <w:tcW w:w="955" w:type="dxa"/>
            <w:tcBorders>
              <w:bottom w:val="single" w:sz="4" w:space="0" w:color="auto"/>
            </w:tcBorders>
            <w:shd w:val="clear" w:color="auto" w:fill="auto"/>
            <w:vAlign w:val="center"/>
            <w:hideMark/>
          </w:tcPr>
          <w:p w14:paraId="68A42481"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Auto</w:t>
            </w:r>
          </w:p>
        </w:tc>
        <w:tc>
          <w:tcPr>
            <w:tcW w:w="955" w:type="dxa"/>
            <w:tcBorders>
              <w:bottom w:val="single" w:sz="4" w:space="0" w:color="auto"/>
            </w:tcBorders>
            <w:shd w:val="clear" w:color="auto" w:fill="auto"/>
            <w:vAlign w:val="center"/>
            <w:hideMark/>
          </w:tcPr>
          <w:p w14:paraId="7C19465F"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Truck</w:t>
            </w:r>
          </w:p>
        </w:tc>
        <w:tc>
          <w:tcPr>
            <w:tcW w:w="955" w:type="dxa"/>
            <w:tcBorders>
              <w:bottom w:val="single" w:sz="4" w:space="0" w:color="auto"/>
            </w:tcBorders>
            <w:shd w:val="clear" w:color="auto" w:fill="auto"/>
            <w:vAlign w:val="center"/>
            <w:hideMark/>
          </w:tcPr>
          <w:p w14:paraId="70AD9EB9"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Auto</w:t>
            </w:r>
          </w:p>
        </w:tc>
        <w:tc>
          <w:tcPr>
            <w:tcW w:w="955" w:type="dxa"/>
            <w:tcBorders>
              <w:bottom w:val="single" w:sz="4" w:space="0" w:color="auto"/>
            </w:tcBorders>
            <w:shd w:val="clear" w:color="auto" w:fill="auto"/>
            <w:vAlign w:val="center"/>
            <w:hideMark/>
          </w:tcPr>
          <w:p w14:paraId="4FAF14EB" w14:textId="77777777" w:rsidR="001B2F54" w:rsidRPr="00280BFE" w:rsidRDefault="001B2F54" w:rsidP="005F1D9C">
            <w:pPr>
              <w:widowControl/>
              <w:ind w:firstLine="0"/>
              <w:jc w:val="center"/>
              <w:rPr>
                <w:rFonts w:eastAsia="Times New Roman"/>
                <w:bCs/>
                <w:kern w:val="0"/>
                <w:sz w:val="20"/>
                <w:szCs w:val="20"/>
                <w:lang w:eastAsia="en-US"/>
              </w:rPr>
            </w:pPr>
            <w:r w:rsidRPr="00280BFE">
              <w:rPr>
                <w:rFonts w:eastAsia="Times New Roman"/>
                <w:bCs/>
                <w:kern w:val="0"/>
                <w:sz w:val="20"/>
                <w:szCs w:val="20"/>
                <w:lang w:eastAsia="en-US"/>
              </w:rPr>
              <w:t>Truck</w:t>
            </w:r>
          </w:p>
        </w:tc>
      </w:tr>
      <w:tr w:rsidR="00C269A7" w:rsidRPr="00280BFE" w14:paraId="62016270" w14:textId="77777777" w:rsidTr="00130D03">
        <w:trPr>
          <w:trHeight w:val="175"/>
          <w:jc w:val="center"/>
        </w:trPr>
        <w:tc>
          <w:tcPr>
            <w:tcW w:w="1710" w:type="dxa"/>
            <w:tcBorders>
              <w:top w:val="single" w:sz="4" w:space="0" w:color="auto"/>
            </w:tcBorders>
            <w:shd w:val="clear" w:color="auto" w:fill="auto"/>
            <w:noWrap/>
            <w:vAlign w:val="center"/>
            <w:hideMark/>
          </w:tcPr>
          <w:p w14:paraId="5E5CB27E" w14:textId="77777777"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 xml:space="preserve">Base </w:t>
            </w:r>
          </w:p>
        </w:tc>
        <w:tc>
          <w:tcPr>
            <w:tcW w:w="955" w:type="dxa"/>
            <w:tcBorders>
              <w:top w:val="single" w:sz="4" w:space="0" w:color="auto"/>
            </w:tcBorders>
            <w:shd w:val="clear" w:color="auto" w:fill="auto"/>
            <w:vAlign w:val="center"/>
            <w:hideMark/>
          </w:tcPr>
          <w:p w14:paraId="25386E28" w14:textId="77777777" w:rsidR="00C269A7" w:rsidRPr="00280BFE" w:rsidRDefault="00C269A7" w:rsidP="005F1D9C">
            <w:pPr>
              <w:widowControl/>
              <w:ind w:firstLine="0"/>
              <w:jc w:val="right"/>
              <w:rPr>
                <w:kern w:val="0"/>
                <w:sz w:val="20"/>
                <w:szCs w:val="20"/>
                <w:lang w:eastAsia="en-US"/>
              </w:rPr>
            </w:pPr>
            <w:r w:rsidRPr="00280BFE">
              <w:rPr>
                <w:sz w:val="20"/>
                <w:szCs w:val="20"/>
              </w:rPr>
              <w:t>0.000</w:t>
            </w:r>
          </w:p>
        </w:tc>
        <w:tc>
          <w:tcPr>
            <w:tcW w:w="955" w:type="dxa"/>
            <w:tcBorders>
              <w:top w:val="single" w:sz="4" w:space="0" w:color="auto"/>
            </w:tcBorders>
            <w:shd w:val="clear" w:color="auto" w:fill="auto"/>
            <w:vAlign w:val="center"/>
            <w:hideMark/>
          </w:tcPr>
          <w:p w14:paraId="00E6BAF8" w14:textId="77777777" w:rsidR="00C269A7" w:rsidRPr="00280BFE" w:rsidRDefault="00C269A7" w:rsidP="005F1D9C">
            <w:pPr>
              <w:ind w:firstLine="0"/>
              <w:jc w:val="right"/>
              <w:rPr>
                <w:sz w:val="20"/>
                <w:szCs w:val="20"/>
              </w:rPr>
            </w:pPr>
            <w:r w:rsidRPr="00280BFE">
              <w:rPr>
                <w:sz w:val="20"/>
                <w:szCs w:val="20"/>
              </w:rPr>
              <w:t>0.000</w:t>
            </w:r>
          </w:p>
        </w:tc>
        <w:tc>
          <w:tcPr>
            <w:tcW w:w="955" w:type="dxa"/>
            <w:tcBorders>
              <w:top w:val="single" w:sz="4" w:space="0" w:color="auto"/>
            </w:tcBorders>
            <w:shd w:val="clear" w:color="auto" w:fill="auto"/>
            <w:vAlign w:val="center"/>
            <w:hideMark/>
          </w:tcPr>
          <w:p w14:paraId="2E9F65AE" w14:textId="77777777" w:rsidR="00C269A7" w:rsidRPr="00280BFE" w:rsidRDefault="00C269A7" w:rsidP="005F1D9C">
            <w:pPr>
              <w:ind w:firstLine="0"/>
              <w:jc w:val="right"/>
              <w:rPr>
                <w:sz w:val="20"/>
                <w:szCs w:val="20"/>
              </w:rPr>
            </w:pPr>
            <w:r w:rsidRPr="00280BFE">
              <w:rPr>
                <w:sz w:val="20"/>
                <w:szCs w:val="20"/>
              </w:rPr>
              <w:t>0.000</w:t>
            </w:r>
          </w:p>
        </w:tc>
        <w:tc>
          <w:tcPr>
            <w:tcW w:w="955" w:type="dxa"/>
            <w:tcBorders>
              <w:top w:val="single" w:sz="4" w:space="0" w:color="auto"/>
            </w:tcBorders>
            <w:shd w:val="clear" w:color="auto" w:fill="auto"/>
            <w:vAlign w:val="center"/>
            <w:hideMark/>
          </w:tcPr>
          <w:p w14:paraId="340C96C9" w14:textId="77777777" w:rsidR="00C269A7" w:rsidRPr="00280BFE" w:rsidRDefault="00C269A7" w:rsidP="005F1D9C">
            <w:pPr>
              <w:ind w:firstLine="0"/>
              <w:jc w:val="right"/>
              <w:rPr>
                <w:sz w:val="20"/>
                <w:szCs w:val="20"/>
              </w:rPr>
            </w:pPr>
            <w:r w:rsidRPr="00280BFE">
              <w:rPr>
                <w:sz w:val="20"/>
                <w:szCs w:val="20"/>
              </w:rPr>
              <w:t>0.000</w:t>
            </w:r>
          </w:p>
        </w:tc>
      </w:tr>
      <w:tr w:rsidR="00C269A7" w:rsidRPr="00280BFE" w14:paraId="6635D7D8" w14:textId="77777777" w:rsidTr="00130D03">
        <w:trPr>
          <w:trHeight w:val="131"/>
          <w:jc w:val="center"/>
        </w:trPr>
        <w:tc>
          <w:tcPr>
            <w:tcW w:w="1710" w:type="dxa"/>
            <w:shd w:val="clear" w:color="auto" w:fill="auto"/>
            <w:noWrap/>
            <w:vAlign w:val="center"/>
            <w:hideMark/>
          </w:tcPr>
          <w:p w14:paraId="6A2A5AD5" w14:textId="3FEA1936"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1 (S1)</w:t>
            </w:r>
          </w:p>
        </w:tc>
        <w:tc>
          <w:tcPr>
            <w:tcW w:w="955" w:type="dxa"/>
            <w:shd w:val="clear" w:color="auto" w:fill="auto"/>
            <w:vAlign w:val="center"/>
            <w:hideMark/>
          </w:tcPr>
          <w:p w14:paraId="75EB945D" w14:textId="77777777" w:rsidR="00C269A7" w:rsidRPr="00280BFE" w:rsidRDefault="00C269A7" w:rsidP="005F1D9C">
            <w:pPr>
              <w:ind w:firstLine="0"/>
              <w:jc w:val="right"/>
              <w:rPr>
                <w:sz w:val="20"/>
                <w:szCs w:val="20"/>
              </w:rPr>
            </w:pPr>
            <w:r w:rsidRPr="00280BFE">
              <w:rPr>
                <w:sz w:val="20"/>
                <w:szCs w:val="20"/>
              </w:rPr>
              <w:t>0.030</w:t>
            </w:r>
          </w:p>
        </w:tc>
        <w:tc>
          <w:tcPr>
            <w:tcW w:w="955" w:type="dxa"/>
            <w:shd w:val="clear" w:color="auto" w:fill="auto"/>
            <w:vAlign w:val="center"/>
            <w:hideMark/>
          </w:tcPr>
          <w:p w14:paraId="69A79EB5" w14:textId="77777777" w:rsidR="00C269A7" w:rsidRPr="00280BFE" w:rsidRDefault="00C269A7" w:rsidP="005F1D9C">
            <w:pPr>
              <w:ind w:firstLine="0"/>
              <w:jc w:val="right"/>
              <w:rPr>
                <w:sz w:val="20"/>
                <w:szCs w:val="20"/>
              </w:rPr>
            </w:pPr>
            <w:r w:rsidRPr="00280BFE">
              <w:rPr>
                <w:sz w:val="20"/>
                <w:szCs w:val="20"/>
              </w:rPr>
              <w:t>0.060</w:t>
            </w:r>
          </w:p>
        </w:tc>
        <w:tc>
          <w:tcPr>
            <w:tcW w:w="955" w:type="dxa"/>
            <w:shd w:val="clear" w:color="auto" w:fill="auto"/>
            <w:vAlign w:val="center"/>
            <w:hideMark/>
          </w:tcPr>
          <w:p w14:paraId="5E806762" w14:textId="77777777" w:rsidR="00C269A7" w:rsidRPr="00280BFE" w:rsidRDefault="00C269A7" w:rsidP="005F1D9C">
            <w:pPr>
              <w:ind w:firstLine="0"/>
              <w:jc w:val="right"/>
              <w:rPr>
                <w:sz w:val="20"/>
                <w:szCs w:val="20"/>
              </w:rPr>
            </w:pPr>
            <w:r w:rsidRPr="00280BFE">
              <w:rPr>
                <w:sz w:val="20"/>
                <w:szCs w:val="20"/>
              </w:rPr>
              <w:t>0.015</w:t>
            </w:r>
          </w:p>
        </w:tc>
        <w:tc>
          <w:tcPr>
            <w:tcW w:w="955" w:type="dxa"/>
            <w:shd w:val="clear" w:color="auto" w:fill="auto"/>
            <w:vAlign w:val="center"/>
            <w:hideMark/>
          </w:tcPr>
          <w:p w14:paraId="7F0B0E70" w14:textId="77777777" w:rsidR="00C269A7" w:rsidRPr="00280BFE" w:rsidRDefault="00C269A7" w:rsidP="005F1D9C">
            <w:pPr>
              <w:ind w:firstLine="0"/>
              <w:jc w:val="right"/>
              <w:rPr>
                <w:sz w:val="20"/>
                <w:szCs w:val="20"/>
              </w:rPr>
            </w:pPr>
            <w:r w:rsidRPr="00280BFE">
              <w:rPr>
                <w:sz w:val="20"/>
                <w:szCs w:val="20"/>
              </w:rPr>
              <w:t>0.030</w:t>
            </w:r>
          </w:p>
        </w:tc>
      </w:tr>
      <w:tr w:rsidR="00C269A7" w:rsidRPr="00280BFE" w14:paraId="7F6AC0E6" w14:textId="77777777" w:rsidTr="00130D03">
        <w:trPr>
          <w:trHeight w:val="60"/>
          <w:jc w:val="center"/>
        </w:trPr>
        <w:tc>
          <w:tcPr>
            <w:tcW w:w="1710" w:type="dxa"/>
            <w:shd w:val="clear" w:color="auto" w:fill="auto"/>
            <w:noWrap/>
            <w:vAlign w:val="center"/>
            <w:hideMark/>
          </w:tcPr>
          <w:p w14:paraId="3AA66EBB" w14:textId="7C6D33B7"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2 (S2)</w:t>
            </w:r>
          </w:p>
        </w:tc>
        <w:tc>
          <w:tcPr>
            <w:tcW w:w="955" w:type="dxa"/>
            <w:shd w:val="clear" w:color="auto" w:fill="auto"/>
            <w:vAlign w:val="center"/>
            <w:hideMark/>
          </w:tcPr>
          <w:p w14:paraId="1DF2E00A" w14:textId="77777777" w:rsidR="00C269A7" w:rsidRPr="00280BFE" w:rsidRDefault="00C269A7" w:rsidP="005F1D9C">
            <w:pPr>
              <w:ind w:firstLine="0"/>
              <w:jc w:val="right"/>
              <w:rPr>
                <w:sz w:val="20"/>
                <w:szCs w:val="20"/>
              </w:rPr>
            </w:pPr>
            <w:r w:rsidRPr="00280BFE">
              <w:rPr>
                <w:sz w:val="20"/>
                <w:szCs w:val="20"/>
              </w:rPr>
              <w:t>0.040</w:t>
            </w:r>
          </w:p>
        </w:tc>
        <w:tc>
          <w:tcPr>
            <w:tcW w:w="955" w:type="dxa"/>
            <w:shd w:val="clear" w:color="auto" w:fill="auto"/>
            <w:vAlign w:val="center"/>
            <w:hideMark/>
          </w:tcPr>
          <w:p w14:paraId="0989ACE3" w14:textId="77777777" w:rsidR="00C269A7" w:rsidRPr="00280BFE" w:rsidRDefault="00C269A7" w:rsidP="005F1D9C">
            <w:pPr>
              <w:ind w:firstLine="0"/>
              <w:jc w:val="right"/>
              <w:rPr>
                <w:sz w:val="20"/>
                <w:szCs w:val="20"/>
              </w:rPr>
            </w:pPr>
            <w:r w:rsidRPr="00280BFE">
              <w:rPr>
                <w:sz w:val="20"/>
                <w:szCs w:val="20"/>
              </w:rPr>
              <w:t>0.080</w:t>
            </w:r>
          </w:p>
        </w:tc>
        <w:tc>
          <w:tcPr>
            <w:tcW w:w="955" w:type="dxa"/>
            <w:shd w:val="clear" w:color="auto" w:fill="auto"/>
            <w:vAlign w:val="center"/>
            <w:hideMark/>
          </w:tcPr>
          <w:p w14:paraId="01BA3E5C" w14:textId="77777777" w:rsidR="00C269A7" w:rsidRPr="00280BFE" w:rsidRDefault="00C269A7" w:rsidP="005F1D9C">
            <w:pPr>
              <w:ind w:firstLine="0"/>
              <w:jc w:val="right"/>
              <w:rPr>
                <w:sz w:val="20"/>
                <w:szCs w:val="20"/>
              </w:rPr>
            </w:pPr>
            <w:r w:rsidRPr="00280BFE">
              <w:rPr>
                <w:sz w:val="20"/>
                <w:szCs w:val="20"/>
              </w:rPr>
              <w:t>0.020</w:t>
            </w:r>
          </w:p>
        </w:tc>
        <w:tc>
          <w:tcPr>
            <w:tcW w:w="955" w:type="dxa"/>
            <w:shd w:val="clear" w:color="auto" w:fill="auto"/>
            <w:vAlign w:val="center"/>
            <w:hideMark/>
          </w:tcPr>
          <w:p w14:paraId="60F7043F" w14:textId="77777777" w:rsidR="00C269A7" w:rsidRPr="00280BFE" w:rsidRDefault="00C269A7" w:rsidP="005F1D9C">
            <w:pPr>
              <w:ind w:firstLine="0"/>
              <w:jc w:val="right"/>
              <w:rPr>
                <w:sz w:val="20"/>
                <w:szCs w:val="20"/>
              </w:rPr>
            </w:pPr>
            <w:r w:rsidRPr="00280BFE">
              <w:rPr>
                <w:sz w:val="20"/>
                <w:szCs w:val="20"/>
              </w:rPr>
              <w:t>0.040</w:t>
            </w:r>
          </w:p>
        </w:tc>
      </w:tr>
      <w:tr w:rsidR="00C269A7" w:rsidRPr="00280BFE" w14:paraId="781677E7" w14:textId="77777777" w:rsidTr="00130D03">
        <w:trPr>
          <w:trHeight w:val="60"/>
          <w:jc w:val="center"/>
        </w:trPr>
        <w:tc>
          <w:tcPr>
            <w:tcW w:w="1710" w:type="dxa"/>
            <w:shd w:val="clear" w:color="auto" w:fill="auto"/>
            <w:noWrap/>
            <w:vAlign w:val="center"/>
            <w:hideMark/>
          </w:tcPr>
          <w:p w14:paraId="3D772A7F" w14:textId="3D1C9ADF"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3 (S3)</w:t>
            </w:r>
          </w:p>
        </w:tc>
        <w:tc>
          <w:tcPr>
            <w:tcW w:w="955" w:type="dxa"/>
            <w:shd w:val="clear" w:color="auto" w:fill="auto"/>
            <w:vAlign w:val="center"/>
            <w:hideMark/>
          </w:tcPr>
          <w:p w14:paraId="1FA61631" w14:textId="77777777" w:rsidR="00C269A7" w:rsidRPr="00280BFE" w:rsidRDefault="00C269A7" w:rsidP="005F1D9C">
            <w:pPr>
              <w:ind w:firstLine="0"/>
              <w:jc w:val="right"/>
              <w:rPr>
                <w:sz w:val="20"/>
                <w:szCs w:val="20"/>
              </w:rPr>
            </w:pPr>
            <w:r w:rsidRPr="00280BFE">
              <w:rPr>
                <w:sz w:val="20"/>
                <w:szCs w:val="20"/>
              </w:rPr>
              <w:t>0.050</w:t>
            </w:r>
          </w:p>
        </w:tc>
        <w:tc>
          <w:tcPr>
            <w:tcW w:w="955" w:type="dxa"/>
            <w:shd w:val="clear" w:color="auto" w:fill="auto"/>
            <w:vAlign w:val="center"/>
            <w:hideMark/>
          </w:tcPr>
          <w:p w14:paraId="41AE174A" w14:textId="77777777" w:rsidR="00C269A7" w:rsidRPr="00280BFE" w:rsidRDefault="00C269A7" w:rsidP="005F1D9C">
            <w:pPr>
              <w:ind w:firstLine="0"/>
              <w:jc w:val="right"/>
              <w:rPr>
                <w:sz w:val="20"/>
                <w:szCs w:val="20"/>
              </w:rPr>
            </w:pPr>
            <w:r w:rsidRPr="00280BFE">
              <w:rPr>
                <w:sz w:val="20"/>
                <w:szCs w:val="20"/>
              </w:rPr>
              <w:t>0.100</w:t>
            </w:r>
          </w:p>
        </w:tc>
        <w:tc>
          <w:tcPr>
            <w:tcW w:w="955" w:type="dxa"/>
            <w:shd w:val="clear" w:color="auto" w:fill="auto"/>
            <w:vAlign w:val="center"/>
            <w:hideMark/>
          </w:tcPr>
          <w:p w14:paraId="4EC04248" w14:textId="77777777" w:rsidR="00C269A7" w:rsidRPr="00280BFE" w:rsidRDefault="00C269A7" w:rsidP="005F1D9C">
            <w:pPr>
              <w:ind w:firstLine="0"/>
              <w:jc w:val="right"/>
              <w:rPr>
                <w:sz w:val="20"/>
                <w:szCs w:val="20"/>
              </w:rPr>
            </w:pPr>
            <w:r w:rsidRPr="00280BFE">
              <w:rPr>
                <w:sz w:val="20"/>
                <w:szCs w:val="20"/>
              </w:rPr>
              <w:t>0.025</w:t>
            </w:r>
          </w:p>
        </w:tc>
        <w:tc>
          <w:tcPr>
            <w:tcW w:w="955" w:type="dxa"/>
            <w:shd w:val="clear" w:color="auto" w:fill="auto"/>
            <w:vAlign w:val="center"/>
            <w:hideMark/>
          </w:tcPr>
          <w:p w14:paraId="40BB9A2D" w14:textId="77777777" w:rsidR="00C269A7" w:rsidRPr="00280BFE" w:rsidRDefault="00C269A7" w:rsidP="005F1D9C">
            <w:pPr>
              <w:ind w:firstLine="0"/>
              <w:jc w:val="right"/>
              <w:rPr>
                <w:sz w:val="20"/>
                <w:szCs w:val="20"/>
              </w:rPr>
            </w:pPr>
            <w:r w:rsidRPr="00280BFE">
              <w:rPr>
                <w:sz w:val="20"/>
                <w:szCs w:val="20"/>
              </w:rPr>
              <w:t>0.050</w:t>
            </w:r>
          </w:p>
        </w:tc>
      </w:tr>
      <w:tr w:rsidR="00C269A7" w:rsidRPr="00280BFE" w14:paraId="7EB80FFB" w14:textId="77777777" w:rsidTr="00130D03">
        <w:trPr>
          <w:trHeight w:val="60"/>
          <w:jc w:val="center"/>
        </w:trPr>
        <w:tc>
          <w:tcPr>
            <w:tcW w:w="1710" w:type="dxa"/>
            <w:shd w:val="clear" w:color="auto" w:fill="auto"/>
            <w:noWrap/>
            <w:vAlign w:val="center"/>
            <w:hideMark/>
          </w:tcPr>
          <w:p w14:paraId="1102C4AB" w14:textId="60DC4AF0"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4 (S4)</w:t>
            </w:r>
          </w:p>
        </w:tc>
        <w:tc>
          <w:tcPr>
            <w:tcW w:w="955" w:type="dxa"/>
            <w:shd w:val="clear" w:color="auto" w:fill="auto"/>
            <w:vAlign w:val="center"/>
            <w:hideMark/>
          </w:tcPr>
          <w:p w14:paraId="323F8F64" w14:textId="77777777" w:rsidR="00C269A7" w:rsidRPr="00280BFE" w:rsidRDefault="00C269A7" w:rsidP="005F1D9C">
            <w:pPr>
              <w:ind w:firstLine="0"/>
              <w:jc w:val="right"/>
              <w:rPr>
                <w:sz w:val="20"/>
                <w:szCs w:val="20"/>
              </w:rPr>
            </w:pPr>
            <w:r w:rsidRPr="00280BFE">
              <w:rPr>
                <w:sz w:val="20"/>
                <w:szCs w:val="20"/>
              </w:rPr>
              <w:t>0.060</w:t>
            </w:r>
          </w:p>
        </w:tc>
        <w:tc>
          <w:tcPr>
            <w:tcW w:w="955" w:type="dxa"/>
            <w:shd w:val="clear" w:color="auto" w:fill="auto"/>
            <w:vAlign w:val="center"/>
            <w:hideMark/>
          </w:tcPr>
          <w:p w14:paraId="4B6CBCCE" w14:textId="77777777" w:rsidR="00C269A7" w:rsidRPr="00280BFE" w:rsidRDefault="00C269A7" w:rsidP="005F1D9C">
            <w:pPr>
              <w:ind w:firstLine="0"/>
              <w:jc w:val="right"/>
              <w:rPr>
                <w:sz w:val="20"/>
                <w:szCs w:val="20"/>
              </w:rPr>
            </w:pPr>
            <w:r w:rsidRPr="00280BFE">
              <w:rPr>
                <w:sz w:val="20"/>
                <w:szCs w:val="20"/>
              </w:rPr>
              <w:t>0.120</w:t>
            </w:r>
          </w:p>
        </w:tc>
        <w:tc>
          <w:tcPr>
            <w:tcW w:w="955" w:type="dxa"/>
            <w:shd w:val="clear" w:color="auto" w:fill="auto"/>
            <w:vAlign w:val="center"/>
            <w:hideMark/>
          </w:tcPr>
          <w:p w14:paraId="2593FDA2" w14:textId="77777777" w:rsidR="00C269A7" w:rsidRPr="00280BFE" w:rsidRDefault="00C269A7" w:rsidP="005F1D9C">
            <w:pPr>
              <w:ind w:firstLine="0"/>
              <w:jc w:val="right"/>
              <w:rPr>
                <w:sz w:val="20"/>
                <w:szCs w:val="20"/>
              </w:rPr>
            </w:pPr>
            <w:r w:rsidRPr="00280BFE">
              <w:rPr>
                <w:sz w:val="20"/>
                <w:szCs w:val="20"/>
              </w:rPr>
              <w:t>0.030</w:t>
            </w:r>
          </w:p>
        </w:tc>
        <w:tc>
          <w:tcPr>
            <w:tcW w:w="955" w:type="dxa"/>
            <w:shd w:val="clear" w:color="auto" w:fill="auto"/>
            <w:vAlign w:val="center"/>
            <w:hideMark/>
          </w:tcPr>
          <w:p w14:paraId="3975FEAD" w14:textId="77777777" w:rsidR="00C269A7" w:rsidRPr="00280BFE" w:rsidRDefault="00C269A7" w:rsidP="005F1D9C">
            <w:pPr>
              <w:ind w:firstLine="0"/>
              <w:jc w:val="right"/>
              <w:rPr>
                <w:sz w:val="20"/>
                <w:szCs w:val="20"/>
              </w:rPr>
            </w:pPr>
            <w:r w:rsidRPr="00280BFE">
              <w:rPr>
                <w:sz w:val="20"/>
                <w:szCs w:val="20"/>
              </w:rPr>
              <w:t>0.060</w:t>
            </w:r>
          </w:p>
        </w:tc>
      </w:tr>
      <w:tr w:rsidR="00C269A7" w:rsidRPr="00280BFE" w14:paraId="25AA4B2C" w14:textId="77777777" w:rsidTr="00130D03">
        <w:trPr>
          <w:trHeight w:val="60"/>
          <w:jc w:val="center"/>
        </w:trPr>
        <w:tc>
          <w:tcPr>
            <w:tcW w:w="1710" w:type="dxa"/>
            <w:shd w:val="clear" w:color="auto" w:fill="auto"/>
            <w:noWrap/>
            <w:vAlign w:val="center"/>
            <w:hideMark/>
          </w:tcPr>
          <w:p w14:paraId="764A07EB" w14:textId="45EE7A11"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5 (S5)</w:t>
            </w:r>
          </w:p>
        </w:tc>
        <w:tc>
          <w:tcPr>
            <w:tcW w:w="955" w:type="dxa"/>
            <w:shd w:val="clear" w:color="auto" w:fill="auto"/>
            <w:vAlign w:val="center"/>
            <w:hideMark/>
          </w:tcPr>
          <w:p w14:paraId="111EA667" w14:textId="77777777" w:rsidR="00C269A7" w:rsidRPr="00280BFE" w:rsidRDefault="00C269A7" w:rsidP="005F1D9C">
            <w:pPr>
              <w:ind w:firstLine="0"/>
              <w:jc w:val="right"/>
              <w:rPr>
                <w:sz w:val="20"/>
                <w:szCs w:val="20"/>
              </w:rPr>
            </w:pPr>
            <w:r w:rsidRPr="00280BFE">
              <w:rPr>
                <w:sz w:val="20"/>
                <w:szCs w:val="20"/>
              </w:rPr>
              <w:t>0.070</w:t>
            </w:r>
          </w:p>
        </w:tc>
        <w:tc>
          <w:tcPr>
            <w:tcW w:w="955" w:type="dxa"/>
            <w:shd w:val="clear" w:color="auto" w:fill="auto"/>
            <w:vAlign w:val="center"/>
            <w:hideMark/>
          </w:tcPr>
          <w:p w14:paraId="5FE283C6" w14:textId="77777777" w:rsidR="00C269A7" w:rsidRPr="00280BFE" w:rsidRDefault="00C269A7" w:rsidP="005F1D9C">
            <w:pPr>
              <w:ind w:firstLine="0"/>
              <w:jc w:val="right"/>
              <w:rPr>
                <w:sz w:val="20"/>
                <w:szCs w:val="20"/>
              </w:rPr>
            </w:pPr>
            <w:r w:rsidRPr="00280BFE">
              <w:rPr>
                <w:sz w:val="20"/>
                <w:szCs w:val="20"/>
              </w:rPr>
              <w:t>0.140</w:t>
            </w:r>
          </w:p>
        </w:tc>
        <w:tc>
          <w:tcPr>
            <w:tcW w:w="955" w:type="dxa"/>
            <w:shd w:val="clear" w:color="auto" w:fill="auto"/>
            <w:vAlign w:val="center"/>
            <w:hideMark/>
          </w:tcPr>
          <w:p w14:paraId="0FE63247" w14:textId="77777777" w:rsidR="00C269A7" w:rsidRPr="00280BFE" w:rsidRDefault="00C269A7" w:rsidP="005F1D9C">
            <w:pPr>
              <w:ind w:firstLine="0"/>
              <w:jc w:val="right"/>
              <w:rPr>
                <w:sz w:val="20"/>
                <w:szCs w:val="20"/>
              </w:rPr>
            </w:pPr>
            <w:r w:rsidRPr="00280BFE">
              <w:rPr>
                <w:sz w:val="20"/>
                <w:szCs w:val="20"/>
              </w:rPr>
              <w:t>0.035</w:t>
            </w:r>
          </w:p>
        </w:tc>
        <w:tc>
          <w:tcPr>
            <w:tcW w:w="955" w:type="dxa"/>
            <w:shd w:val="clear" w:color="auto" w:fill="auto"/>
            <w:vAlign w:val="center"/>
            <w:hideMark/>
          </w:tcPr>
          <w:p w14:paraId="0D237E20" w14:textId="77777777" w:rsidR="00C269A7" w:rsidRPr="00280BFE" w:rsidRDefault="00C269A7" w:rsidP="005F1D9C">
            <w:pPr>
              <w:ind w:firstLine="0"/>
              <w:jc w:val="right"/>
              <w:rPr>
                <w:sz w:val="20"/>
                <w:szCs w:val="20"/>
              </w:rPr>
            </w:pPr>
            <w:r w:rsidRPr="00280BFE">
              <w:rPr>
                <w:sz w:val="20"/>
                <w:szCs w:val="20"/>
              </w:rPr>
              <w:t>0.070</w:t>
            </w:r>
          </w:p>
        </w:tc>
      </w:tr>
      <w:tr w:rsidR="00C269A7" w:rsidRPr="00280BFE" w14:paraId="41ABB44C" w14:textId="77777777" w:rsidTr="00130D03">
        <w:trPr>
          <w:trHeight w:val="60"/>
          <w:jc w:val="center"/>
        </w:trPr>
        <w:tc>
          <w:tcPr>
            <w:tcW w:w="1710" w:type="dxa"/>
            <w:shd w:val="clear" w:color="auto" w:fill="auto"/>
            <w:noWrap/>
            <w:vAlign w:val="center"/>
            <w:hideMark/>
          </w:tcPr>
          <w:p w14:paraId="11129DA5" w14:textId="3C1F7B19"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6 (S6)</w:t>
            </w:r>
          </w:p>
        </w:tc>
        <w:tc>
          <w:tcPr>
            <w:tcW w:w="955" w:type="dxa"/>
            <w:shd w:val="clear" w:color="auto" w:fill="auto"/>
            <w:vAlign w:val="center"/>
            <w:hideMark/>
          </w:tcPr>
          <w:p w14:paraId="1236816F" w14:textId="77777777" w:rsidR="00C269A7" w:rsidRPr="00280BFE" w:rsidRDefault="00C269A7" w:rsidP="005F1D9C">
            <w:pPr>
              <w:ind w:firstLine="0"/>
              <w:jc w:val="right"/>
              <w:rPr>
                <w:sz w:val="20"/>
                <w:szCs w:val="20"/>
              </w:rPr>
            </w:pPr>
            <w:r w:rsidRPr="00280BFE">
              <w:rPr>
                <w:sz w:val="20"/>
                <w:szCs w:val="20"/>
              </w:rPr>
              <w:t>0.080</w:t>
            </w:r>
          </w:p>
        </w:tc>
        <w:tc>
          <w:tcPr>
            <w:tcW w:w="955" w:type="dxa"/>
            <w:shd w:val="clear" w:color="auto" w:fill="auto"/>
            <w:vAlign w:val="center"/>
            <w:hideMark/>
          </w:tcPr>
          <w:p w14:paraId="50104588" w14:textId="77777777" w:rsidR="00C269A7" w:rsidRPr="00280BFE" w:rsidRDefault="00C269A7" w:rsidP="005F1D9C">
            <w:pPr>
              <w:ind w:firstLine="0"/>
              <w:jc w:val="right"/>
              <w:rPr>
                <w:sz w:val="20"/>
                <w:szCs w:val="20"/>
              </w:rPr>
            </w:pPr>
            <w:r w:rsidRPr="00280BFE">
              <w:rPr>
                <w:sz w:val="20"/>
                <w:szCs w:val="20"/>
              </w:rPr>
              <w:t>0.160</w:t>
            </w:r>
          </w:p>
        </w:tc>
        <w:tc>
          <w:tcPr>
            <w:tcW w:w="955" w:type="dxa"/>
            <w:shd w:val="clear" w:color="auto" w:fill="auto"/>
            <w:vAlign w:val="center"/>
            <w:hideMark/>
          </w:tcPr>
          <w:p w14:paraId="1B4853D1" w14:textId="77777777" w:rsidR="00C269A7" w:rsidRPr="00280BFE" w:rsidRDefault="00C269A7" w:rsidP="005F1D9C">
            <w:pPr>
              <w:ind w:firstLine="0"/>
              <w:jc w:val="right"/>
              <w:rPr>
                <w:sz w:val="20"/>
                <w:szCs w:val="20"/>
              </w:rPr>
            </w:pPr>
            <w:r w:rsidRPr="00280BFE">
              <w:rPr>
                <w:sz w:val="20"/>
                <w:szCs w:val="20"/>
              </w:rPr>
              <w:t>0.040</w:t>
            </w:r>
          </w:p>
        </w:tc>
        <w:tc>
          <w:tcPr>
            <w:tcW w:w="955" w:type="dxa"/>
            <w:shd w:val="clear" w:color="auto" w:fill="auto"/>
            <w:vAlign w:val="center"/>
            <w:hideMark/>
          </w:tcPr>
          <w:p w14:paraId="40C4317F" w14:textId="77777777" w:rsidR="00C269A7" w:rsidRPr="00280BFE" w:rsidRDefault="00C269A7" w:rsidP="005F1D9C">
            <w:pPr>
              <w:ind w:firstLine="0"/>
              <w:jc w:val="right"/>
              <w:rPr>
                <w:sz w:val="20"/>
                <w:szCs w:val="20"/>
              </w:rPr>
            </w:pPr>
            <w:r w:rsidRPr="00280BFE">
              <w:rPr>
                <w:sz w:val="20"/>
                <w:szCs w:val="20"/>
              </w:rPr>
              <w:t>0.080</w:t>
            </w:r>
          </w:p>
        </w:tc>
      </w:tr>
      <w:tr w:rsidR="00C269A7" w:rsidRPr="00280BFE" w14:paraId="566589B3" w14:textId="77777777" w:rsidTr="00130D03">
        <w:trPr>
          <w:trHeight w:val="60"/>
          <w:jc w:val="center"/>
        </w:trPr>
        <w:tc>
          <w:tcPr>
            <w:tcW w:w="1710" w:type="dxa"/>
            <w:shd w:val="clear" w:color="auto" w:fill="auto"/>
            <w:noWrap/>
            <w:vAlign w:val="center"/>
            <w:hideMark/>
          </w:tcPr>
          <w:p w14:paraId="7330954F" w14:textId="6316533B"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7 (S7)</w:t>
            </w:r>
          </w:p>
        </w:tc>
        <w:tc>
          <w:tcPr>
            <w:tcW w:w="955" w:type="dxa"/>
            <w:shd w:val="clear" w:color="auto" w:fill="auto"/>
            <w:vAlign w:val="center"/>
            <w:hideMark/>
          </w:tcPr>
          <w:p w14:paraId="29DCDF67" w14:textId="77777777" w:rsidR="00C269A7" w:rsidRPr="00280BFE" w:rsidRDefault="00C269A7" w:rsidP="005F1D9C">
            <w:pPr>
              <w:ind w:firstLine="0"/>
              <w:jc w:val="right"/>
              <w:rPr>
                <w:sz w:val="20"/>
                <w:szCs w:val="20"/>
              </w:rPr>
            </w:pPr>
            <w:r w:rsidRPr="00280BFE">
              <w:rPr>
                <w:sz w:val="20"/>
                <w:szCs w:val="20"/>
              </w:rPr>
              <w:t>0.090</w:t>
            </w:r>
          </w:p>
        </w:tc>
        <w:tc>
          <w:tcPr>
            <w:tcW w:w="955" w:type="dxa"/>
            <w:shd w:val="clear" w:color="auto" w:fill="auto"/>
            <w:vAlign w:val="center"/>
            <w:hideMark/>
          </w:tcPr>
          <w:p w14:paraId="197334E2" w14:textId="77777777" w:rsidR="00C269A7" w:rsidRPr="00280BFE" w:rsidRDefault="00C269A7" w:rsidP="005F1D9C">
            <w:pPr>
              <w:ind w:firstLine="0"/>
              <w:jc w:val="right"/>
              <w:rPr>
                <w:sz w:val="20"/>
                <w:szCs w:val="20"/>
              </w:rPr>
            </w:pPr>
            <w:r w:rsidRPr="00280BFE">
              <w:rPr>
                <w:sz w:val="20"/>
                <w:szCs w:val="20"/>
              </w:rPr>
              <w:t>0.180</w:t>
            </w:r>
          </w:p>
        </w:tc>
        <w:tc>
          <w:tcPr>
            <w:tcW w:w="955" w:type="dxa"/>
            <w:shd w:val="clear" w:color="auto" w:fill="auto"/>
            <w:vAlign w:val="center"/>
            <w:hideMark/>
          </w:tcPr>
          <w:p w14:paraId="73C079FF" w14:textId="77777777" w:rsidR="00C269A7" w:rsidRPr="00280BFE" w:rsidRDefault="00C269A7" w:rsidP="005F1D9C">
            <w:pPr>
              <w:ind w:firstLine="0"/>
              <w:jc w:val="right"/>
              <w:rPr>
                <w:sz w:val="20"/>
                <w:szCs w:val="20"/>
              </w:rPr>
            </w:pPr>
            <w:r w:rsidRPr="00280BFE">
              <w:rPr>
                <w:sz w:val="20"/>
                <w:szCs w:val="20"/>
              </w:rPr>
              <w:t>0.045</w:t>
            </w:r>
          </w:p>
        </w:tc>
        <w:tc>
          <w:tcPr>
            <w:tcW w:w="955" w:type="dxa"/>
            <w:shd w:val="clear" w:color="auto" w:fill="auto"/>
            <w:vAlign w:val="center"/>
            <w:hideMark/>
          </w:tcPr>
          <w:p w14:paraId="3A1518CF" w14:textId="77777777" w:rsidR="00C269A7" w:rsidRPr="00280BFE" w:rsidRDefault="00C269A7" w:rsidP="005F1D9C">
            <w:pPr>
              <w:ind w:firstLine="0"/>
              <w:jc w:val="right"/>
              <w:rPr>
                <w:sz w:val="20"/>
                <w:szCs w:val="20"/>
              </w:rPr>
            </w:pPr>
            <w:r w:rsidRPr="00280BFE">
              <w:rPr>
                <w:sz w:val="20"/>
                <w:szCs w:val="20"/>
              </w:rPr>
              <w:t>0.090</w:t>
            </w:r>
          </w:p>
        </w:tc>
      </w:tr>
      <w:tr w:rsidR="00C269A7" w:rsidRPr="00280BFE" w14:paraId="023B4CBC" w14:textId="77777777" w:rsidTr="00130D03">
        <w:trPr>
          <w:trHeight w:val="60"/>
          <w:jc w:val="center"/>
        </w:trPr>
        <w:tc>
          <w:tcPr>
            <w:tcW w:w="1710" w:type="dxa"/>
            <w:shd w:val="clear" w:color="auto" w:fill="auto"/>
            <w:noWrap/>
            <w:vAlign w:val="center"/>
            <w:hideMark/>
          </w:tcPr>
          <w:p w14:paraId="10608354" w14:textId="2CAC5D38" w:rsidR="00C269A7" w:rsidRPr="00280BFE" w:rsidRDefault="00C269A7" w:rsidP="00A95889">
            <w:pPr>
              <w:widowControl/>
              <w:ind w:firstLine="0"/>
              <w:jc w:val="left"/>
              <w:rPr>
                <w:rFonts w:eastAsia="Times New Roman"/>
                <w:bCs/>
                <w:kern w:val="0"/>
                <w:sz w:val="20"/>
                <w:szCs w:val="20"/>
                <w:lang w:eastAsia="en-US"/>
              </w:rPr>
            </w:pPr>
            <w:r w:rsidRPr="00280BFE">
              <w:rPr>
                <w:rFonts w:eastAsia="Times New Roman"/>
                <w:bCs/>
                <w:kern w:val="0"/>
                <w:sz w:val="20"/>
                <w:szCs w:val="20"/>
                <w:lang w:eastAsia="en-US"/>
              </w:rPr>
              <w:t>Scenario</w:t>
            </w:r>
            <w:r w:rsidR="00130D03">
              <w:rPr>
                <w:rFonts w:eastAsia="Times New Roman"/>
                <w:bCs/>
                <w:kern w:val="0"/>
                <w:sz w:val="20"/>
                <w:szCs w:val="20"/>
                <w:lang w:eastAsia="en-US"/>
              </w:rPr>
              <w:t xml:space="preserve"> </w:t>
            </w:r>
            <w:r w:rsidRPr="00280BFE">
              <w:rPr>
                <w:rFonts w:eastAsia="Times New Roman"/>
                <w:bCs/>
                <w:kern w:val="0"/>
                <w:sz w:val="20"/>
                <w:szCs w:val="20"/>
                <w:lang w:eastAsia="en-US"/>
              </w:rPr>
              <w:t>8 (S8)</w:t>
            </w:r>
          </w:p>
        </w:tc>
        <w:tc>
          <w:tcPr>
            <w:tcW w:w="955" w:type="dxa"/>
            <w:shd w:val="clear" w:color="auto" w:fill="auto"/>
            <w:vAlign w:val="center"/>
            <w:hideMark/>
          </w:tcPr>
          <w:p w14:paraId="619AE530" w14:textId="77777777" w:rsidR="00C269A7" w:rsidRPr="00280BFE" w:rsidRDefault="00C269A7" w:rsidP="005F1D9C">
            <w:pPr>
              <w:ind w:firstLine="0"/>
              <w:jc w:val="right"/>
              <w:rPr>
                <w:sz w:val="20"/>
                <w:szCs w:val="20"/>
              </w:rPr>
            </w:pPr>
            <w:r w:rsidRPr="00280BFE">
              <w:rPr>
                <w:sz w:val="20"/>
                <w:szCs w:val="20"/>
              </w:rPr>
              <w:t>0.100</w:t>
            </w:r>
          </w:p>
        </w:tc>
        <w:tc>
          <w:tcPr>
            <w:tcW w:w="955" w:type="dxa"/>
            <w:shd w:val="clear" w:color="auto" w:fill="auto"/>
            <w:vAlign w:val="center"/>
            <w:hideMark/>
          </w:tcPr>
          <w:p w14:paraId="0E573AB5" w14:textId="77777777" w:rsidR="00C269A7" w:rsidRPr="00280BFE" w:rsidRDefault="00C269A7" w:rsidP="005F1D9C">
            <w:pPr>
              <w:ind w:firstLine="0"/>
              <w:jc w:val="right"/>
              <w:rPr>
                <w:sz w:val="20"/>
                <w:szCs w:val="20"/>
              </w:rPr>
            </w:pPr>
            <w:r w:rsidRPr="00280BFE">
              <w:rPr>
                <w:sz w:val="20"/>
                <w:szCs w:val="20"/>
              </w:rPr>
              <w:t>0.200</w:t>
            </w:r>
          </w:p>
        </w:tc>
        <w:tc>
          <w:tcPr>
            <w:tcW w:w="955" w:type="dxa"/>
            <w:shd w:val="clear" w:color="auto" w:fill="auto"/>
            <w:vAlign w:val="center"/>
            <w:hideMark/>
          </w:tcPr>
          <w:p w14:paraId="4373E42E" w14:textId="77777777" w:rsidR="00C269A7" w:rsidRPr="00280BFE" w:rsidRDefault="00C269A7" w:rsidP="005F1D9C">
            <w:pPr>
              <w:ind w:firstLine="0"/>
              <w:jc w:val="right"/>
              <w:rPr>
                <w:sz w:val="20"/>
                <w:szCs w:val="20"/>
              </w:rPr>
            </w:pPr>
            <w:r w:rsidRPr="00280BFE">
              <w:rPr>
                <w:sz w:val="20"/>
                <w:szCs w:val="20"/>
              </w:rPr>
              <w:t>0.050</w:t>
            </w:r>
          </w:p>
        </w:tc>
        <w:tc>
          <w:tcPr>
            <w:tcW w:w="955" w:type="dxa"/>
            <w:shd w:val="clear" w:color="auto" w:fill="auto"/>
            <w:vAlign w:val="center"/>
            <w:hideMark/>
          </w:tcPr>
          <w:p w14:paraId="50059BEA" w14:textId="77777777" w:rsidR="00C269A7" w:rsidRPr="00280BFE" w:rsidRDefault="00C269A7" w:rsidP="005F1D9C">
            <w:pPr>
              <w:ind w:firstLine="0"/>
              <w:jc w:val="right"/>
              <w:rPr>
                <w:sz w:val="20"/>
                <w:szCs w:val="20"/>
              </w:rPr>
            </w:pPr>
            <w:r w:rsidRPr="00280BFE">
              <w:rPr>
                <w:sz w:val="20"/>
                <w:szCs w:val="20"/>
              </w:rPr>
              <w:t>0.100</w:t>
            </w:r>
          </w:p>
        </w:tc>
      </w:tr>
    </w:tbl>
    <w:p w14:paraId="751FEBE0" w14:textId="77777777" w:rsidR="00130D03" w:rsidRDefault="00130D03" w:rsidP="00F13CD4">
      <w:pPr>
        <w:rPr>
          <w:szCs w:val="22"/>
        </w:rPr>
      </w:pPr>
    </w:p>
    <w:p w14:paraId="076FC0EA" w14:textId="6D6E0AC3" w:rsidR="005306BC" w:rsidRPr="008C009C" w:rsidRDefault="003D1423" w:rsidP="005306BC">
      <w:pPr>
        <w:rPr>
          <w:sz w:val="24"/>
        </w:rPr>
      </w:pPr>
      <w:r w:rsidRPr="008C009C">
        <w:rPr>
          <w:sz w:val="24"/>
        </w:rPr>
        <w:t xml:space="preserve">The impacts of each </w:t>
      </w:r>
      <w:r w:rsidR="00070792" w:rsidRPr="008C009C">
        <w:rPr>
          <w:sz w:val="24"/>
        </w:rPr>
        <w:t>scenario</w:t>
      </w:r>
      <w:r w:rsidRPr="008C009C">
        <w:rPr>
          <w:sz w:val="24"/>
        </w:rPr>
        <w:t xml:space="preserve"> were determined </w:t>
      </w:r>
      <w:r w:rsidR="005E7BE7" w:rsidRPr="008C009C">
        <w:rPr>
          <w:sz w:val="24"/>
        </w:rPr>
        <w:t xml:space="preserve">for </w:t>
      </w:r>
      <w:r w:rsidRPr="008C009C">
        <w:rPr>
          <w:sz w:val="24"/>
        </w:rPr>
        <w:t xml:space="preserve">each of </w:t>
      </w:r>
      <w:r w:rsidR="005E7BE7" w:rsidRPr="008C009C">
        <w:rPr>
          <w:sz w:val="24"/>
        </w:rPr>
        <w:t xml:space="preserve">the years 2010, 2015, and 2025. </w:t>
      </w:r>
      <w:r w:rsidR="00AD0F52" w:rsidRPr="008C009C">
        <w:rPr>
          <w:sz w:val="24"/>
        </w:rPr>
        <w:t xml:space="preserve">The results </w:t>
      </w:r>
      <w:r w:rsidRPr="008C009C">
        <w:rPr>
          <w:sz w:val="24"/>
        </w:rPr>
        <w:t>we</w:t>
      </w:r>
      <w:r w:rsidR="001F6BCB" w:rsidRPr="008C009C">
        <w:rPr>
          <w:sz w:val="24"/>
        </w:rPr>
        <w:t xml:space="preserve">re </w:t>
      </w:r>
      <w:r w:rsidR="00AD0F52" w:rsidRPr="008C009C">
        <w:rPr>
          <w:sz w:val="24"/>
        </w:rPr>
        <w:t>then displayed to s</w:t>
      </w:r>
      <w:r w:rsidR="004C13DC" w:rsidRPr="008C009C">
        <w:rPr>
          <w:sz w:val="24"/>
        </w:rPr>
        <w:t>how</w:t>
      </w:r>
      <w:r w:rsidR="00AD0F52" w:rsidRPr="008C009C">
        <w:rPr>
          <w:sz w:val="24"/>
        </w:rPr>
        <w:t xml:space="preserve"> </w:t>
      </w:r>
      <w:r w:rsidRPr="008C009C">
        <w:rPr>
          <w:sz w:val="24"/>
        </w:rPr>
        <w:t xml:space="preserve">the </w:t>
      </w:r>
      <w:r w:rsidR="00AD0F52" w:rsidRPr="008C009C">
        <w:rPr>
          <w:sz w:val="24"/>
        </w:rPr>
        <w:t>traffic flow distribution</w:t>
      </w:r>
      <w:r w:rsidR="000E2A2A" w:rsidRPr="008C009C">
        <w:rPr>
          <w:sz w:val="24"/>
        </w:rPr>
        <w:t>s</w:t>
      </w:r>
      <w:r w:rsidR="00EC5BFD" w:rsidRPr="008C009C">
        <w:rPr>
          <w:sz w:val="24"/>
        </w:rPr>
        <w:t xml:space="preserve"> </w:t>
      </w:r>
      <w:r w:rsidR="004C13DC" w:rsidRPr="008C009C">
        <w:rPr>
          <w:sz w:val="24"/>
        </w:rPr>
        <w:t>in the network.</w:t>
      </w:r>
      <w:r w:rsidR="00AD0F52" w:rsidRPr="008C009C">
        <w:rPr>
          <w:sz w:val="24"/>
        </w:rPr>
        <w:t xml:space="preserve"> </w:t>
      </w:r>
      <w:r w:rsidR="004C13DC" w:rsidRPr="008C009C">
        <w:rPr>
          <w:sz w:val="24"/>
        </w:rPr>
        <w:t>T</w:t>
      </w:r>
      <w:r w:rsidR="00AD0F52" w:rsidRPr="008C009C">
        <w:rPr>
          <w:sz w:val="24"/>
        </w:rPr>
        <w:t xml:space="preserve">he </w:t>
      </w:r>
      <w:r w:rsidRPr="008C009C">
        <w:rPr>
          <w:sz w:val="24"/>
        </w:rPr>
        <w:t xml:space="preserve">results also present </w:t>
      </w:r>
      <w:r w:rsidR="00CF34E9" w:rsidRPr="008C009C">
        <w:rPr>
          <w:sz w:val="24"/>
        </w:rPr>
        <w:t>visualiz</w:t>
      </w:r>
      <w:r w:rsidRPr="008C009C">
        <w:rPr>
          <w:sz w:val="24"/>
        </w:rPr>
        <w:t xml:space="preserve">ation of </w:t>
      </w:r>
      <w:r w:rsidR="00E670FB" w:rsidRPr="008C009C">
        <w:rPr>
          <w:sz w:val="24"/>
        </w:rPr>
        <w:t xml:space="preserve">the </w:t>
      </w:r>
      <w:r w:rsidR="00036E53" w:rsidRPr="008C009C">
        <w:rPr>
          <w:sz w:val="24"/>
        </w:rPr>
        <w:t>traffic flow</w:t>
      </w:r>
      <w:r w:rsidRPr="008C009C">
        <w:rPr>
          <w:sz w:val="24"/>
        </w:rPr>
        <w:t xml:space="preserve">, showing </w:t>
      </w:r>
      <w:r w:rsidR="00E670FB" w:rsidRPr="008C009C">
        <w:rPr>
          <w:sz w:val="24"/>
        </w:rPr>
        <w:t>the</w:t>
      </w:r>
      <w:r w:rsidR="00036E53" w:rsidRPr="008C009C">
        <w:rPr>
          <w:sz w:val="24"/>
        </w:rPr>
        <w:t xml:space="preserve"> </w:t>
      </w:r>
      <w:r w:rsidR="00004DA9" w:rsidRPr="008C009C">
        <w:rPr>
          <w:sz w:val="24"/>
        </w:rPr>
        <w:t xml:space="preserve">most </w:t>
      </w:r>
      <w:r w:rsidR="00036E53" w:rsidRPr="008C009C">
        <w:rPr>
          <w:sz w:val="24"/>
        </w:rPr>
        <w:t>impacted road</w:t>
      </w:r>
      <w:r w:rsidR="00004DA9" w:rsidRPr="008C009C">
        <w:rPr>
          <w:sz w:val="24"/>
        </w:rPr>
        <w:t xml:space="preserve"> segment</w:t>
      </w:r>
      <w:r w:rsidR="00036E53" w:rsidRPr="008C009C">
        <w:rPr>
          <w:sz w:val="24"/>
        </w:rPr>
        <w:t>s</w:t>
      </w:r>
      <w:r w:rsidR="00AD0F52" w:rsidRPr="008C009C">
        <w:rPr>
          <w:sz w:val="24"/>
        </w:rPr>
        <w:t>.</w:t>
      </w:r>
      <w:r w:rsidR="00EC5BFD" w:rsidRPr="008C009C">
        <w:rPr>
          <w:sz w:val="24"/>
        </w:rPr>
        <w:t xml:space="preserve"> In addition, </w:t>
      </w:r>
      <w:r w:rsidRPr="008C009C">
        <w:rPr>
          <w:sz w:val="24"/>
        </w:rPr>
        <w:t xml:space="preserve">the developed tool was </w:t>
      </w:r>
      <w:r w:rsidR="00536277">
        <w:rPr>
          <w:sz w:val="24"/>
        </w:rPr>
        <w:t xml:space="preserve">designed </w:t>
      </w:r>
      <w:r w:rsidRPr="008C009C">
        <w:rPr>
          <w:sz w:val="24"/>
        </w:rPr>
        <w:t xml:space="preserve">to </w:t>
      </w:r>
      <w:r w:rsidR="00EC5BFD" w:rsidRPr="008C009C">
        <w:rPr>
          <w:sz w:val="24"/>
        </w:rPr>
        <w:t xml:space="preserve">integrate with Google Maps, </w:t>
      </w:r>
      <w:r w:rsidRPr="008C009C">
        <w:rPr>
          <w:sz w:val="24"/>
        </w:rPr>
        <w:t>and therefore addition</w:t>
      </w:r>
      <w:r w:rsidR="00536277">
        <w:rPr>
          <w:sz w:val="24"/>
        </w:rPr>
        <w:t>al</w:t>
      </w:r>
      <w:r w:rsidRPr="008C009C">
        <w:rPr>
          <w:sz w:val="24"/>
        </w:rPr>
        <w:t xml:space="preserve"> information of the study area can be visualized (Figure 3).</w:t>
      </w:r>
      <w:r w:rsidR="00404FC5" w:rsidRPr="008C009C">
        <w:rPr>
          <w:sz w:val="24"/>
        </w:rPr>
        <w:t xml:space="preserve"> </w:t>
      </w:r>
      <w:r w:rsidR="007E732B">
        <w:rPr>
          <w:sz w:val="24"/>
        </w:rPr>
        <w:t>As s</w:t>
      </w:r>
      <w:r w:rsidR="00536277">
        <w:rPr>
          <w:sz w:val="24"/>
        </w:rPr>
        <w:t xml:space="preserve">hown in </w:t>
      </w:r>
      <w:r w:rsidR="00FB68D8" w:rsidRPr="008C009C">
        <w:rPr>
          <w:sz w:val="24"/>
        </w:rPr>
        <w:t>the figure</w:t>
      </w:r>
      <w:r w:rsidR="00536277">
        <w:rPr>
          <w:sz w:val="24"/>
        </w:rPr>
        <w:t xml:space="preserve">, </w:t>
      </w:r>
      <w:r w:rsidR="00FB68D8" w:rsidRPr="008C009C">
        <w:rPr>
          <w:sz w:val="24"/>
        </w:rPr>
        <w:t xml:space="preserve">the </w:t>
      </w:r>
      <w:r w:rsidR="00536277">
        <w:rPr>
          <w:sz w:val="24"/>
        </w:rPr>
        <w:t xml:space="preserve">I-465 toll </w:t>
      </w:r>
      <w:r w:rsidR="00FB68D8" w:rsidRPr="008C009C">
        <w:rPr>
          <w:sz w:val="24"/>
        </w:rPr>
        <w:t xml:space="preserve">implementation </w:t>
      </w:r>
      <w:r w:rsidR="00536277">
        <w:rPr>
          <w:sz w:val="24"/>
        </w:rPr>
        <w:t>af</w:t>
      </w:r>
      <w:r w:rsidR="000F01E6" w:rsidRPr="008C009C">
        <w:rPr>
          <w:sz w:val="24"/>
        </w:rPr>
        <w:t>fects traffic flows</w:t>
      </w:r>
      <w:r w:rsidR="00FB68D8" w:rsidRPr="008C009C">
        <w:rPr>
          <w:sz w:val="24"/>
        </w:rPr>
        <w:t xml:space="preserve"> on </w:t>
      </w:r>
      <w:r w:rsidR="00536277">
        <w:rPr>
          <w:sz w:val="24"/>
        </w:rPr>
        <w:t xml:space="preserve">the </w:t>
      </w:r>
      <w:r w:rsidR="00070792" w:rsidRPr="008C009C">
        <w:rPr>
          <w:sz w:val="24"/>
        </w:rPr>
        <w:t>roads that are direct</w:t>
      </w:r>
      <w:r w:rsidR="00CF34E9" w:rsidRPr="008C009C">
        <w:rPr>
          <w:sz w:val="24"/>
        </w:rPr>
        <w:t>ly</w:t>
      </w:r>
      <w:r w:rsidR="00FB68D8" w:rsidRPr="008C009C">
        <w:rPr>
          <w:sz w:val="24"/>
        </w:rPr>
        <w:t xml:space="preserve"> or </w:t>
      </w:r>
      <w:r w:rsidR="00CF34E9" w:rsidRPr="008C009C">
        <w:rPr>
          <w:sz w:val="24"/>
        </w:rPr>
        <w:t>i</w:t>
      </w:r>
      <w:r w:rsidR="00FB68D8" w:rsidRPr="008C009C">
        <w:rPr>
          <w:sz w:val="24"/>
        </w:rPr>
        <w:t>ndirect</w:t>
      </w:r>
      <w:r w:rsidR="00CF34E9" w:rsidRPr="008C009C">
        <w:rPr>
          <w:sz w:val="24"/>
        </w:rPr>
        <w:t>l</w:t>
      </w:r>
      <w:r w:rsidR="00EC5BFD" w:rsidRPr="008C009C">
        <w:rPr>
          <w:sz w:val="24"/>
        </w:rPr>
        <w:t xml:space="preserve">y </w:t>
      </w:r>
      <w:r w:rsidR="00346EBC" w:rsidRPr="008C009C">
        <w:rPr>
          <w:sz w:val="24"/>
        </w:rPr>
        <w:t xml:space="preserve">connected with </w:t>
      </w:r>
      <w:r w:rsidR="008A47CF" w:rsidRPr="008C009C">
        <w:rPr>
          <w:sz w:val="24"/>
        </w:rPr>
        <w:t>I-465. The</w:t>
      </w:r>
      <w:r w:rsidRPr="008C009C">
        <w:rPr>
          <w:sz w:val="24"/>
        </w:rPr>
        <w:t>se</w:t>
      </w:r>
      <w:r w:rsidR="008A47CF" w:rsidRPr="008C009C">
        <w:rPr>
          <w:sz w:val="24"/>
        </w:rPr>
        <w:t xml:space="preserve"> results are </w:t>
      </w:r>
      <w:r w:rsidRPr="008C009C">
        <w:rPr>
          <w:sz w:val="24"/>
        </w:rPr>
        <w:t xml:space="preserve">intuitive because </w:t>
      </w:r>
      <w:r w:rsidR="00536277">
        <w:rPr>
          <w:sz w:val="24"/>
        </w:rPr>
        <w:t>i</w:t>
      </w:r>
      <w:r w:rsidR="00AD1496">
        <w:rPr>
          <w:sz w:val="24"/>
        </w:rPr>
        <w:t>t</w:t>
      </w:r>
      <w:r w:rsidR="00536277">
        <w:rPr>
          <w:sz w:val="24"/>
        </w:rPr>
        <w:t xml:space="preserve"> suggests, quite expectedly, </w:t>
      </w:r>
      <w:r w:rsidR="00AD1496">
        <w:rPr>
          <w:sz w:val="24"/>
        </w:rPr>
        <w:t xml:space="preserve">that </w:t>
      </w:r>
      <w:r w:rsidR="008A47CF" w:rsidRPr="008C009C">
        <w:rPr>
          <w:sz w:val="24"/>
        </w:rPr>
        <w:t xml:space="preserve">travelers </w:t>
      </w:r>
      <w:r w:rsidR="00536277">
        <w:rPr>
          <w:sz w:val="24"/>
        </w:rPr>
        <w:t xml:space="preserve">will </w:t>
      </w:r>
      <w:r w:rsidRPr="008C009C">
        <w:rPr>
          <w:sz w:val="24"/>
        </w:rPr>
        <w:t xml:space="preserve">seek </w:t>
      </w:r>
      <w:r w:rsidR="008A47CF" w:rsidRPr="008C009C">
        <w:rPr>
          <w:sz w:val="24"/>
        </w:rPr>
        <w:t xml:space="preserve">to avoid paying tolls and </w:t>
      </w:r>
      <w:r w:rsidRPr="008C009C">
        <w:rPr>
          <w:sz w:val="24"/>
        </w:rPr>
        <w:t xml:space="preserve">instead use </w:t>
      </w:r>
      <w:r w:rsidR="008A47CF" w:rsidRPr="008C009C">
        <w:rPr>
          <w:sz w:val="24"/>
        </w:rPr>
        <w:t>alternative ro</w:t>
      </w:r>
      <w:r w:rsidRPr="008C009C">
        <w:rPr>
          <w:sz w:val="24"/>
        </w:rPr>
        <w:t xml:space="preserve">utes </w:t>
      </w:r>
      <w:r w:rsidR="008A47CF" w:rsidRPr="008C009C">
        <w:rPr>
          <w:sz w:val="24"/>
        </w:rPr>
        <w:t>to reach their destinations</w:t>
      </w:r>
      <w:r w:rsidR="00536277">
        <w:rPr>
          <w:sz w:val="24"/>
        </w:rPr>
        <w:t>, and in doing so, they do not s</w:t>
      </w:r>
      <w:r w:rsidR="008A47CF" w:rsidRPr="008C009C">
        <w:rPr>
          <w:sz w:val="24"/>
        </w:rPr>
        <w:t>ignificant</w:t>
      </w:r>
      <w:r w:rsidR="00536277">
        <w:rPr>
          <w:sz w:val="24"/>
        </w:rPr>
        <w:t>ly</w:t>
      </w:r>
      <w:r w:rsidR="008A47CF" w:rsidRPr="008C009C">
        <w:rPr>
          <w:sz w:val="24"/>
        </w:rPr>
        <w:t xml:space="preserve"> increas</w:t>
      </w:r>
      <w:r w:rsidR="00536277">
        <w:rPr>
          <w:sz w:val="24"/>
        </w:rPr>
        <w:t>e</w:t>
      </w:r>
      <w:r w:rsidR="008A47CF" w:rsidRPr="008C009C">
        <w:rPr>
          <w:sz w:val="24"/>
        </w:rPr>
        <w:t xml:space="preserve"> their travel times. </w:t>
      </w:r>
      <w:r w:rsidR="0076223B" w:rsidRPr="008C009C">
        <w:rPr>
          <w:sz w:val="24"/>
        </w:rPr>
        <w:t>As shown in Figure 3(b)</w:t>
      </w:r>
      <w:r w:rsidR="00536277">
        <w:rPr>
          <w:sz w:val="24"/>
        </w:rPr>
        <w:t>,</w:t>
      </w:r>
      <w:r w:rsidR="0076223B" w:rsidRPr="008C009C">
        <w:rPr>
          <w:sz w:val="24"/>
        </w:rPr>
        <w:t xml:space="preserve"> t</w:t>
      </w:r>
      <w:r w:rsidR="008A47CF" w:rsidRPr="008C009C">
        <w:rPr>
          <w:sz w:val="24"/>
        </w:rPr>
        <w:t xml:space="preserve">he </w:t>
      </w:r>
      <w:r w:rsidR="00536277">
        <w:rPr>
          <w:sz w:val="24"/>
        </w:rPr>
        <w:t xml:space="preserve">most impacted </w:t>
      </w:r>
      <w:r w:rsidR="008A47CF" w:rsidRPr="008C009C">
        <w:rPr>
          <w:sz w:val="24"/>
        </w:rPr>
        <w:t xml:space="preserve">road segments </w:t>
      </w:r>
      <w:r w:rsidR="00536277">
        <w:rPr>
          <w:sz w:val="24"/>
        </w:rPr>
        <w:t xml:space="preserve">are </w:t>
      </w:r>
      <w:r w:rsidR="008A47CF" w:rsidRPr="008C009C">
        <w:rPr>
          <w:sz w:val="24"/>
        </w:rPr>
        <w:t xml:space="preserve">I-69 North and I-465. The </w:t>
      </w:r>
      <w:r w:rsidR="00536277">
        <w:rPr>
          <w:sz w:val="24"/>
        </w:rPr>
        <w:t xml:space="preserve">observed </w:t>
      </w:r>
      <w:r w:rsidR="008A47CF" w:rsidRPr="008C009C">
        <w:rPr>
          <w:sz w:val="24"/>
        </w:rPr>
        <w:t>increase in traffic flow may</w:t>
      </w:r>
      <w:r w:rsidR="0076223B" w:rsidRPr="008C009C">
        <w:rPr>
          <w:sz w:val="24"/>
        </w:rPr>
        <w:t>be</w:t>
      </w:r>
      <w:r w:rsidR="008A47CF" w:rsidRPr="008C009C">
        <w:rPr>
          <w:sz w:val="24"/>
        </w:rPr>
        <w:t xml:space="preserve"> due to the significant growth in Noblesville, Fishers </w:t>
      </w:r>
      <w:r w:rsidR="005306BC" w:rsidRPr="008C009C">
        <w:rPr>
          <w:sz w:val="24"/>
        </w:rPr>
        <w:t>and the northern part of Indianapolis.</w:t>
      </w:r>
    </w:p>
    <w:p w14:paraId="00664101" w14:textId="7C510AFE" w:rsidR="0002190E" w:rsidRPr="008C009C" w:rsidRDefault="005306BC" w:rsidP="005306BC">
      <w:pPr>
        <w:rPr>
          <w:sz w:val="24"/>
        </w:rPr>
      </w:pPr>
      <w:r w:rsidRPr="008C009C">
        <w:rPr>
          <w:sz w:val="24"/>
        </w:rPr>
        <w:t>F</w:t>
      </w:r>
      <w:r w:rsidR="00767938">
        <w:rPr>
          <w:sz w:val="24"/>
        </w:rPr>
        <w:t xml:space="preserve">igure 4 presents </w:t>
      </w:r>
      <w:r w:rsidRPr="008C009C">
        <w:rPr>
          <w:sz w:val="24"/>
        </w:rPr>
        <w:t xml:space="preserve">an increasing trend of annual revenues for the years 2010, 2015, and 2025. The revenues are all converted into 2017 dollars’ value. </w:t>
      </w:r>
      <w:r w:rsidR="00D05D33">
        <w:rPr>
          <w:sz w:val="24"/>
        </w:rPr>
        <w:t>As expected, t</w:t>
      </w:r>
      <w:r w:rsidRPr="008C009C">
        <w:rPr>
          <w:sz w:val="24"/>
        </w:rPr>
        <w:t>he base case (no toll) and scenario 8 (highest toll) for all three</w:t>
      </w:r>
      <w:r w:rsidR="00D05D33">
        <w:rPr>
          <w:sz w:val="24"/>
        </w:rPr>
        <w:t xml:space="preserve"> future </w:t>
      </w:r>
      <w:r w:rsidRPr="008C009C">
        <w:rPr>
          <w:sz w:val="24"/>
        </w:rPr>
        <w:t>years have lowest and highest revenues, respectively. The revenue for the 8 scenarios increases monotonically with increasing toll rate but the marginal increase in the revenue falls</w:t>
      </w:r>
      <w:r w:rsidR="007E732B">
        <w:rPr>
          <w:sz w:val="24"/>
        </w:rPr>
        <w:t xml:space="preserve"> a</w:t>
      </w:r>
      <w:r w:rsidRPr="008C009C">
        <w:rPr>
          <w:sz w:val="24"/>
        </w:rPr>
        <w:t xml:space="preserve">s the toll rate increases. In fact, the increase in tolls </w:t>
      </w:r>
      <w:r w:rsidR="007E732B">
        <w:rPr>
          <w:sz w:val="24"/>
        </w:rPr>
        <w:t xml:space="preserve">yield revenue </w:t>
      </w:r>
      <w:r w:rsidRPr="008C009C">
        <w:rPr>
          <w:sz w:val="24"/>
        </w:rPr>
        <w:t xml:space="preserve">increase only up to a </w:t>
      </w:r>
      <w:r w:rsidR="007E732B">
        <w:rPr>
          <w:sz w:val="24"/>
        </w:rPr>
        <w:t xml:space="preserve">certain </w:t>
      </w:r>
      <w:r w:rsidRPr="008C009C">
        <w:rPr>
          <w:sz w:val="24"/>
        </w:rPr>
        <w:t>point</w:t>
      </w:r>
      <w:r w:rsidR="007E732B">
        <w:rPr>
          <w:sz w:val="24"/>
        </w:rPr>
        <w:t>.</w:t>
      </w:r>
      <w:r w:rsidRPr="008C009C">
        <w:rPr>
          <w:sz w:val="24"/>
        </w:rPr>
        <w:t xml:space="preserve"> Therefore, at a high enough toll rate, </w:t>
      </w:r>
      <w:r w:rsidR="007E732B">
        <w:rPr>
          <w:sz w:val="24"/>
        </w:rPr>
        <w:t>t</w:t>
      </w:r>
      <w:r w:rsidRPr="008C009C">
        <w:rPr>
          <w:sz w:val="24"/>
        </w:rPr>
        <w:t xml:space="preserve">he revenue drop </w:t>
      </w:r>
      <w:r w:rsidR="007E732B">
        <w:rPr>
          <w:sz w:val="24"/>
        </w:rPr>
        <w:t>(</w:t>
      </w:r>
      <w:r w:rsidRPr="008C009C">
        <w:rPr>
          <w:sz w:val="24"/>
        </w:rPr>
        <w:t>Figure 2</w:t>
      </w:r>
      <w:r w:rsidR="007E732B">
        <w:rPr>
          <w:sz w:val="24"/>
        </w:rPr>
        <w:t>)</w:t>
      </w:r>
      <w:r w:rsidRPr="008C009C">
        <w:rPr>
          <w:sz w:val="24"/>
        </w:rPr>
        <w:t>. Also</w:t>
      </w:r>
      <w:r w:rsidR="007E732B">
        <w:rPr>
          <w:sz w:val="24"/>
        </w:rPr>
        <w:t xml:space="preserve">, </w:t>
      </w:r>
      <w:r w:rsidRPr="008C009C">
        <w:rPr>
          <w:sz w:val="24"/>
        </w:rPr>
        <w:t>the gap between the 2025 revenue versus 2015 revenue as compared to the gap between 2015 revenue versus 2010 revenue is higher due to the additional five</w:t>
      </w:r>
      <w:r w:rsidR="00D05D33">
        <w:rPr>
          <w:sz w:val="24"/>
        </w:rPr>
        <w:t>-</w:t>
      </w:r>
      <w:r w:rsidRPr="008C009C">
        <w:rPr>
          <w:sz w:val="24"/>
        </w:rPr>
        <w:t>year difference in the former case.</w:t>
      </w:r>
    </w:p>
    <w:p w14:paraId="76D2ACA2" w14:textId="508E38E1" w:rsidR="005306BC" w:rsidRPr="008C009C" w:rsidRDefault="005306BC" w:rsidP="005306BC">
      <w:pPr>
        <w:ind w:firstLine="839"/>
        <w:rPr>
          <w:spacing w:val="-2"/>
          <w:sz w:val="24"/>
        </w:rPr>
      </w:pPr>
      <w:r w:rsidRPr="008C009C">
        <w:rPr>
          <w:spacing w:val="-2"/>
          <w:sz w:val="24"/>
        </w:rPr>
        <w:t xml:space="preserve">In addition, the 2010 revenues are slightly lower than 2015 revenues, while there is a </w:t>
      </w:r>
      <w:r w:rsidR="00C17E44">
        <w:rPr>
          <w:spacing w:val="-2"/>
          <w:sz w:val="24"/>
        </w:rPr>
        <w:t>larger</w:t>
      </w:r>
      <w:r w:rsidRPr="008C009C">
        <w:rPr>
          <w:spacing w:val="-2"/>
          <w:sz w:val="24"/>
        </w:rPr>
        <w:t xml:space="preserve"> gap between the 2015 revenues and 2025 revenues. Regarding TOD revenue distributions </w:t>
      </w:r>
      <w:r w:rsidR="007E732B">
        <w:rPr>
          <w:spacing w:val="-2"/>
          <w:sz w:val="24"/>
        </w:rPr>
        <w:t>(Figure 5a), s</w:t>
      </w:r>
      <w:r w:rsidRPr="008C009C">
        <w:rPr>
          <w:spacing w:val="-2"/>
          <w:sz w:val="24"/>
        </w:rPr>
        <w:t xml:space="preserve">imilar </w:t>
      </w:r>
      <w:r w:rsidR="007E732B">
        <w:rPr>
          <w:spacing w:val="-2"/>
          <w:sz w:val="24"/>
        </w:rPr>
        <w:t xml:space="preserve">diurnal </w:t>
      </w:r>
      <w:r w:rsidRPr="008C009C">
        <w:rPr>
          <w:spacing w:val="-2"/>
          <w:sz w:val="24"/>
        </w:rPr>
        <w:t>trends</w:t>
      </w:r>
      <w:r w:rsidR="007E732B">
        <w:rPr>
          <w:spacing w:val="-2"/>
          <w:sz w:val="24"/>
        </w:rPr>
        <w:t xml:space="preserve"> across </w:t>
      </w:r>
      <w:r w:rsidRPr="008C009C">
        <w:rPr>
          <w:spacing w:val="-2"/>
          <w:sz w:val="24"/>
        </w:rPr>
        <w:t xml:space="preserve">2010, 2015, and 2025 can be observed. The revenues are lowest from midnight to about 6:00 AM since there is less traffic in those hours; and highest during AM peak hours (6:00 AM – 9:00 AM) and PM peak hours (3:00 PM – 6:00 PM). The revenue at PM peak is higher and has a </w:t>
      </w:r>
      <w:r w:rsidR="00860557">
        <w:rPr>
          <w:spacing w:val="-2"/>
          <w:sz w:val="24"/>
        </w:rPr>
        <w:t xml:space="preserve">larger </w:t>
      </w:r>
      <w:r w:rsidRPr="008C009C">
        <w:rPr>
          <w:spacing w:val="-2"/>
          <w:sz w:val="24"/>
        </w:rPr>
        <w:t>amplitude compared to the AM peak.</w:t>
      </w:r>
    </w:p>
    <w:p w14:paraId="4B1610F0" w14:textId="5936BB8E" w:rsidR="005306BC" w:rsidRPr="008C009C" w:rsidRDefault="005306BC" w:rsidP="00767938">
      <w:pPr>
        <w:ind w:firstLine="839"/>
        <w:rPr>
          <w:sz w:val="24"/>
        </w:rPr>
      </w:pPr>
      <w:r w:rsidRPr="008C009C">
        <w:rPr>
          <w:spacing w:val="-1"/>
          <w:sz w:val="24"/>
        </w:rPr>
        <w:t>T</w:t>
      </w:r>
      <w:r w:rsidR="00BC0C39">
        <w:rPr>
          <w:spacing w:val="-1"/>
          <w:sz w:val="24"/>
        </w:rPr>
        <w:t>he t</w:t>
      </w:r>
      <w:r w:rsidRPr="008C009C">
        <w:rPr>
          <w:spacing w:val="-1"/>
          <w:sz w:val="24"/>
        </w:rPr>
        <w:t xml:space="preserve">otal VHT is lowest from midnight to 6:00 AM, and then spikes up to hit its morning peak at 8:00 AM. It falls at 9:00 AM and reaches its lowest point during the daytime at 10:00 AM. VHT gradually increases and sharply rises to its maximum at 5:00 PM. It then falls at 7:00 PM and increases to a secondary peak at 8:00 PM. </w:t>
      </w:r>
      <w:r w:rsidRPr="008C009C">
        <w:rPr>
          <w:rFonts w:eastAsiaTheme="minorEastAsia"/>
          <w:spacing w:val="-1"/>
          <w:sz w:val="24"/>
          <w:lang w:eastAsia="zh-CN"/>
        </w:rPr>
        <w:t>The secondary peak may be due to people’s activity</w:t>
      </w:r>
      <w:r w:rsidR="00BC0C39">
        <w:rPr>
          <w:rFonts w:eastAsiaTheme="minorEastAsia"/>
          <w:spacing w:val="-1"/>
          <w:sz w:val="24"/>
          <w:lang w:eastAsia="zh-CN"/>
        </w:rPr>
        <w:t xml:space="preserve"> outside of work hours</w:t>
      </w:r>
      <w:r w:rsidRPr="008C009C">
        <w:rPr>
          <w:rFonts w:eastAsiaTheme="minorEastAsia"/>
          <w:spacing w:val="-1"/>
          <w:sz w:val="24"/>
          <w:lang w:eastAsia="zh-CN"/>
        </w:rPr>
        <w:t xml:space="preserve">. For example, </w:t>
      </w:r>
      <w:r w:rsidR="00BC0C39">
        <w:rPr>
          <w:rFonts w:eastAsiaTheme="minorEastAsia"/>
          <w:spacing w:val="-1"/>
          <w:sz w:val="24"/>
          <w:lang w:eastAsia="zh-CN"/>
        </w:rPr>
        <w:t xml:space="preserve">the travelers </w:t>
      </w:r>
      <w:r w:rsidRPr="008C009C">
        <w:rPr>
          <w:rFonts w:eastAsiaTheme="minorEastAsia"/>
          <w:spacing w:val="-1"/>
          <w:sz w:val="24"/>
          <w:lang w:eastAsia="zh-CN"/>
        </w:rPr>
        <w:t xml:space="preserve">may </w:t>
      </w:r>
      <w:r w:rsidR="00BC0C39">
        <w:rPr>
          <w:rFonts w:eastAsiaTheme="minorEastAsia"/>
          <w:spacing w:val="-1"/>
          <w:sz w:val="24"/>
          <w:lang w:eastAsia="zh-CN"/>
        </w:rPr>
        <w:t xml:space="preserve">be making </w:t>
      </w:r>
      <w:r w:rsidRPr="008C009C">
        <w:rPr>
          <w:rFonts w:eastAsiaTheme="minorEastAsia"/>
          <w:spacing w:val="-1"/>
          <w:sz w:val="24"/>
          <w:lang w:eastAsia="zh-CN"/>
        </w:rPr>
        <w:t>restaurant</w:t>
      </w:r>
      <w:r w:rsidR="00BC0C39">
        <w:rPr>
          <w:rFonts w:eastAsiaTheme="minorEastAsia"/>
          <w:spacing w:val="-1"/>
          <w:sz w:val="24"/>
          <w:lang w:eastAsia="zh-CN"/>
        </w:rPr>
        <w:t xml:space="preserve"> trip</w:t>
      </w:r>
      <w:r w:rsidRPr="008C009C">
        <w:rPr>
          <w:rFonts w:eastAsiaTheme="minorEastAsia"/>
          <w:spacing w:val="-1"/>
          <w:sz w:val="24"/>
          <w:lang w:eastAsia="zh-CN"/>
        </w:rPr>
        <w:t>s in the downtown area after work (when the first peak happens), then drive back home (the second peak happens).</w:t>
      </w:r>
      <w:r w:rsidR="00BC0C39">
        <w:rPr>
          <w:rFonts w:eastAsiaTheme="minorEastAsia"/>
          <w:spacing w:val="-1"/>
          <w:sz w:val="24"/>
          <w:lang w:eastAsia="zh-CN"/>
        </w:rPr>
        <w:t xml:space="preserve"> The </w:t>
      </w:r>
      <w:r w:rsidRPr="008C009C">
        <w:rPr>
          <w:spacing w:val="-1"/>
          <w:sz w:val="24"/>
        </w:rPr>
        <w:t xml:space="preserve">VHT then gradually decreases </w:t>
      </w:r>
      <w:r w:rsidR="00083E32">
        <w:rPr>
          <w:spacing w:val="-1"/>
          <w:sz w:val="24"/>
        </w:rPr>
        <w:t xml:space="preserve">until </w:t>
      </w:r>
      <w:r w:rsidRPr="008C009C">
        <w:rPr>
          <w:spacing w:val="-1"/>
          <w:sz w:val="24"/>
        </w:rPr>
        <w:t xml:space="preserve">midnight. From 6:00 PM to midnight, </w:t>
      </w:r>
      <w:r w:rsidR="00083E32">
        <w:rPr>
          <w:spacing w:val="-1"/>
          <w:sz w:val="24"/>
        </w:rPr>
        <w:t xml:space="preserve">the </w:t>
      </w:r>
      <w:r w:rsidRPr="008C009C">
        <w:rPr>
          <w:sz w:val="24"/>
        </w:rPr>
        <w:t xml:space="preserve">travel time gradually reduces to its lowest level. </w:t>
      </w:r>
      <w:r w:rsidR="00083E32">
        <w:rPr>
          <w:sz w:val="24"/>
        </w:rPr>
        <w:t xml:space="preserve">The </w:t>
      </w:r>
      <w:r w:rsidRPr="008C009C">
        <w:rPr>
          <w:sz w:val="24"/>
        </w:rPr>
        <w:t>VHT in the base scenario is always higher than th</w:t>
      </w:r>
      <w:r w:rsidR="00083E32">
        <w:rPr>
          <w:sz w:val="24"/>
        </w:rPr>
        <w:t>at</w:t>
      </w:r>
      <w:r w:rsidRPr="008C009C">
        <w:rPr>
          <w:sz w:val="24"/>
        </w:rPr>
        <w:t xml:space="preserve"> other scenarios</w:t>
      </w:r>
      <w:r w:rsidR="00083E32">
        <w:rPr>
          <w:sz w:val="24"/>
        </w:rPr>
        <w:t xml:space="preserve"> and </w:t>
      </w:r>
      <w:r w:rsidRPr="008C009C">
        <w:rPr>
          <w:sz w:val="24"/>
        </w:rPr>
        <w:t xml:space="preserve">scenario 8 has lowest </w:t>
      </w:r>
      <w:r w:rsidR="00083E32">
        <w:rPr>
          <w:sz w:val="24"/>
        </w:rPr>
        <w:t>VHT</w:t>
      </w:r>
      <w:r w:rsidRPr="008C009C">
        <w:rPr>
          <w:sz w:val="24"/>
        </w:rPr>
        <w:t xml:space="preserve">. </w:t>
      </w:r>
      <w:r w:rsidR="00083E32">
        <w:rPr>
          <w:sz w:val="24"/>
        </w:rPr>
        <w:t xml:space="preserve">The </w:t>
      </w:r>
      <w:r w:rsidRPr="008C009C">
        <w:rPr>
          <w:sz w:val="24"/>
        </w:rPr>
        <w:t>VHT at peak hours always rise</w:t>
      </w:r>
      <w:r w:rsidR="00083E32">
        <w:rPr>
          <w:sz w:val="24"/>
        </w:rPr>
        <w:t>s</w:t>
      </w:r>
      <w:r w:rsidRPr="008C009C">
        <w:rPr>
          <w:sz w:val="24"/>
        </w:rPr>
        <w:t xml:space="preserve"> in subsequent years from 2010 to 2025 as seen </w:t>
      </w:r>
      <w:r w:rsidR="00083E32">
        <w:rPr>
          <w:sz w:val="24"/>
        </w:rPr>
        <w:t>in Figure 5</w:t>
      </w:r>
      <w:r w:rsidRPr="008C009C">
        <w:rPr>
          <w:sz w:val="24"/>
        </w:rPr>
        <w:t>(b).</w:t>
      </w:r>
    </w:p>
    <w:p w14:paraId="094EB5F7" w14:textId="79FEF050" w:rsidR="005306BC" w:rsidRPr="008C009C" w:rsidRDefault="005306BC" w:rsidP="005306BC">
      <w:pPr>
        <w:rPr>
          <w:sz w:val="24"/>
        </w:rPr>
      </w:pPr>
      <w:r w:rsidRPr="008C009C">
        <w:rPr>
          <w:sz w:val="24"/>
        </w:rPr>
        <w:t>The average speed is inversely proportional to the average travel time as can be seen at</w:t>
      </w:r>
      <w:r w:rsidR="00083E32">
        <w:rPr>
          <w:sz w:val="24"/>
        </w:rPr>
        <w:t xml:space="preserve"> Figure 5(</w:t>
      </w:r>
      <w:r w:rsidRPr="008C009C">
        <w:rPr>
          <w:sz w:val="24"/>
        </w:rPr>
        <w:t xml:space="preserve">d). </w:t>
      </w:r>
      <w:r w:rsidR="00083E32">
        <w:rPr>
          <w:sz w:val="24"/>
        </w:rPr>
        <w:t>The a</w:t>
      </w:r>
      <w:r w:rsidRPr="008C009C">
        <w:rPr>
          <w:sz w:val="24"/>
        </w:rPr>
        <w:t xml:space="preserve">verage speed is low during </w:t>
      </w:r>
      <w:r w:rsidR="00083E32">
        <w:rPr>
          <w:sz w:val="24"/>
        </w:rPr>
        <w:t xml:space="preserve">the </w:t>
      </w:r>
      <w:r w:rsidRPr="008C009C">
        <w:rPr>
          <w:sz w:val="24"/>
        </w:rPr>
        <w:t xml:space="preserve">7:00 AM – 9:00 AM </w:t>
      </w:r>
      <w:r w:rsidR="00083E32">
        <w:rPr>
          <w:sz w:val="24"/>
        </w:rPr>
        <w:t xml:space="preserve">period </w:t>
      </w:r>
      <w:r w:rsidRPr="008C009C">
        <w:rPr>
          <w:sz w:val="24"/>
        </w:rPr>
        <w:t xml:space="preserve">and through </w:t>
      </w:r>
      <w:r w:rsidR="00083E32">
        <w:rPr>
          <w:sz w:val="24"/>
        </w:rPr>
        <w:t xml:space="preserve">the </w:t>
      </w:r>
      <w:r w:rsidRPr="008C009C">
        <w:rPr>
          <w:sz w:val="24"/>
        </w:rPr>
        <w:t>3:00 PM – 9:00 PM</w:t>
      </w:r>
      <w:r w:rsidR="00083E32">
        <w:rPr>
          <w:sz w:val="24"/>
        </w:rPr>
        <w:t xml:space="preserve"> period</w:t>
      </w:r>
      <w:r w:rsidRPr="008C009C">
        <w:rPr>
          <w:sz w:val="24"/>
        </w:rPr>
        <w:t xml:space="preserve">. It sharply decreases to its lowest </w:t>
      </w:r>
      <w:r w:rsidR="00083E32">
        <w:rPr>
          <w:sz w:val="24"/>
        </w:rPr>
        <w:t xml:space="preserve">AM value </w:t>
      </w:r>
      <w:r w:rsidRPr="008C009C">
        <w:rPr>
          <w:sz w:val="24"/>
        </w:rPr>
        <w:t xml:space="preserve">at 8:00 AM, and reaches its absolute minimum speed at 5:00 PM. </w:t>
      </w:r>
      <w:r w:rsidR="00083E32">
        <w:rPr>
          <w:sz w:val="24"/>
        </w:rPr>
        <w:t>Also, t</w:t>
      </w:r>
      <w:r w:rsidRPr="008C009C">
        <w:rPr>
          <w:sz w:val="24"/>
        </w:rPr>
        <w:t xml:space="preserve">here is </w:t>
      </w:r>
      <w:r w:rsidR="00083E32">
        <w:rPr>
          <w:sz w:val="24"/>
        </w:rPr>
        <w:t xml:space="preserve">a </w:t>
      </w:r>
      <w:r w:rsidRPr="008C009C">
        <w:rPr>
          <w:sz w:val="24"/>
        </w:rPr>
        <w:t xml:space="preserve">secondary low point at 8:00 PM. The average speed gradually increases from </w:t>
      </w:r>
      <w:r w:rsidR="00083E32">
        <w:rPr>
          <w:sz w:val="24"/>
        </w:rPr>
        <w:t xml:space="preserve">the </w:t>
      </w:r>
      <w:r w:rsidRPr="008C009C">
        <w:rPr>
          <w:sz w:val="24"/>
        </w:rPr>
        <w:t>base case (no toll) to scenario 8 (highest toll). Th</w:t>
      </w:r>
      <w:r w:rsidR="00083E32">
        <w:rPr>
          <w:sz w:val="24"/>
        </w:rPr>
        <w:t xml:space="preserve">is suggests that </w:t>
      </w:r>
      <w:r w:rsidRPr="008C009C">
        <w:rPr>
          <w:sz w:val="24"/>
        </w:rPr>
        <w:t xml:space="preserve">by paying a higher toll, travelers can </w:t>
      </w:r>
      <w:r w:rsidR="00916BF8">
        <w:rPr>
          <w:sz w:val="24"/>
        </w:rPr>
        <w:t xml:space="preserve">earn a much higher travel speed. </w:t>
      </w:r>
      <w:r w:rsidRPr="008C009C">
        <w:rPr>
          <w:sz w:val="24"/>
        </w:rPr>
        <w:t>From midnight to a</w:t>
      </w:r>
      <w:r w:rsidR="00916BF8">
        <w:rPr>
          <w:sz w:val="24"/>
        </w:rPr>
        <w:t xml:space="preserve">pproximately </w:t>
      </w:r>
      <w:r w:rsidRPr="008C009C">
        <w:rPr>
          <w:sz w:val="24"/>
        </w:rPr>
        <w:t xml:space="preserve">6:00 AM, </w:t>
      </w:r>
      <w:r w:rsidR="00916BF8">
        <w:rPr>
          <w:sz w:val="24"/>
        </w:rPr>
        <w:t xml:space="preserve">the average travel </w:t>
      </w:r>
      <w:r w:rsidRPr="008C009C">
        <w:rPr>
          <w:sz w:val="24"/>
        </w:rPr>
        <w:t>speed is fairly stable for all scenarios because there may be less traffic during th</w:t>
      </w:r>
      <w:r w:rsidR="00916BF8">
        <w:rPr>
          <w:sz w:val="24"/>
        </w:rPr>
        <w:t>at</w:t>
      </w:r>
      <w:r w:rsidRPr="008C009C">
        <w:rPr>
          <w:sz w:val="24"/>
        </w:rPr>
        <w:t xml:space="preserve"> time </w:t>
      </w:r>
      <w:r w:rsidR="00916BF8">
        <w:rPr>
          <w:sz w:val="24"/>
        </w:rPr>
        <w:t xml:space="preserve">and therefore vehicles </w:t>
      </w:r>
      <w:r w:rsidRPr="008C009C">
        <w:rPr>
          <w:sz w:val="24"/>
        </w:rPr>
        <w:t xml:space="preserve">can </w:t>
      </w:r>
      <w:r w:rsidR="00916BF8">
        <w:rPr>
          <w:sz w:val="24"/>
        </w:rPr>
        <w:t>move a</w:t>
      </w:r>
      <w:r w:rsidRPr="008C009C">
        <w:rPr>
          <w:sz w:val="24"/>
        </w:rPr>
        <w:t xml:space="preserve">t </w:t>
      </w:r>
      <w:r w:rsidR="00916BF8">
        <w:rPr>
          <w:sz w:val="24"/>
        </w:rPr>
        <w:t xml:space="preserve">the </w:t>
      </w:r>
      <w:r w:rsidRPr="008C009C">
        <w:rPr>
          <w:sz w:val="24"/>
        </w:rPr>
        <w:t>designated speed limits</w:t>
      </w:r>
      <w:r w:rsidR="00916BF8">
        <w:rPr>
          <w:sz w:val="24"/>
        </w:rPr>
        <w:t xml:space="preserve"> at each road section</w:t>
      </w:r>
      <w:r w:rsidRPr="008C009C">
        <w:rPr>
          <w:sz w:val="24"/>
        </w:rPr>
        <w:t xml:space="preserve">. </w:t>
      </w:r>
      <w:r w:rsidR="00916BF8">
        <w:rPr>
          <w:sz w:val="24"/>
        </w:rPr>
        <w:t xml:space="preserve">It can be </w:t>
      </w:r>
      <w:r w:rsidRPr="008C009C">
        <w:rPr>
          <w:sz w:val="24"/>
        </w:rPr>
        <w:t>observe</w:t>
      </w:r>
      <w:r w:rsidR="00916BF8">
        <w:rPr>
          <w:sz w:val="24"/>
        </w:rPr>
        <w:t>d</w:t>
      </w:r>
      <w:r w:rsidRPr="008C009C">
        <w:rPr>
          <w:sz w:val="24"/>
        </w:rPr>
        <w:t xml:space="preserve"> that the decrease in average travel time and increase in average speed during the peak periods from the base case to scenario 8 range f</w:t>
      </w:r>
      <w:r w:rsidR="00916BF8">
        <w:rPr>
          <w:sz w:val="24"/>
        </w:rPr>
        <w:t>rom</w:t>
      </w:r>
      <w:r w:rsidRPr="008C009C">
        <w:rPr>
          <w:sz w:val="24"/>
        </w:rPr>
        <w:t xml:space="preserve"> 5% to 8.5%</w:t>
      </w:r>
      <w:r w:rsidR="00916BF8">
        <w:rPr>
          <w:sz w:val="24"/>
        </w:rPr>
        <w:t>; this represents a</w:t>
      </w:r>
      <w:r w:rsidRPr="008C009C">
        <w:rPr>
          <w:sz w:val="24"/>
        </w:rPr>
        <w:t xml:space="preserve"> significant alleviation of traffic congestion. Th</w:t>
      </w:r>
      <w:r w:rsidR="00916BF8">
        <w:rPr>
          <w:sz w:val="24"/>
        </w:rPr>
        <w:t xml:space="preserve">is reinforces the </w:t>
      </w:r>
      <w:r w:rsidRPr="008C009C">
        <w:rPr>
          <w:sz w:val="24"/>
        </w:rPr>
        <w:t>case for implement</w:t>
      </w:r>
      <w:r w:rsidR="00916BF8">
        <w:rPr>
          <w:sz w:val="24"/>
        </w:rPr>
        <w:t xml:space="preserve">ing </w:t>
      </w:r>
      <w:r w:rsidRPr="008C009C">
        <w:rPr>
          <w:sz w:val="24"/>
        </w:rPr>
        <w:t>variable tolls.</w:t>
      </w:r>
    </w:p>
    <w:p w14:paraId="64449EF3" w14:textId="70FFD7FF" w:rsidR="005306BC" w:rsidRPr="008C009C" w:rsidRDefault="004A3B6F" w:rsidP="005306BC">
      <w:pPr>
        <w:rPr>
          <w:sz w:val="24"/>
        </w:rPr>
      </w:pPr>
      <w:r>
        <w:rPr>
          <w:sz w:val="24"/>
        </w:rPr>
        <w:t>With regard to</w:t>
      </w:r>
      <w:r w:rsidR="0068471F">
        <w:rPr>
          <w:sz w:val="24"/>
        </w:rPr>
        <w:t xml:space="preserve"> the overall</w:t>
      </w:r>
      <w:r>
        <w:rPr>
          <w:sz w:val="24"/>
        </w:rPr>
        <w:t xml:space="preserve"> </w:t>
      </w:r>
      <w:r w:rsidR="0068471F">
        <w:rPr>
          <w:sz w:val="24"/>
        </w:rPr>
        <w:t xml:space="preserve">consumer </w:t>
      </w:r>
      <w:r>
        <w:rPr>
          <w:sz w:val="24"/>
        </w:rPr>
        <w:t>welfare, the post-tolling impacts</w:t>
      </w:r>
      <w:r w:rsidR="005306BC" w:rsidRPr="008C009C">
        <w:rPr>
          <w:sz w:val="24"/>
        </w:rPr>
        <w:t xml:space="preserve"> for the nine counties put together is observed to be negative across </w:t>
      </w:r>
      <w:r>
        <w:rPr>
          <w:sz w:val="24"/>
        </w:rPr>
        <w:t xml:space="preserve">the </w:t>
      </w:r>
      <w:r w:rsidR="005306BC" w:rsidRPr="008C009C">
        <w:rPr>
          <w:sz w:val="24"/>
        </w:rPr>
        <w:t>2010 to 2025</w:t>
      </w:r>
      <w:r>
        <w:rPr>
          <w:sz w:val="24"/>
        </w:rPr>
        <w:t xml:space="preserve"> period</w:t>
      </w:r>
      <w:r w:rsidR="005306BC" w:rsidRPr="008C009C">
        <w:rPr>
          <w:sz w:val="24"/>
        </w:rPr>
        <w:t>. A negative welfare indicates that the change in monetary cost for a given scenario i.e., the monetary equivalent of travel time of the commuters using the toll road in a particular toll scenario plus total sum of the toll paid by the commuters using the facility is higher than the base case scenario monetary equivalent of the travel time. The monetary equivalent of travel time equals to the VOT multiplied by travel time. The</w:t>
      </w:r>
      <w:r w:rsidR="0068471F">
        <w:rPr>
          <w:sz w:val="24"/>
        </w:rPr>
        <w:t>refore, if the</w:t>
      </w:r>
      <w:r w:rsidR="005306BC" w:rsidRPr="008C009C">
        <w:rPr>
          <w:sz w:val="24"/>
        </w:rPr>
        <w:t xml:space="preserve"> </w:t>
      </w:r>
      <w:r w:rsidR="0068471F">
        <w:rPr>
          <w:sz w:val="24"/>
        </w:rPr>
        <w:t xml:space="preserve">overall </w:t>
      </w:r>
      <w:r w:rsidR="005306BC" w:rsidRPr="008C009C">
        <w:rPr>
          <w:sz w:val="24"/>
        </w:rPr>
        <w:t xml:space="preserve">consumer welfare is negative, </w:t>
      </w:r>
      <w:r w:rsidR="0068471F">
        <w:rPr>
          <w:sz w:val="24"/>
        </w:rPr>
        <w:t>then</w:t>
      </w:r>
      <w:r w:rsidR="005306BC" w:rsidRPr="008C009C">
        <w:rPr>
          <w:sz w:val="24"/>
        </w:rPr>
        <w:t xml:space="preserve"> the monetary equivalent of </w:t>
      </w:r>
      <w:r w:rsidR="0068471F">
        <w:rPr>
          <w:sz w:val="24"/>
        </w:rPr>
        <w:t xml:space="preserve">the </w:t>
      </w:r>
      <w:r w:rsidR="005306BC" w:rsidRPr="008C009C">
        <w:rPr>
          <w:sz w:val="24"/>
        </w:rPr>
        <w:t xml:space="preserve">travel time savings on the toll road is not enough to offset the </w:t>
      </w:r>
      <w:r w:rsidR="0068471F">
        <w:rPr>
          <w:sz w:val="24"/>
        </w:rPr>
        <w:t xml:space="preserve">total </w:t>
      </w:r>
      <w:r w:rsidR="005306BC" w:rsidRPr="008C009C">
        <w:rPr>
          <w:sz w:val="24"/>
        </w:rPr>
        <w:t xml:space="preserve">toll that the consumers have to pay to use </w:t>
      </w:r>
      <w:r w:rsidR="0068471F">
        <w:rPr>
          <w:sz w:val="24"/>
        </w:rPr>
        <w:t>the toll road (</w:t>
      </w:r>
      <w:r w:rsidR="005306BC" w:rsidRPr="008C009C">
        <w:rPr>
          <w:sz w:val="24"/>
        </w:rPr>
        <w:t>I-465</w:t>
      </w:r>
      <w:r w:rsidR="0068471F">
        <w:rPr>
          <w:sz w:val="24"/>
        </w:rPr>
        <w:t>)</w:t>
      </w:r>
      <w:r w:rsidR="005306BC" w:rsidRPr="008C009C">
        <w:rPr>
          <w:sz w:val="24"/>
        </w:rPr>
        <w:t xml:space="preserve">. </w:t>
      </w:r>
      <w:r w:rsidR="0068471F">
        <w:rPr>
          <w:sz w:val="24"/>
        </w:rPr>
        <w:t>N</w:t>
      </w:r>
      <w:r w:rsidR="005306BC" w:rsidRPr="008C009C">
        <w:rPr>
          <w:sz w:val="24"/>
        </w:rPr>
        <w:t>egative welfare is observed across all scenarios from 2010 to 2025. From</w:t>
      </w:r>
      <w:r w:rsidR="0068471F">
        <w:rPr>
          <w:sz w:val="24"/>
        </w:rPr>
        <w:t xml:space="preserve"> Figure 6</w:t>
      </w:r>
      <w:r w:rsidR="005306BC" w:rsidRPr="008C009C">
        <w:rPr>
          <w:sz w:val="24"/>
        </w:rPr>
        <w:t xml:space="preserve">(a), (b), </w:t>
      </w:r>
      <w:r w:rsidR="0068471F">
        <w:rPr>
          <w:sz w:val="24"/>
        </w:rPr>
        <w:t xml:space="preserve">and </w:t>
      </w:r>
      <w:r w:rsidR="005306BC" w:rsidRPr="008C009C">
        <w:rPr>
          <w:sz w:val="24"/>
        </w:rPr>
        <w:t>(c)</w:t>
      </w:r>
      <w:r w:rsidR="0068471F">
        <w:rPr>
          <w:sz w:val="24"/>
        </w:rPr>
        <w:t xml:space="preserve">, it can be observed </w:t>
      </w:r>
      <w:r w:rsidR="005306BC" w:rsidRPr="008C009C">
        <w:rPr>
          <w:sz w:val="24"/>
        </w:rPr>
        <w:t xml:space="preserve">that Marion County (located at the center of the map) is </w:t>
      </w:r>
      <w:r w:rsidR="0068471F">
        <w:rPr>
          <w:sz w:val="24"/>
        </w:rPr>
        <w:t xml:space="preserve">the </w:t>
      </w:r>
      <w:r w:rsidR="005306BC" w:rsidRPr="008C009C">
        <w:rPr>
          <w:sz w:val="24"/>
        </w:rPr>
        <w:t>most negatively</w:t>
      </w:r>
      <w:r w:rsidR="0068471F">
        <w:rPr>
          <w:sz w:val="24"/>
        </w:rPr>
        <w:t>-</w:t>
      </w:r>
      <w:r w:rsidR="005306BC" w:rsidRPr="008C009C">
        <w:rPr>
          <w:sz w:val="24"/>
        </w:rPr>
        <w:t xml:space="preserve">impacted </w:t>
      </w:r>
      <w:r w:rsidR="0068471F">
        <w:rPr>
          <w:sz w:val="24"/>
        </w:rPr>
        <w:t xml:space="preserve">region. </w:t>
      </w:r>
      <w:r w:rsidR="005306BC" w:rsidRPr="008C009C">
        <w:rPr>
          <w:sz w:val="24"/>
        </w:rPr>
        <w:t xml:space="preserve">Hamilton County (located at the middle-top right of the map) is slightly negatively impacted in 2010 and then </w:t>
      </w:r>
      <w:r w:rsidR="0068471F">
        <w:rPr>
          <w:sz w:val="24"/>
        </w:rPr>
        <w:t xml:space="preserve">most </w:t>
      </w:r>
      <w:r w:rsidR="005306BC" w:rsidRPr="008C009C">
        <w:rPr>
          <w:sz w:val="24"/>
        </w:rPr>
        <w:t>positive</w:t>
      </w:r>
      <w:r w:rsidR="0068471F">
        <w:rPr>
          <w:sz w:val="24"/>
        </w:rPr>
        <w:t>ly-</w:t>
      </w:r>
      <w:r w:rsidR="005306BC" w:rsidRPr="008C009C">
        <w:rPr>
          <w:sz w:val="24"/>
        </w:rPr>
        <w:t>impact</w:t>
      </w:r>
      <w:r w:rsidR="0068471F">
        <w:rPr>
          <w:sz w:val="24"/>
        </w:rPr>
        <w:t>ed</w:t>
      </w:r>
      <w:r w:rsidR="005306BC" w:rsidRPr="008C009C">
        <w:rPr>
          <w:sz w:val="24"/>
        </w:rPr>
        <w:t xml:space="preserve"> in both </w:t>
      </w:r>
      <w:r w:rsidR="0068471F">
        <w:rPr>
          <w:sz w:val="24"/>
        </w:rPr>
        <w:t xml:space="preserve">of years </w:t>
      </w:r>
      <w:r w:rsidR="005306BC" w:rsidRPr="008C009C">
        <w:rPr>
          <w:sz w:val="24"/>
        </w:rPr>
        <w:t xml:space="preserve">2015 and 2025. </w:t>
      </w:r>
    </w:p>
    <w:p w14:paraId="3792AE8A" w14:textId="5A822684" w:rsidR="005306BC" w:rsidRPr="008C009C" w:rsidRDefault="0068471F" w:rsidP="005306BC">
      <w:pPr>
        <w:widowControl/>
        <w:rPr>
          <w:sz w:val="24"/>
        </w:rPr>
      </w:pPr>
      <w:r>
        <w:rPr>
          <w:sz w:val="24"/>
        </w:rPr>
        <w:t>Figure 6</w:t>
      </w:r>
      <w:r w:rsidR="005306BC" w:rsidRPr="008C009C">
        <w:rPr>
          <w:sz w:val="24"/>
        </w:rPr>
        <w:t xml:space="preserve"> </w:t>
      </w:r>
      <w:r>
        <w:rPr>
          <w:sz w:val="24"/>
        </w:rPr>
        <w:t xml:space="preserve">presents </w:t>
      </w:r>
      <w:r w:rsidR="005306BC" w:rsidRPr="008C009C">
        <w:rPr>
          <w:sz w:val="24"/>
        </w:rPr>
        <w:t xml:space="preserve">the welfare levels of each of the nine counties due to </w:t>
      </w:r>
      <w:r>
        <w:rPr>
          <w:sz w:val="24"/>
        </w:rPr>
        <w:t xml:space="preserve">the I-465 toll </w:t>
      </w:r>
      <w:r w:rsidR="005306BC" w:rsidRPr="008C009C">
        <w:rPr>
          <w:sz w:val="24"/>
        </w:rPr>
        <w:t xml:space="preserve">implementation. </w:t>
      </w:r>
      <w:r>
        <w:rPr>
          <w:sz w:val="24"/>
        </w:rPr>
        <w:t>The r</w:t>
      </w:r>
      <w:r w:rsidR="005306BC" w:rsidRPr="008C009C">
        <w:rPr>
          <w:sz w:val="24"/>
        </w:rPr>
        <w:t xml:space="preserve">egions marked </w:t>
      </w:r>
      <w:r>
        <w:rPr>
          <w:sz w:val="24"/>
        </w:rPr>
        <w:t>y</w:t>
      </w:r>
      <w:r w:rsidR="005306BC" w:rsidRPr="008C009C">
        <w:rPr>
          <w:sz w:val="24"/>
        </w:rPr>
        <w:t xml:space="preserve">ellow do not have any welfare impacts. A significant portion of I-465 is located in Marion County. In addition, a high percentage of the traffic volume on I-465 is in that county (Indiana Public Data Utility). Therefore, we observe a high fraction of the overall negative welfare </w:t>
      </w:r>
      <w:r w:rsidR="00F318EE">
        <w:rPr>
          <w:sz w:val="24"/>
        </w:rPr>
        <w:t xml:space="preserve">(green color) </w:t>
      </w:r>
      <w:r w:rsidR="005306BC" w:rsidRPr="008C009C">
        <w:rPr>
          <w:sz w:val="24"/>
        </w:rPr>
        <w:t xml:space="preserve">across the nine counties </w:t>
      </w:r>
      <w:r w:rsidR="00F318EE">
        <w:rPr>
          <w:sz w:val="24"/>
        </w:rPr>
        <w:t xml:space="preserve">occur in </w:t>
      </w:r>
      <w:r w:rsidR="005306BC" w:rsidRPr="008C009C">
        <w:rPr>
          <w:sz w:val="24"/>
        </w:rPr>
        <w:t>Marion</w:t>
      </w:r>
      <w:r w:rsidR="00F318EE">
        <w:rPr>
          <w:sz w:val="24"/>
        </w:rPr>
        <w:t xml:space="preserve"> County</w:t>
      </w:r>
      <w:r w:rsidR="005306BC" w:rsidRPr="008C009C">
        <w:rPr>
          <w:sz w:val="24"/>
        </w:rPr>
        <w:t xml:space="preserve">. </w:t>
      </w:r>
      <w:r w:rsidR="00F318EE">
        <w:rPr>
          <w:sz w:val="24"/>
        </w:rPr>
        <w:t>It is seen, o</w:t>
      </w:r>
      <w:r w:rsidR="005306BC" w:rsidRPr="008C009C">
        <w:rPr>
          <w:sz w:val="24"/>
        </w:rPr>
        <w:t xml:space="preserve">n the other hand, that Hamilton County benefits positively as </w:t>
      </w:r>
      <w:r w:rsidR="00F318EE">
        <w:rPr>
          <w:sz w:val="24"/>
        </w:rPr>
        <w:t xml:space="preserve">that county </w:t>
      </w:r>
      <w:r w:rsidR="005306BC" w:rsidRPr="008C009C">
        <w:rPr>
          <w:sz w:val="24"/>
        </w:rPr>
        <w:t xml:space="preserve">has </w:t>
      </w:r>
      <w:r w:rsidR="00F318EE" w:rsidRPr="008C009C">
        <w:rPr>
          <w:sz w:val="24"/>
        </w:rPr>
        <w:t>many</w:t>
      </w:r>
      <w:r w:rsidR="005306BC" w:rsidRPr="008C009C">
        <w:rPr>
          <w:sz w:val="24"/>
        </w:rPr>
        <w:t xml:space="preserve"> trips generating from Hamilton to Marion and </w:t>
      </w:r>
      <w:r w:rsidR="00F318EE">
        <w:rPr>
          <w:sz w:val="24"/>
        </w:rPr>
        <w:t xml:space="preserve">also </w:t>
      </w:r>
      <w:r w:rsidR="005306BC" w:rsidRPr="008C009C">
        <w:rPr>
          <w:sz w:val="24"/>
        </w:rPr>
        <w:t xml:space="preserve">in the reverse direction. Marion County </w:t>
      </w:r>
      <w:r w:rsidR="00F318EE">
        <w:rPr>
          <w:sz w:val="24"/>
        </w:rPr>
        <w:t>experiences a</w:t>
      </w:r>
      <w:r w:rsidR="005306BC" w:rsidRPr="008C009C">
        <w:rPr>
          <w:sz w:val="24"/>
        </w:rPr>
        <w:t xml:space="preserve"> welfare impact that worsens as the toll rate increases a</w:t>
      </w:r>
      <w:r w:rsidR="006248BA">
        <w:rPr>
          <w:sz w:val="24"/>
        </w:rPr>
        <w:t xml:space="preserve">s </w:t>
      </w:r>
      <w:r w:rsidR="008E65A1">
        <w:rPr>
          <w:sz w:val="24"/>
        </w:rPr>
        <w:t xml:space="preserve">shown in Figure 6 as an </w:t>
      </w:r>
      <w:r w:rsidR="005306BC" w:rsidRPr="008C009C">
        <w:rPr>
          <w:sz w:val="24"/>
        </w:rPr>
        <w:t xml:space="preserve">increasingly darker shade of green color. On the other hand, Hamilton County has a higher positive welfare impact as the toll rate increases </w:t>
      </w:r>
      <w:r w:rsidR="008E65A1">
        <w:rPr>
          <w:sz w:val="24"/>
        </w:rPr>
        <w:t xml:space="preserve">(as shown in the figure with </w:t>
      </w:r>
      <w:r w:rsidR="005306BC" w:rsidRPr="008C009C">
        <w:rPr>
          <w:sz w:val="24"/>
        </w:rPr>
        <w:t>increasingly darker shade of orange color with progressively higher toll rate</w:t>
      </w:r>
      <w:r w:rsidR="008E65A1">
        <w:rPr>
          <w:sz w:val="24"/>
        </w:rPr>
        <w:t>)</w:t>
      </w:r>
      <w:r w:rsidR="005306BC" w:rsidRPr="008C009C">
        <w:rPr>
          <w:sz w:val="24"/>
        </w:rPr>
        <w:t>.</w:t>
      </w:r>
    </w:p>
    <w:p w14:paraId="113EAAF1" w14:textId="37B9AF84" w:rsidR="005306BC" w:rsidRPr="008C009C" w:rsidRDefault="005306BC" w:rsidP="00C574FA">
      <w:pPr>
        <w:ind w:firstLine="839"/>
        <w:rPr>
          <w:sz w:val="24"/>
        </w:rPr>
      </w:pPr>
      <w:r w:rsidRPr="008C009C">
        <w:rPr>
          <w:sz w:val="24"/>
        </w:rPr>
        <w:t xml:space="preserve">This </w:t>
      </w:r>
      <w:r w:rsidR="008E65A1">
        <w:rPr>
          <w:sz w:val="24"/>
        </w:rPr>
        <w:t>paper’s</w:t>
      </w:r>
      <w:r w:rsidR="00C574FA">
        <w:rPr>
          <w:sz w:val="24"/>
        </w:rPr>
        <w:t xml:space="preserve"> findings are largely consistent with those of past researchers</w:t>
      </w:r>
      <w:r w:rsidRPr="008C009C">
        <w:rPr>
          <w:sz w:val="24"/>
        </w:rPr>
        <w:t>. Kristoffersson, (2013)</w:t>
      </w:r>
      <w:r w:rsidR="00C574FA">
        <w:rPr>
          <w:sz w:val="24"/>
        </w:rPr>
        <w:t xml:space="preserve"> </w:t>
      </w:r>
      <w:r w:rsidRPr="008C009C">
        <w:rPr>
          <w:sz w:val="24"/>
        </w:rPr>
        <w:t>analyz</w:t>
      </w:r>
      <w:r w:rsidR="00C574FA">
        <w:rPr>
          <w:sz w:val="24"/>
        </w:rPr>
        <w:t xml:space="preserve">ed </w:t>
      </w:r>
      <w:r w:rsidRPr="008C009C">
        <w:rPr>
          <w:sz w:val="24"/>
        </w:rPr>
        <w:t>the tolling schedule in Stockholm and varying the tolling schedule to observe the effect on travel behavior. The results of time</w:t>
      </w:r>
      <w:r w:rsidR="00C574FA">
        <w:rPr>
          <w:sz w:val="24"/>
        </w:rPr>
        <w:t>-</w:t>
      </w:r>
      <w:r w:rsidRPr="008C009C">
        <w:rPr>
          <w:sz w:val="24"/>
        </w:rPr>
        <w:t xml:space="preserve">varying toll </w:t>
      </w:r>
      <w:r w:rsidR="00C574FA">
        <w:rPr>
          <w:sz w:val="24"/>
        </w:rPr>
        <w:t>a</w:t>
      </w:r>
      <w:r w:rsidRPr="008C009C">
        <w:rPr>
          <w:sz w:val="24"/>
        </w:rPr>
        <w:t xml:space="preserve">re similar to </w:t>
      </w:r>
      <w:r w:rsidR="00C574FA">
        <w:rPr>
          <w:sz w:val="24"/>
        </w:rPr>
        <w:t xml:space="preserve">those of this paper as evidenced by the reduction of traffic volumes in the </w:t>
      </w:r>
      <w:r w:rsidRPr="008C009C">
        <w:rPr>
          <w:sz w:val="24"/>
        </w:rPr>
        <w:t xml:space="preserve">toll ring. Wang et al. studied the effect of tolling on truck travel time, travel time reliability and route choice. The results of </w:t>
      </w:r>
      <w:r w:rsidR="00C574FA">
        <w:rPr>
          <w:sz w:val="24"/>
        </w:rPr>
        <w:t>that study is consistent with those of the present paper (</w:t>
      </w:r>
      <w:r w:rsidRPr="008C009C">
        <w:rPr>
          <w:sz w:val="24"/>
        </w:rPr>
        <w:t xml:space="preserve">Wang et al observed that there is a perceptible increase in vehicle speed on the </w:t>
      </w:r>
      <w:r w:rsidR="00C574FA">
        <w:rPr>
          <w:sz w:val="24"/>
        </w:rPr>
        <w:t xml:space="preserve">toll </w:t>
      </w:r>
      <w:r w:rsidRPr="008C009C">
        <w:rPr>
          <w:sz w:val="24"/>
        </w:rPr>
        <w:t>road after the toll is implemented</w:t>
      </w:r>
      <w:r w:rsidR="00C574FA">
        <w:rPr>
          <w:sz w:val="24"/>
        </w:rPr>
        <w:t>)</w:t>
      </w:r>
      <w:r w:rsidRPr="008C009C">
        <w:rPr>
          <w:sz w:val="24"/>
        </w:rPr>
        <w:t>. In addition, Wang et al. (2014) show</w:t>
      </w:r>
      <w:r w:rsidR="00C574FA">
        <w:rPr>
          <w:sz w:val="24"/>
        </w:rPr>
        <w:t>ed</w:t>
      </w:r>
      <w:r w:rsidRPr="008C009C">
        <w:rPr>
          <w:sz w:val="24"/>
        </w:rPr>
        <w:t xml:space="preserve"> that vehicle</w:t>
      </w:r>
      <w:r w:rsidR="00C574FA">
        <w:rPr>
          <w:sz w:val="24"/>
        </w:rPr>
        <w:t>’s</w:t>
      </w:r>
      <w:r w:rsidRPr="008C009C">
        <w:rPr>
          <w:sz w:val="24"/>
        </w:rPr>
        <w:t xml:space="preserve"> route choice</w:t>
      </w:r>
      <w:r w:rsidR="00C574FA">
        <w:rPr>
          <w:sz w:val="24"/>
        </w:rPr>
        <w:t>s</w:t>
      </w:r>
      <w:r w:rsidRPr="008C009C">
        <w:rPr>
          <w:sz w:val="24"/>
        </w:rPr>
        <w:t xml:space="preserve"> change</w:t>
      </w:r>
      <w:r w:rsidR="00C574FA">
        <w:rPr>
          <w:sz w:val="24"/>
        </w:rPr>
        <w:t xml:space="preserve"> significantly</w:t>
      </w:r>
      <w:r w:rsidRPr="008C009C">
        <w:rPr>
          <w:sz w:val="24"/>
        </w:rPr>
        <w:t xml:space="preserve"> after </w:t>
      </w:r>
      <w:r w:rsidR="00C574FA">
        <w:rPr>
          <w:sz w:val="24"/>
        </w:rPr>
        <w:t xml:space="preserve">the </w:t>
      </w:r>
      <w:r w:rsidRPr="008C009C">
        <w:rPr>
          <w:sz w:val="24"/>
        </w:rPr>
        <w:t>toll</w:t>
      </w:r>
      <w:r w:rsidR="00C574FA">
        <w:rPr>
          <w:sz w:val="24"/>
        </w:rPr>
        <w:t xml:space="preserve"> i</w:t>
      </w:r>
      <w:r w:rsidRPr="008C009C">
        <w:rPr>
          <w:sz w:val="24"/>
        </w:rPr>
        <w:t xml:space="preserve">s implemented and a certain percentage of vehicles shift to </w:t>
      </w:r>
      <w:r w:rsidR="00C574FA">
        <w:rPr>
          <w:sz w:val="24"/>
        </w:rPr>
        <w:t xml:space="preserve">the </w:t>
      </w:r>
      <w:r w:rsidRPr="008C009C">
        <w:rPr>
          <w:sz w:val="24"/>
        </w:rPr>
        <w:t xml:space="preserve">roads without toll. Another similar study by Wu et al. (2011) also shows results </w:t>
      </w:r>
      <w:r w:rsidR="00C574FA">
        <w:rPr>
          <w:sz w:val="24"/>
        </w:rPr>
        <w:t>that a</w:t>
      </w:r>
      <w:r w:rsidRPr="008C009C">
        <w:rPr>
          <w:sz w:val="24"/>
        </w:rPr>
        <w:t xml:space="preserve">re in </w:t>
      </w:r>
      <w:r w:rsidR="00C574FA">
        <w:rPr>
          <w:sz w:val="24"/>
        </w:rPr>
        <w:t xml:space="preserve">accord with those of the present paper. </w:t>
      </w:r>
      <w:r w:rsidRPr="008C009C">
        <w:rPr>
          <w:sz w:val="24"/>
        </w:rPr>
        <w:t>They show</w:t>
      </w:r>
      <w:r w:rsidR="00C574FA">
        <w:rPr>
          <w:sz w:val="24"/>
        </w:rPr>
        <w:t>ed</w:t>
      </w:r>
      <w:r w:rsidRPr="008C009C">
        <w:rPr>
          <w:sz w:val="24"/>
        </w:rPr>
        <w:t xml:space="preserve"> that </w:t>
      </w:r>
      <w:r w:rsidR="00C574FA">
        <w:rPr>
          <w:sz w:val="24"/>
        </w:rPr>
        <w:t xml:space="preserve">vehicle </w:t>
      </w:r>
      <w:r w:rsidRPr="008C009C">
        <w:rPr>
          <w:sz w:val="24"/>
        </w:rPr>
        <w:t>speed</w:t>
      </w:r>
      <w:r w:rsidR="00C574FA">
        <w:rPr>
          <w:sz w:val="24"/>
        </w:rPr>
        <w:t xml:space="preserve">s on TOD toll roads are generally significantly </w:t>
      </w:r>
      <w:r w:rsidRPr="008C009C">
        <w:rPr>
          <w:sz w:val="24"/>
        </w:rPr>
        <w:t xml:space="preserve">higher compared </w:t>
      </w:r>
      <w:r w:rsidR="00C574FA">
        <w:rPr>
          <w:sz w:val="24"/>
        </w:rPr>
        <w:t>with</w:t>
      </w:r>
      <w:r w:rsidRPr="008C009C">
        <w:rPr>
          <w:sz w:val="24"/>
        </w:rPr>
        <w:t xml:space="preserve"> </w:t>
      </w:r>
      <w:r w:rsidR="00C574FA">
        <w:rPr>
          <w:sz w:val="24"/>
        </w:rPr>
        <w:t xml:space="preserve">roads with fixed </w:t>
      </w:r>
      <w:r w:rsidRPr="008C009C">
        <w:rPr>
          <w:sz w:val="24"/>
        </w:rPr>
        <w:t>toll</w:t>
      </w:r>
      <w:r w:rsidR="00C574FA">
        <w:rPr>
          <w:sz w:val="24"/>
        </w:rPr>
        <w:t>. Clearly, the</w:t>
      </w:r>
      <w:r w:rsidRPr="008C009C">
        <w:rPr>
          <w:sz w:val="24"/>
        </w:rPr>
        <w:t xml:space="preserve"> TOD toll </w:t>
      </w:r>
      <w:r w:rsidR="00C574FA">
        <w:rPr>
          <w:sz w:val="24"/>
        </w:rPr>
        <w:t xml:space="preserve">is more effective because it incentivizes non-peak </w:t>
      </w:r>
      <w:r w:rsidR="00B94BDF">
        <w:rPr>
          <w:sz w:val="24"/>
        </w:rPr>
        <w:t xml:space="preserve">hour </w:t>
      </w:r>
      <w:r w:rsidR="00C574FA">
        <w:rPr>
          <w:sz w:val="24"/>
        </w:rPr>
        <w:t>travel and penalizes peak-hour travel</w:t>
      </w:r>
      <w:r w:rsidR="00B94BDF">
        <w:rPr>
          <w:sz w:val="24"/>
        </w:rPr>
        <w:t xml:space="preserve">, and therefore is effective in reducing travel demand. These past studies on TOD impacts did not consider </w:t>
      </w:r>
      <w:r w:rsidRPr="008C009C">
        <w:rPr>
          <w:sz w:val="24"/>
        </w:rPr>
        <w:t>other tolling impacts such as welfare.</w:t>
      </w:r>
      <w:r w:rsidR="004A3B6F" w:rsidRPr="004A3B6F">
        <w:rPr>
          <w:sz w:val="24"/>
        </w:rPr>
        <w:t xml:space="preserve"> </w:t>
      </w:r>
      <w:r w:rsidR="004A3B6F" w:rsidRPr="008C009C">
        <w:rPr>
          <w:sz w:val="24"/>
        </w:rPr>
        <w:t xml:space="preserve">The </w:t>
      </w:r>
      <w:r w:rsidR="004A3B6F">
        <w:rPr>
          <w:sz w:val="24"/>
        </w:rPr>
        <w:t xml:space="preserve">welfare </w:t>
      </w:r>
      <w:r w:rsidR="004A3B6F" w:rsidRPr="008C009C">
        <w:rPr>
          <w:sz w:val="24"/>
        </w:rPr>
        <w:t xml:space="preserve">consequences of congestion pricing </w:t>
      </w:r>
      <w:r w:rsidR="00B94BDF">
        <w:rPr>
          <w:sz w:val="24"/>
        </w:rPr>
        <w:t xml:space="preserve">but not TOD tolling specifically, </w:t>
      </w:r>
      <w:r w:rsidR="004A3B6F">
        <w:rPr>
          <w:sz w:val="24"/>
        </w:rPr>
        <w:t xml:space="preserve">were </w:t>
      </w:r>
      <w:r w:rsidR="00B94BDF">
        <w:rPr>
          <w:sz w:val="24"/>
        </w:rPr>
        <w:t xml:space="preserve">investigated </w:t>
      </w:r>
      <w:r w:rsidR="004A3B6F">
        <w:rPr>
          <w:sz w:val="24"/>
        </w:rPr>
        <w:t xml:space="preserve">by other researchers </w:t>
      </w:r>
      <w:r w:rsidR="004A3B6F" w:rsidRPr="008C009C">
        <w:rPr>
          <w:sz w:val="24"/>
        </w:rPr>
        <w:t xml:space="preserve">(Ferrari, 2002; Gupta et al., 2006; Kalamanje and Kockelman, 2004; </w:t>
      </w:r>
      <w:r w:rsidR="004A3B6F" w:rsidRPr="008C009C">
        <w:rPr>
          <w:sz w:val="24"/>
          <w:shd w:val="clear" w:color="auto" w:fill="FFFFFF" w:themeFill="background1"/>
        </w:rPr>
        <w:t>Kockelman and Lemp, 2011;</w:t>
      </w:r>
      <w:r w:rsidR="004A3B6F" w:rsidRPr="008C009C">
        <w:rPr>
          <w:sz w:val="24"/>
        </w:rPr>
        <w:t xml:space="preserve"> Parry and Bento, 2002).</w:t>
      </w:r>
    </w:p>
    <w:p w14:paraId="2C30ABFB" w14:textId="77777777" w:rsidR="005306BC" w:rsidRPr="008C009C" w:rsidRDefault="005306BC" w:rsidP="005306BC">
      <w:pPr>
        <w:rPr>
          <w:sz w:val="24"/>
        </w:rPr>
      </w:pPr>
    </w:p>
    <w:p w14:paraId="53DFC558" w14:textId="77777777" w:rsidR="005306BC" w:rsidRDefault="005306BC" w:rsidP="005306BC">
      <w:pPr>
        <w:rPr>
          <w:szCs w:val="22"/>
        </w:rPr>
      </w:pPr>
    </w:p>
    <w:p w14:paraId="05E89023" w14:textId="77777777" w:rsidR="005306BC" w:rsidRPr="005306BC" w:rsidRDefault="005306BC" w:rsidP="005306BC">
      <w:pPr>
        <w:spacing w:after="100" w:afterAutospacing="1"/>
        <w:ind w:firstLine="839"/>
        <w:rPr>
          <w:spacing w:val="-1"/>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3"/>
        <w:gridCol w:w="6757"/>
      </w:tblGrid>
      <w:tr w:rsidR="005A293C" w:rsidRPr="005A293C" w14:paraId="02CA33CC" w14:textId="77777777" w:rsidTr="005306BC">
        <w:tc>
          <w:tcPr>
            <w:tcW w:w="6347" w:type="dxa"/>
          </w:tcPr>
          <w:p w14:paraId="6B5AF53F" w14:textId="4F8AC4F3" w:rsidR="0002190E" w:rsidRPr="005A293C" w:rsidRDefault="0002190E">
            <w:pPr>
              <w:widowControl/>
              <w:ind w:firstLine="0"/>
              <w:jc w:val="left"/>
              <w:rPr>
                <w:b/>
                <w:szCs w:val="22"/>
              </w:rPr>
            </w:pPr>
            <w:r w:rsidRPr="005A293C">
              <w:rPr>
                <w:b/>
                <w:noProof/>
                <w:lang w:eastAsia="en-US"/>
              </w:rPr>
              <w:drawing>
                <wp:inline distT="0" distB="0" distL="0" distR="0" wp14:anchorId="19B28588" wp14:editId="151AF428">
                  <wp:extent cx="3896591" cy="4576405"/>
                  <wp:effectExtent l="0" t="0" r="8890" b="0"/>
                  <wp:docPr id="1"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55756" cy="4645892"/>
                          </a:xfrm>
                          <a:prstGeom prst="rect">
                            <a:avLst/>
                          </a:prstGeom>
                        </pic:spPr>
                      </pic:pic>
                    </a:graphicData>
                  </a:graphic>
                </wp:inline>
              </w:drawing>
            </w:r>
          </w:p>
        </w:tc>
        <w:tc>
          <w:tcPr>
            <w:tcW w:w="6915" w:type="dxa"/>
          </w:tcPr>
          <w:p w14:paraId="1B7F6ECB" w14:textId="42D88C19" w:rsidR="0002190E" w:rsidRPr="005A293C" w:rsidRDefault="0002190E">
            <w:pPr>
              <w:widowControl/>
              <w:ind w:firstLine="0"/>
              <w:jc w:val="left"/>
              <w:rPr>
                <w:b/>
                <w:szCs w:val="22"/>
              </w:rPr>
            </w:pPr>
            <w:r w:rsidRPr="005A293C">
              <w:rPr>
                <w:b/>
                <w:noProof/>
                <w:lang w:eastAsia="en-US"/>
              </w:rPr>
              <w:drawing>
                <wp:inline distT="0" distB="0" distL="0" distR="0" wp14:anchorId="08837812" wp14:editId="1E240735">
                  <wp:extent cx="4265591" cy="45616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0B117.tmp"/>
                          <pic:cNvPicPr/>
                        </pic:nvPicPr>
                        <pic:blipFill rotWithShape="1">
                          <a:blip r:embed="rId12">
                            <a:extLst>
                              <a:ext uri="{28A0092B-C50C-407E-A947-70E740481C1C}">
                                <a14:useLocalDpi xmlns:a14="http://schemas.microsoft.com/office/drawing/2010/main" val="0"/>
                              </a:ext>
                            </a:extLst>
                          </a:blip>
                          <a:srcRect r="466" b="648"/>
                          <a:stretch/>
                        </pic:blipFill>
                        <pic:spPr bwMode="auto">
                          <a:xfrm>
                            <a:off x="0" y="0"/>
                            <a:ext cx="4303143" cy="4601767"/>
                          </a:xfrm>
                          <a:prstGeom prst="rect">
                            <a:avLst/>
                          </a:prstGeom>
                          <a:ln>
                            <a:noFill/>
                          </a:ln>
                          <a:extLst>
                            <a:ext uri="{53640926-AAD7-44D8-BBD7-CCE9431645EC}">
                              <a14:shadowObscured xmlns:a14="http://schemas.microsoft.com/office/drawing/2010/main"/>
                            </a:ext>
                          </a:extLst>
                        </pic:spPr>
                      </pic:pic>
                    </a:graphicData>
                  </a:graphic>
                </wp:inline>
              </w:drawing>
            </w:r>
          </w:p>
        </w:tc>
      </w:tr>
      <w:tr w:rsidR="005A293C" w:rsidRPr="005A293C" w14:paraId="304F1772" w14:textId="77777777" w:rsidTr="005306BC">
        <w:tc>
          <w:tcPr>
            <w:tcW w:w="6347" w:type="dxa"/>
          </w:tcPr>
          <w:p w14:paraId="2231C89E" w14:textId="58E00A64" w:rsidR="0002190E" w:rsidRPr="005A293C" w:rsidRDefault="0002190E" w:rsidP="0002190E">
            <w:pPr>
              <w:pStyle w:val="ListParagraph"/>
              <w:numPr>
                <w:ilvl w:val="0"/>
                <w:numId w:val="23"/>
              </w:numPr>
              <w:spacing w:line="240" w:lineRule="auto"/>
              <w:jc w:val="center"/>
              <w:rPr>
                <w:b/>
              </w:rPr>
            </w:pPr>
            <w:r w:rsidRPr="005A293C">
              <w:rPr>
                <w:b/>
                <w:sz w:val="22"/>
              </w:rPr>
              <w:t>An example of traffic impacts at adjacent roads due to tolling on I-465</w:t>
            </w:r>
          </w:p>
        </w:tc>
        <w:tc>
          <w:tcPr>
            <w:tcW w:w="6915" w:type="dxa"/>
          </w:tcPr>
          <w:p w14:paraId="6AEA0F05" w14:textId="704F692F" w:rsidR="0002190E" w:rsidRPr="005A293C" w:rsidRDefault="00C7274E" w:rsidP="005A293C">
            <w:pPr>
              <w:pStyle w:val="ListParagraph"/>
              <w:numPr>
                <w:ilvl w:val="0"/>
                <w:numId w:val="23"/>
              </w:numPr>
              <w:spacing w:line="240" w:lineRule="auto"/>
              <w:jc w:val="center"/>
              <w:rPr>
                <w:b/>
              </w:rPr>
            </w:pPr>
            <w:r>
              <w:rPr>
                <w:b/>
              </w:rPr>
              <w:t xml:space="preserve">The </w:t>
            </w:r>
            <w:r w:rsidR="0002190E" w:rsidRPr="005A293C">
              <w:rPr>
                <w:b/>
              </w:rPr>
              <w:t>most-affected roads</w:t>
            </w:r>
          </w:p>
        </w:tc>
      </w:tr>
    </w:tbl>
    <w:p w14:paraId="5010F93C" w14:textId="429B71CC" w:rsidR="0002190E" w:rsidRDefault="0002190E">
      <w:pPr>
        <w:widowControl/>
        <w:ind w:firstLine="0"/>
        <w:jc w:val="left"/>
        <w:rPr>
          <w:szCs w:val="22"/>
        </w:rPr>
      </w:pPr>
    </w:p>
    <w:p w14:paraId="60697DAB" w14:textId="41A0B92D" w:rsidR="0002190E" w:rsidRPr="005A293C" w:rsidRDefault="0002190E">
      <w:pPr>
        <w:widowControl/>
        <w:ind w:firstLine="0"/>
        <w:jc w:val="left"/>
        <w:rPr>
          <w:b/>
          <w:szCs w:val="22"/>
        </w:rPr>
        <w:sectPr w:rsidR="0002190E" w:rsidRPr="005A293C" w:rsidSect="00C4220F">
          <w:headerReference w:type="default" r:id="rId13"/>
          <w:type w:val="nextColumn"/>
          <w:pgSz w:w="15840" w:h="12240" w:orient="landscape"/>
          <w:pgMar w:top="1440" w:right="1440" w:bottom="1440" w:left="1440" w:header="706" w:footer="706" w:gutter="0"/>
          <w:lnNumType w:countBy="1"/>
          <w:cols w:space="708"/>
          <w:titlePg/>
          <w:docGrid w:linePitch="360"/>
        </w:sectPr>
      </w:pPr>
      <w:bookmarkStart w:id="5" w:name="_Ref457468765"/>
      <w:bookmarkStart w:id="6" w:name="_Ref457468742"/>
      <w:r w:rsidRPr="005A293C">
        <w:rPr>
          <w:b/>
        </w:rPr>
        <w:t xml:space="preserve">FIGURE </w:t>
      </w:r>
      <w:r w:rsidRPr="005A293C">
        <w:rPr>
          <w:b/>
        </w:rPr>
        <w:fldChar w:fldCharType="begin"/>
      </w:r>
      <w:r w:rsidRPr="005A293C">
        <w:rPr>
          <w:b/>
        </w:rPr>
        <w:instrText xml:space="preserve"> SEQ Figure \* ARABIC </w:instrText>
      </w:r>
      <w:r w:rsidRPr="005A293C">
        <w:rPr>
          <w:b/>
        </w:rPr>
        <w:fldChar w:fldCharType="separate"/>
      </w:r>
      <w:r w:rsidRPr="005A293C">
        <w:rPr>
          <w:b/>
          <w:noProof/>
        </w:rPr>
        <w:t>3</w:t>
      </w:r>
      <w:r w:rsidRPr="005A293C">
        <w:rPr>
          <w:b/>
          <w:noProof/>
        </w:rPr>
        <w:fldChar w:fldCharType="end"/>
      </w:r>
      <w:bookmarkEnd w:id="5"/>
      <w:r w:rsidRPr="005A293C">
        <w:rPr>
          <w:b/>
        </w:rPr>
        <w:t xml:space="preserve"> Example of traffic distributions</w:t>
      </w:r>
      <w:bookmarkEnd w:id="6"/>
      <w:r w:rsidR="005A293C">
        <w:rPr>
          <w:b/>
        </w:rPr>
        <w:t xml:space="preserve"> </w:t>
      </w:r>
    </w:p>
    <w:p w14:paraId="2E2AF8D5" w14:textId="3AABA1A4" w:rsidR="008A47CF" w:rsidRDefault="008A47CF">
      <w:pPr>
        <w:rPr>
          <w:szCs w:val="22"/>
        </w:rPr>
      </w:pPr>
    </w:p>
    <w:p w14:paraId="3FC416FE" w14:textId="68CFB7D6" w:rsidR="00376712" w:rsidRDefault="00E35CCC" w:rsidP="00F5115B">
      <w:pPr>
        <w:jc w:val="center"/>
        <w:rPr>
          <w:szCs w:val="22"/>
        </w:rPr>
      </w:pPr>
      <w:r>
        <w:rPr>
          <w:noProof/>
          <w:lang w:eastAsia="en-US"/>
        </w:rPr>
        <w:drawing>
          <wp:inline distT="0" distB="0" distL="0" distR="0" wp14:anchorId="6C7E2B06" wp14:editId="607AC758">
            <wp:extent cx="3808800" cy="2311200"/>
            <wp:effectExtent l="0" t="0" r="127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CC7D4A" w14:textId="585133E3" w:rsidR="00E35CCC" w:rsidRDefault="0002190E" w:rsidP="00AC0E76">
      <w:pPr>
        <w:pStyle w:val="Caption"/>
      </w:pPr>
      <w:bookmarkStart w:id="7" w:name="_Ref497162773"/>
      <w:r>
        <w:t>FIGURE</w:t>
      </w:r>
      <w:r w:rsidR="00E35CCC">
        <w:t xml:space="preserve"> </w:t>
      </w:r>
      <w:r w:rsidR="00E35CCC">
        <w:fldChar w:fldCharType="begin"/>
      </w:r>
      <w:r w:rsidR="00E35CCC">
        <w:instrText xml:space="preserve"> SEQ Figure \* ARABIC </w:instrText>
      </w:r>
      <w:r w:rsidR="00E35CCC">
        <w:fldChar w:fldCharType="separate"/>
      </w:r>
      <w:r w:rsidR="00E35CCC">
        <w:rPr>
          <w:noProof/>
        </w:rPr>
        <w:t>2</w:t>
      </w:r>
      <w:r w:rsidR="00E35CCC">
        <w:fldChar w:fldCharType="end"/>
      </w:r>
      <w:bookmarkEnd w:id="7"/>
      <w:r w:rsidR="00F83343">
        <w:t>.</w:t>
      </w:r>
      <w:r w:rsidR="00E35CCC">
        <w:t xml:space="preserve"> Toll revenue as a function of toll rate</w:t>
      </w:r>
    </w:p>
    <w:p w14:paraId="3432BAFE" w14:textId="77777777" w:rsidR="00CF4450" w:rsidRDefault="00CF4450" w:rsidP="00CF4450">
      <w:pPr>
        <w:ind w:firstLine="835"/>
        <w:rPr>
          <w:spacing w:val="-2"/>
          <w:szCs w:val="22"/>
        </w:rPr>
      </w:pPr>
    </w:p>
    <w:p w14:paraId="4371B700" w14:textId="77777777" w:rsidR="00CF4450" w:rsidRPr="000B3E5F" w:rsidRDefault="00CF4450" w:rsidP="00CF4450">
      <w:pPr>
        <w:ind w:firstLine="839"/>
        <w:rPr>
          <w:spacing w:val="-2"/>
          <w:szCs w:val="22"/>
        </w:rPr>
      </w:pPr>
    </w:p>
    <w:p w14:paraId="729A20F8" w14:textId="40AB247D" w:rsidR="005D75EF" w:rsidRDefault="009F7D5D" w:rsidP="0055377C">
      <w:pPr>
        <w:ind w:firstLine="0"/>
        <w:jc w:val="left"/>
        <w:rPr>
          <w:spacing w:val="-2"/>
          <w:szCs w:val="22"/>
        </w:rPr>
      </w:pPr>
      <w:r w:rsidRPr="009F7D5D">
        <w:rPr>
          <w:noProof/>
          <w:spacing w:val="-2"/>
          <w:szCs w:val="22"/>
          <w:lang w:eastAsia="en-US"/>
        </w:rPr>
        <w:drawing>
          <wp:anchor distT="0" distB="0" distL="114300" distR="114300" simplePos="0" relativeHeight="251658240" behindDoc="0" locked="0" layoutInCell="1" allowOverlap="1" wp14:anchorId="264BA9DF" wp14:editId="2768AFF4">
            <wp:simplePos x="1809750" y="3867150"/>
            <wp:positionH relativeFrom="column">
              <wp:posOffset>1809750</wp:posOffset>
            </wp:positionH>
            <wp:positionV relativeFrom="paragraph">
              <wp:align>top</wp:align>
            </wp:positionV>
            <wp:extent cx="4154400" cy="24408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55377C">
        <w:rPr>
          <w:spacing w:val="-2"/>
          <w:szCs w:val="22"/>
        </w:rPr>
        <w:br w:type="textWrapping" w:clear="all"/>
      </w:r>
    </w:p>
    <w:p w14:paraId="186737E1" w14:textId="6A8B59A3" w:rsidR="00946F1C" w:rsidRPr="000B3E5F" w:rsidRDefault="000974CE" w:rsidP="00AC0E76">
      <w:pPr>
        <w:pStyle w:val="Caption"/>
      </w:pPr>
      <w:bookmarkStart w:id="8" w:name="_Ref457468783"/>
      <w:r w:rsidRPr="00376712">
        <w:t xml:space="preserve">FIGURE </w:t>
      </w:r>
      <w:r w:rsidR="0076223B">
        <w:fldChar w:fldCharType="begin"/>
      </w:r>
      <w:r w:rsidR="0076223B">
        <w:instrText xml:space="preserve"> SEQ Figure \* ARABIC </w:instrText>
      </w:r>
      <w:r w:rsidR="0076223B">
        <w:fldChar w:fldCharType="separate"/>
      </w:r>
      <w:r w:rsidR="00FA71D1">
        <w:rPr>
          <w:noProof/>
        </w:rPr>
        <w:t>4</w:t>
      </w:r>
      <w:r w:rsidR="0076223B">
        <w:fldChar w:fldCharType="end"/>
      </w:r>
      <w:bookmarkEnd w:id="8"/>
      <w:r w:rsidRPr="00376712">
        <w:t xml:space="preserve"> Annual revenues </w:t>
      </w: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F54F8" w:rsidRPr="000B3E5F" w14:paraId="79B898A8" w14:textId="77777777" w:rsidTr="001A4244">
        <w:trPr>
          <w:trHeight w:val="11128"/>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1634F6" w:rsidRPr="000B3E5F" w14:paraId="39968304" w14:textId="77777777" w:rsidTr="00C86FDC">
              <w:trPr>
                <w:trHeight w:hRule="exact" w:val="3024"/>
              </w:trPr>
              <w:tc>
                <w:tcPr>
                  <w:tcW w:w="9124" w:type="dxa"/>
                </w:tcPr>
                <w:p w14:paraId="4BAFFD55" w14:textId="4B2029E1" w:rsidR="001634F6" w:rsidRPr="000B3E5F" w:rsidRDefault="001634F6" w:rsidP="00A95889">
                  <w:pPr>
                    <w:keepNext/>
                    <w:framePr w:hSpace="187" w:wrap="around" w:hAnchor="text" w:yAlign="top"/>
                    <w:ind w:firstLine="0"/>
                    <w:suppressOverlap/>
                    <w:rPr>
                      <w:szCs w:val="22"/>
                    </w:rPr>
                  </w:pPr>
                  <w:r w:rsidRPr="000B3E5F">
                    <w:rPr>
                      <w:noProof/>
                      <w:szCs w:val="22"/>
                      <w:lang w:eastAsia="en-US"/>
                    </w:rPr>
                    <w:drawing>
                      <wp:inline distT="0" distB="0" distL="0" distR="0" wp14:anchorId="2BF36FB9" wp14:editId="7249F0F2">
                        <wp:extent cx="5715000" cy="1920240"/>
                        <wp:effectExtent l="0" t="0" r="0"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1634F6" w:rsidRPr="000B3E5F" w14:paraId="7FABDF87" w14:textId="77777777" w:rsidTr="00C86FDC">
              <w:trPr>
                <w:trHeight w:hRule="exact" w:val="3024"/>
              </w:trPr>
              <w:tc>
                <w:tcPr>
                  <w:tcW w:w="9124" w:type="dxa"/>
                </w:tcPr>
                <w:p w14:paraId="5E2D01D3" w14:textId="64793C1A" w:rsidR="001634F6" w:rsidRPr="000B3E5F" w:rsidRDefault="001634F6" w:rsidP="00A95889">
                  <w:pPr>
                    <w:keepNext/>
                    <w:framePr w:hSpace="187" w:wrap="around" w:hAnchor="text" w:yAlign="top"/>
                    <w:ind w:firstLine="0"/>
                    <w:suppressOverlap/>
                    <w:rPr>
                      <w:szCs w:val="22"/>
                    </w:rPr>
                  </w:pPr>
                  <w:r w:rsidRPr="000B3E5F">
                    <w:rPr>
                      <w:noProof/>
                      <w:szCs w:val="22"/>
                      <w:lang w:eastAsia="en-US"/>
                    </w:rPr>
                    <w:drawing>
                      <wp:inline distT="0" distB="0" distL="0" distR="0" wp14:anchorId="1A039ACC" wp14:editId="18332F1E">
                        <wp:extent cx="5716905" cy="1918252"/>
                        <wp:effectExtent l="0" t="0" r="17145"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1634F6" w:rsidRPr="000B3E5F" w14:paraId="683AA026" w14:textId="77777777" w:rsidTr="00C86FDC">
              <w:trPr>
                <w:trHeight w:hRule="exact" w:val="3888"/>
              </w:trPr>
              <w:tc>
                <w:tcPr>
                  <w:tcW w:w="9124" w:type="dxa"/>
                </w:tcPr>
                <w:p w14:paraId="7FAB431D" w14:textId="235CFF66" w:rsidR="001634F6" w:rsidRPr="000B3E5F" w:rsidRDefault="008058FB" w:rsidP="00A95889">
                  <w:pPr>
                    <w:keepNext/>
                    <w:framePr w:hSpace="187" w:wrap="around" w:hAnchor="text" w:yAlign="top"/>
                    <w:ind w:firstLine="0"/>
                    <w:suppressOverlap/>
                    <w:rPr>
                      <w:szCs w:val="22"/>
                    </w:rPr>
                  </w:pPr>
                  <w:r w:rsidRPr="000B3E5F">
                    <w:rPr>
                      <w:noProof/>
                      <w:szCs w:val="22"/>
                      <w:lang w:eastAsia="en-US"/>
                    </w:rPr>
                    <w:drawing>
                      <wp:inline distT="0" distB="0" distL="0" distR="0" wp14:anchorId="41BEC359" wp14:editId="26AE2603">
                        <wp:extent cx="5715000" cy="2435087"/>
                        <wp:effectExtent l="0" t="0" r="0" b="38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bl>
          <w:p w14:paraId="542F7E1F" w14:textId="77777777" w:rsidR="001E6F6B" w:rsidRPr="000B3E5F" w:rsidRDefault="001E6F6B" w:rsidP="001A4244">
            <w:pPr>
              <w:keepNext/>
              <w:ind w:firstLine="0"/>
              <w:rPr>
                <w:szCs w:val="22"/>
              </w:rPr>
            </w:pPr>
          </w:p>
          <w:p w14:paraId="4CA0B710" w14:textId="3BCFFE02" w:rsidR="00E33050" w:rsidRDefault="00291984" w:rsidP="00AC0E76">
            <w:pPr>
              <w:pStyle w:val="Caption"/>
            </w:pPr>
            <w:bookmarkStart w:id="9" w:name="_Ref457648093"/>
            <w:r w:rsidRPr="000B3E5F">
              <w:t xml:space="preserve">FIGURE </w:t>
            </w:r>
            <w:r w:rsidR="0076223B">
              <w:fldChar w:fldCharType="begin"/>
            </w:r>
            <w:r w:rsidR="0076223B">
              <w:instrText xml:space="preserve"> SEQ Figure \* ARABIC </w:instrText>
            </w:r>
            <w:r w:rsidR="0076223B">
              <w:fldChar w:fldCharType="separate"/>
            </w:r>
            <w:r w:rsidR="00FA71D1">
              <w:rPr>
                <w:noProof/>
              </w:rPr>
              <w:t>5</w:t>
            </w:r>
            <w:r w:rsidR="0076223B">
              <w:rPr>
                <w:noProof/>
              </w:rPr>
              <w:fldChar w:fldCharType="end"/>
            </w:r>
            <w:bookmarkEnd w:id="9"/>
            <w:r w:rsidR="008452E3" w:rsidRPr="000B3E5F">
              <w:t xml:space="preserve"> (a)</w:t>
            </w:r>
            <w:r w:rsidR="00E33050" w:rsidRPr="000B3E5F">
              <w:t xml:space="preserve"> </w:t>
            </w:r>
            <w:r w:rsidR="00583439">
              <w:t>T</w:t>
            </w:r>
            <w:r w:rsidR="00C7274E">
              <w:t>ime-of-day D</w:t>
            </w:r>
            <w:r w:rsidR="00E33050" w:rsidRPr="000B3E5F">
              <w:t>istribution</w:t>
            </w:r>
            <w:r w:rsidR="00C7274E">
              <w:t xml:space="preserve"> of Revenue</w:t>
            </w:r>
          </w:p>
          <w:p w14:paraId="21F04303" w14:textId="77777777" w:rsidR="00CF4450" w:rsidRDefault="00CF4450" w:rsidP="00CF4450">
            <w:pPr>
              <w:ind w:firstLine="835"/>
              <w:rPr>
                <w:spacing w:val="-1"/>
                <w:szCs w:val="22"/>
              </w:rPr>
            </w:pPr>
          </w:p>
          <w:p w14:paraId="06AA4D63" w14:textId="13375410" w:rsidR="00376712" w:rsidRPr="00376712" w:rsidRDefault="00376712" w:rsidP="005306BC">
            <w:pPr>
              <w:spacing w:after="100" w:afterAutospacing="1"/>
              <w:ind w:firstLine="839"/>
            </w:pPr>
          </w:p>
        </w:tc>
      </w:tr>
    </w:tbl>
    <w:p w14:paraId="07ED1139" w14:textId="22E7CBA8" w:rsidR="00AF286E" w:rsidRPr="000B3E5F" w:rsidRDefault="00AF286E" w:rsidP="00C86FDC">
      <w:pPr>
        <w:pBdr>
          <w:top w:val="single" w:sz="4" w:space="1" w:color="auto"/>
          <w:left w:val="single" w:sz="4" w:space="4" w:color="auto"/>
          <w:bottom w:val="single" w:sz="4" w:space="1" w:color="auto"/>
          <w:right w:val="single" w:sz="4" w:space="4" w:color="auto"/>
          <w:between w:val="single" w:sz="4" w:space="1" w:color="auto"/>
          <w:bar w:val="single" w:sz="4" w:color="auto"/>
        </w:pBdr>
        <w:ind w:firstLine="0"/>
        <w:rPr>
          <w:szCs w:val="22"/>
        </w:rPr>
        <w:sectPr w:rsidR="00AF286E" w:rsidRPr="000B3E5F" w:rsidSect="00C4220F">
          <w:type w:val="nextColumn"/>
          <w:pgSz w:w="12240" w:h="15840"/>
          <w:pgMar w:top="1440" w:right="1440" w:bottom="1440" w:left="1440" w:header="706" w:footer="706" w:gutter="0"/>
          <w:lnNumType w:countBy="1"/>
          <w:cols w:space="708"/>
          <w:docGrid w:linePitch="360"/>
        </w:sectPr>
      </w:pPr>
    </w:p>
    <w:p w14:paraId="3E595B9A" w14:textId="77777777" w:rsidR="007C537B" w:rsidRPr="000B3E5F" w:rsidRDefault="007C537B" w:rsidP="00A20BB9">
      <w:pPr>
        <w:ind w:firstLine="0"/>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C537B" w:rsidRPr="000B3E5F" w14:paraId="62C98A55" w14:textId="77777777" w:rsidTr="001A4244">
        <w:trPr>
          <w:trHeight w:val="1052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7C537B" w:rsidRPr="000B3E5F" w14:paraId="159D2C95" w14:textId="77777777" w:rsidTr="001A4244">
              <w:trPr>
                <w:trHeight w:hRule="exact" w:val="2880"/>
              </w:trPr>
              <w:tc>
                <w:tcPr>
                  <w:tcW w:w="9000" w:type="dxa"/>
                </w:tcPr>
                <w:p w14:paraId="02EE937F" w14:textId="1AE7DC45" w:rsidR="007C537B" w:rsidRPr="000B3E5F" w:rsidRDefault="00DF7259"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BFA0587" wp14:editId="28817B83">
                        <wp:extent cx="5715000" cy="18288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7C537B" w:rsidRPr="000B3E5F" w14:paraId="7F7ABD9A" w14:textId="77777777" w:rsidTr="001A4244">
              <w:trPr>
                <w:trHeight w:hRule="exact" w:val="3024"/>
              </w:trPr>
              <w:tc>
                <w:tcPr>
                  <w:tcW w:w="9124" w:type="dxa"/>
                </w:tcPr>
                <w:p w14:paraId="49C40182" w14:textId="2BE33B69" w:rsidR="007C537B" w:rsidRPr="000B3E5F" w:rsidRDefault="007C0334"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76AEAFC" wp14:editId="0A6C0950">
                        <wp:extent cx="5715000" cy="1828800"/>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7C537B" w:rsidRPr="000B3E5F" w14:paraId="08AB9C63" w14:textId="77777777" w:rsidTr="001A4244">
              <w:trPr>
                <w:trHeight w:hRule="exact" w:val="3888"/>
              </w:trPr>
              <w:tc>
                <w:tcPr>
                  <w:tcW w:w="9124" w:type="dxa"/>
                </w:tcPr>
                <w:p w14:paraId="22C8B3EF" w14:textId="50830DEF" w:rsidR="007C537B" w:rsidRPr="000B3E5F" w:rsidRDefault="007C0334" w:rsidP="007C537B">
                  <w:pPr>
                    <w:keepNext/>
                    <w:framePr w:hSpace="187" w:wrap="around" w:hAnchor="text" w:yAlign="top"/>
                    <w:ind w:firstLine="0"/>
                    <w:suppressOverlap/>
                    <w:rPr>
                      <w:szCs w:val="22"/>
                    </w:rPr>
                  </w:pPr>
                  <w:r w:rsidRPr="000B3E5F">
                    <w:rPr>
                      <w:noProof/>
                      <w:szCs w:val="22"/>
                      <w:lang w:eastAsia="en-US"/>
                    </w:rPr>
                    <w:drawing>
                      <wp:inline distT="0" distB="0" distL="0" distR="0" wp14:anchorId="4EBA5906" wp14:editId="6DAE08CB">
                        <wp:extent cx="5715000" cy="2377440"/>
                        <wp:effectExtent l="0" t="0" r="0" b="381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14:paraId="3A9B3D29" w14:textId="77777777" w:rsidR="007C537B" w:rsidRPr="000B3E5F" w:rsidRDefault="007C537B" w:rsidP="007C537B">
            <w:pPr>
              <w:keepNext/>
              <w:ind w:firstLine="0"/>
              <w:rPr>
                <w:szCs w:val="22"/>
              </w:rPr>
            </w:pPr>
          </w:p>
          <w:p w14:paraId="70861466" w14:textId="331FB9E7" w:rsidR="007C537B" w:rsidRPr="000B3E5F" w:rsidRDefault="008452E3" w:rsidP="00AC0E76">
            <w:pPr>
              <w:pStyle w:val="Caption"/>
            </w:pPr>
            <w:r w:rsidRPr="000B3E5F">
              <w:fldChar w:fldCharType="begin"/>
            </w:r>
            <w:r w:rsidRPr="000B3E5F">
              <w:instrText xml:space="preserve"> REF _Ref457648093 \h </w:instrText>
            </w:r>
            <w:r w:rsidR="000B3E5F">
              <w:instrText xml:space="preserve"> \* MERGEFORMAT </w:instrText>
            </w:r>
            <w:r w:rsidRPr="000B3E5F">
              <w:fldChar w:fldCharType="separate"/>
            </w:r>
            <w:r w:rsidR="00FA71D1" w:rsidRPr="000B3E5F">
              <w:t xml:space="preserve">FIGURE </w:t>
            </w:r>
            <w:r w:rsidR="00FA71D1">
              <w:rPr>
                <w:noProof/>
              </w:rPr>
              <w:t>5</w:t>
            </w:r>
            <w:r w:rsidRPr="000B3E5F">
              <w:fldChar w:fldCharType="end"/>
            </w:r>
            <w:r w:rsidRPr="000B3E5F">
              <w:t xml:space="preserve"> (b)</w:t>
            </w:r>
            <w:r w:rsidR="007C537B" w:rsidRPr="000B3E5F">
              <w:t xml:space="preserve"> </w:t>
            </w:r>
            <w:r w:rsidR="00583439">
              <w:t>T</w:t>
            </w:r>
            <w:r w:rsidR="00C7274E">
              <w:t xml:space="preserve">ime-of-Day Distribution of </w:t>
            </w:r>
            <w:r w:rsidR="007C537B" w:rsidRPr="000B3E5F">
              <w:t>VHT</w:t>
            </w:r>
          </w:p>
        </w:tc>
      </w:tr>
    </w:tbl>
    <w:p w14:paraId="4820D346" w14:textId="36CD7CCA" w:rsidR="00A20BB9" w:rsidRPr="000B3E5F" w:rsidRDefault="00A20BB9" w:rsidP="00A20BB9">
      <w:pPr>
        <w:ind w:firstLine="0"/>
        <w:rPr>
          <w:szCs w:val="22"/>
        </w:rPr>
      </w:pPr>
    </w:p>
    <w:p w14:paraId="15404BB9" w14:textId="7F6466C9" w:rsidR="007C0334" w:rsidRPr="000B3E5F" w:rsidRDefault="007C0334" w:rsidP="005F1D9C">
      <w:pPr>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C0334" w:rsidRPr="000B3E5F" w14:paraId="2F4A5A7B" w14:textId="77777777" w:rsidTr="001A4244">
        <w:trPr>
          <w:trHeight w:val="1016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7C0334" w:rsidRPr="000B3E5F" w14:paraId="0C507536" w14:textId="77777777" w:rsidTr="001A4244">
              <w:trPr>
                <w:trHeight w:hRule="exact" w:val="2880"/>
              </w:trPr>
              <w:tc>
                <w:tcPr>
                  <w:tcW w:w="9124" w:type="dxa"/>
                </w:tcPr>
                <w:p w14:paraId="437C22D1" w14:textId="1CB9814D" w:rsidR="007C0334" w:rsidRPr="000B3E5F" w:rsidRDefault="007C0334" w:rsidP="007C0334">
                  <w:pPr>
                    <w:keepNext/>
                    <w:framePr w:hSpace="187" w:wrap="around" w:hAnchor="text" w:yAlign="top"/>
                    <w:ind w:firstLine="0"/>
                    <w:suppressOverlap/>
                    <w:rPr>
                      <w:szCs w:val="22"/>
                    </w:rPr>
                  </w:pPr>
                  <w:r w:rsidRPr="000B3E5F">
                    <w:rPr>
                      <w:noProof/>
                      <w:szCs w:val="22"/>
                      <w:lang w:eastAsia="en-US"/>
                    </w:rPr>
                    <w:drawing>
                      <wp:inline distT="0" distB="0" distL="0" distR="0" wp14:anchorId="13A21CA0" wp14:editId="48943F91">
                        <wp:extent cx="5715000" cy="18288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7C0334" w:rsidRPr="000B3E5F" w14:paraId="6241DDED" w14:textId="77777777" w:rsidTr="001A4244">
              <w:trPr>
                <w:trHeight w:hRule="exact" w:val="2880"/>
              </w:trPr>
              <w:tc>
                <w:tcPr>
                  <w:tcW w:w="9124" w:type="dxa"/>
                </w:tcPr>
                <w:p w14:paraId="05AD3E76" w14:textId="5A053754" w:rsidR="007C0334" w:rsidRPr="000B3E5F" w:rsidRDefault="007C0334" w:rsidP="007C0334">
                  <w:pPr>
                    <w:keepNext/>
                    <w:framePr w:hSpace="187" w:wrap="around" w:hAnchor="text" w:yAlign="top"/>
                    <w:ind w:firstLine="0"/>
                    <w:suppressOverlap/>
                    <w:rPr>
                      <w:szCs w:val="22"/>
                    </w:rPr>
                  </w:pPr>
                  <w:r w:rsidRPr="000B3E5F">
                    <w:rPr>
                      <w:noProof/>
                      <w:szCs w:val="22"/>
                      <w:lang w:eastAsia="en-US"/>
                    </w:rPr>
                    <w:drawing>
                      <wp:inline distT="0" distB="0" distL="0" distR="0" wp14:anchorId="152878D8" wp14:editId="7A578633">
                        <wp:extent cx="5715000" cy="18288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7C0334" w:rsidRPr="000B3E5F" w14:paraId="5589732A" w14:textId="77777777" w:rsidTr="001A4244">
              <w:trPr>
                <w:trHeight w:hRule="exact" w:val="3744"/>
              </w:trPr>
              <w:tc>
                <w:tcPr>
                  <w:tcW w:w="9124" w:type="dxa"/>
                </w:tcPr>
                <w:p w14:paraId="13EBBB9F" w14:textId="71C5D28E" w:rsidR="007C0334" w:rsidRPr="000B3E5F" w:rsidRDefault="007C0334" w:rsidP="007C0334">
                  <w:pPr>
                    <w:keepNext/>
                    <w:framePr w:hSpace="187" w:wrap="around" w:hAnchor="text" w:yAlign="top"/>
                    <w:ind w:firstLine="0"/>
                    <w:suppressOverlap/>
                    <w:rPr>
                      <w:szCs w:val="22"/>
                    </w:rPr>
                  </w:pPr>
                  <w:r w:rsidRPr="000B3E5F">
                    <w:rPr>
                      <w:noProof/>
                      <w:szCs w:val="22"/>
                      <w:lang w:eastAsia="en-US"/>
                    </w:rPr>
                    <w:drawing>
                      <wp:inline distT="0" distB="0" distL="0" distR="0" wp14:anchorId="4D2B9203" wp14:editId="0AC43B48">
                        <wp:extent cx="5715000" cy="2377440"/>
                        <wp:effectExtent l="0" t="0" r="0" b="381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bl>
          <w:p w14:paraId="1513F923" w14:textId="77777777" w:rsidR="007C0334" w:rsidRPr="000B3E5F" w:rsidRDefault="007C0334" w:rsidP="007C0334">
            <w:pPr>
              <w:keepNext/>
              <w:ind w:firstLine="0"/>
              <w:rPr>
                <w:szCs w:val="22"/>
              </w:rPr>
            </w:pPr>
          </w:p>
          <w:p w14:paraId="3A497640" w14:textId="55D65927" w:rsidR="007C0334" w:rsidRPr="000B3E5F" w:rsidRDefault="008452E3" w:rsidP="00C7274E">
            <w:pPr>
              <w:ind w:firstLine="0"/>
              <w:jc w:val="center"/>
              <w:rPr>
                <w:szCs w:val="22"/>
              </w:rPr>
            </w:pPr>
            <w:r w:rsidRPr="000B3E5F">
              <w:rPr>
                <w:b/>
                <w:szCs w:val="22"/>
              </w:rPr>
              <w:fldChar w:fldCharType="begin"/>
            </w:r>
            <w:r w:rsidRPr="000B3E5F">
              <w:rPr>
                <w:b/>
                <w:szCs w:val="22"/>
              </w:rPr>
              <w:instrText xml:space="preserve"> REF _Ref457648093 \h  \* MERGEFORMAT </w:instrText>
            </w:r>
            <w:r w:rsidRPr="000B3E5F">
              <w:rPr>
                <w:b/>
                <w:szCs w:val="22"/>
              </w:rPr>
            </w:r>
            <w:r w:rsidRPr="000B3E5F">
              <w:rPr>
                <w:b/>
                <w:szCs w:val="22"/>
              </w:rPr>
              <w:fldChar w:fldCharType="separate"/>
            </w:r>
            <w:r w:rsidR="00FA71D1" w:rsidRPr="00FA71D1">
              <w:rPr>
                <w:b/>
                <w:szCs w:val="22"/>
              </w:rPr>
              <w:t xml:space="preserve">FIGURE </w:t>
            </w:r>
            <w:r w:rsidR="00FA71D1" w:rsidRPr="00FA71D1">
              <w:rPr>
                <w:b/>
                <w:noProof/>
                <w:szCs w:val="22"/>
              </w:rPr>
              <w:t>5</w:t>
            </w:r>
            <w:r w:rsidRPr="000B3E5F">
              <w:rPr>
                <w:b/>
                <w:szCs w:val="22"/>
              </w:rPr>
              <w:fldChar w:fldCharType="end"/>
            </w:r>
            <w:r w:rsidRPr="000B3E5F">
              <w:rPr>
                <w:b/>
                <w:szCs w:val="22"/>
              </w:rPr>
              <w:t xml:space="preserve"> (c) </w:t>
            </w:r>
            <w:r w:rsidR="00583439">
              <w:rPr>
                <w:b/>
                <w:szCs w:val="22"/>
              </w:rPr>
              <w:t>T</w:t>
            </w:r>
            <w:r w:rsidR="00C7274E">
              <w:rPr>
                <w:b/>
                <w:szCs w:val="22"/>
              </w:rPr>
              <w:t xml:space="preserve">ime-of-Day Distribution of </w:t>
            </w:r>
            <w:r w:rsidR="00C7274E" w:rsidRPr="00C7274E">
              <w:rPr>
                <w:b/>
                <w:sz w:val="20"/>
                <w:szCs w:val="22"/>
              </w:rPr>
              <w:t>Average Travel Time</w:t>
            </w:r>
          </w:p>
        </w:tc>
      </w:tr>
    </w:tbl>
    <w:p w14:paraId="732BB9F5" w14:textId="77777777" w:rsidR="00D54AE2" w:rsidRPr="000B3E5F" w:rsidRDefault="005058CB" w:rsidP="00946F1C">
      <w:pPr>
        <w:rPr>
          <w:szCs w:val="22"/>
        </w:rPr>
      </w:pPr>
      <w:r w:rsidRPr="000B3E5F">
        <w:rPr>
          <w:szCs w:val="22"/>
        </w:rPr>
        <w:br w:type="page"/>
      </w:r>
    </w:p>
    <w:p w14:paraId="7F23BC00" w14:textId="77777777" w:rsidR="00D54AE2" w:rsidRPr="000B3E5F" w:rsidRDefault="00D54AE2" w:rsidP="00946F1C">
      <w:pPr>
        <w:rPr>
          <w:szCs w:val="22"/>
        </w:rPr>
      </w:pPr>
    </w:p>
    <w:p w14:paraId="48F5748E" w14:textId="77777777" w:rsidR="005306BC" w:rsidRDefault="00A20BB9" w:rsidP="00F238DE">
      <w:pPr>
        <w:rPr>
          <w:szCs w:val="22"/>
        </w:rPr>
      </w:pPr>
      <w:r w:rsidRPr="000B3E5F">
        <w:rPr>
          <w:szCs w:val="22"/>
        </w:rPr>
        <w:t xml:space="preserve"> </w:t>
      </w:r>
    </w:p>
    <w:p w14:paraId="298124BA" w14:textId="77777777" w:rsidR="005306BC" w:rsidRDefault="005306BC" w:rsidP="00F238DE">
      <w:pPr>
        <w:rPr>
          <w:szCs w:val="22"/>
        </w:rPr>
      </w:pPr>
    </w:p>
    <w:p w14:paraId="75AA749E" w14:textId="77777777" w:rsidR="005306BC" w:rsidRDefault="005306BC" w:rsidP="00F238DE">
      <w:pPr>
        <w:rPr>
          <w:szCs w:val="22"/>
        </w:rPr>
      </w:pPr>
    </w:p>
    <w:p w14:paraId="4DC7E00F" w14:textId="02321DC8" w:rsidR="001E3D92" w:rsidRDefault="001E3D92" w:rsidP="00F238DE">
      <w:pPr>
        <w:rPr>
          <w:szCs w:val="22"/>
        </w:rPr>
      </w:pPr>
    </w:p>
    <w:p w14:paraId="57AD26D2" w14:textId="7707C2CB" w:rsidR="005306BC" w:rsidRDefault="005306BC" w:rsidP="00F238DE">
      <w:pPr>
        <w:rPr>
          <w:szCs w:val="22"/>
        </w:rPr>
      </w:pPr>
    </w:p>
    <w:p w14:paraId="7FC8D370" w14:textId="520C62B7" w:rsidR="005306BC" w:rsidRDefault="005306BC" w:rsidP="00F238DE">
      <w:pPr>
        <w:rPr>
          <w:szCs w:val="22"/>
        </w:rPr>
      </w:pPr>
    </w:p>
    <w:p w14:paraId="4033D8E7" w14:textId="390A3126" w:rsidR="005306BC" w:rsidRDefault="005306BC" w:rsidP="00F238DE">
      <w:pPr>
        <w:rPr>
          <w:szCs w:val="22"/>
        </w:rPr>
      </w:pPr>
    </w:p>
    <w:p w14:paraId="570C4503" w14:textId="77777777" w:rsidR="005306BC" w:rsidRDefault="005306BC" w:rsidP="00F238DE">
      <w:pPr>
        <w:rPr>
          <w:szCs w:val="22"/>
        </w:rPr>
      </w:pPr>
    </w:p>
    <w:tbl>
      <w:tblPr>
        <w:tblStyle w:val="TableGrid"/>
        <w:tblpPr w:leftFromText="187" w:rightFromText="187"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3D92" w:rsidRPr="000B3E5F" w14:paraId="4C577BFB" w14:textId="77777777" w:rsidTr="003E5ADB">
        <w:trPr>
          <w:trHeight w:val="10164"/>
        </w:trPr>
        <w:tc>
          <w:tcPr>
            <w:tcW w:w="93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1E3D92" w:rsidRPr="000B3E5F" w14:paraId="6DFAF02D" w14:textId="77777777" w:rsidTr="003E5ADB">
              <w:trPr>
                <w:trHeight w:hRule="exact" w:val="3024"/>
              </w:trPr>
              <w:tc>
                <w:tcPr>
                  <w:tcW w:w="9124" w:type="dxa"/>
                </w:tcPr>
                <w:p w14:paraId="07EB6E81"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533C3981" wp14:editId="4876E43A">
                        <wp:extent cx="5715000" cy="1920240"/>
                        <wp:effectExtent l="0" t="0" r="0" b="381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1E3D92" w:rsidRPr="000B3E5F" w14:paraId="09994CED" w14:textId="77777777" w:rsidTr="003E5ADB">
              <w:trPr>
                <w:trHeight w:hRule="exact" w:val="3024"/>
              </w:trPr>
              <w:tc>
                <w:tcPr>
                  <w:tcW w:w="9124" w:type="dxa"/>
                </w:tcPr>
                <w:p w14:paraId="4EDCD9B8"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141E6129" wp14:editId="6C821E6F">
                        <wp:extent cx="5715000" cy="1920240"/>
                        <wp:effectExtent l="0" t="0" r="0" b="381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1E3D92" w:rsidRPr="000B3E5F" w14:paraId="0E7A5DE1" w14:textId="77777777" w:rsidTr="003E5ADB">
              <w:trPr>
                <w:trHeight w:hRule="exact" w:val="3888"/>
              </w:trPr>
              <w:tc>
                <w:tcPr>
                  <w:tcW w:w="9124" w:type="dxa"/>
                </w:tcPr>
                <w:p w14:paraId="5928D4D9" w14:textId="77777777" w:rsidR="001E3D92" w:rsidRPr="000B3E5F" w:rsidRDefault="001E3D92" w:rsidP="003E5ADB">
                  <w:pPr>
                    <w:keepNext/>
                    <w:framePr w:hSpace="187" w:wrap="around" w:hAnchor="text" w:yAlign="top"/>
                    <w:ind w:firstLine="0"/>
                    <w:suppressOverlap/>
                    <w:rPr>
                      <w:szCs w:val="22"/>
                    </w:rPr>
                  </w:pPr>
                  <w:r w:rsidRPr="000B3E5F">
                    <w:rPr>
                      <w:noProof/>
                      <w:szCs w:val="22"/>
                      <w:lang w:eastAsia="en-US"/>
                    </w:rPr>
                    <w:drawing>
                      <wp:inline distT="0" distB="0" distL="0" distR="0" wp14:anchorId="56D67F89" wp14:editId="7DE7844E">
                        <wp:extent cx="5715000" cy="2468880"/>
                        <wp:effectExtent l="0" t="0" r="0" b="762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14:paraId="07703A70" w14:textId="77777777" w:rsidR="001E3D92" w:rsidRPr="000B3E5F" w:rsidRDefault="001E3D92" w:rsidP="003E5ADB">
            <w:pPr>
              <w:keepNext/>
              <w:ind w:firstLine="0"/>
              <w:rPr>
                <w:szCs w:val="22"/>
              </w:rPr>
            </w:pPr>
          </w:p>
          <w:p w14:paraId="777E88EA" w14:textId="777DA285" w:rsidR="001E3D92" w:rsidRPr="000B3E5F" w:rsidRDefault="001E3D92" w:rsidP="003E5ADB">
            <w:pPr>
              <w:ind w:firstLine="0"/>
              <w:rPr>
                <w:b/>
                <w:szCs w:val="22"/>
              </w:rPr>
            </w:pPr>
            <w:r w:rsidRPr="000B3E5F">
              <w:rPr>
                <w:b/>
                <w:szCs w:val="22"/>
              </w:rPr>
              <w:fldChar w:fldCharType="begin"/>
            </w:r>
            <w:r w:rsidRPr="000B3E5F">
              <w:rPr>
                <w:b/>
                <w:szCs w:val="22"/>
              </w:rPr>
              <w:instrText xml:space="preserve"> REF _Ref457648093 \h  \* MERGEFORMAT </w:instrText>
            </w:r>
            <w:r w:rsidRPr="000B3E5F">
              <w:rPr>
                <w:b/>
                <w:szCs w:val="22"/>
              </w:rPr>
            </w:r>
            <w:r w:rsidRPr="000B3E5F">
              <w:rPr>
                <w:b/>
                <w:szCs w:val="22"/>
              </w:rPr>
              <w:fldChar w:fldCharType="separate"/>
            </w:r>
            <w:r w:rsidR="00FA71D1" w:rsidRPr="00FA71D1">
              <w:rPr>
                <w:b/>
                <w:szCs w:val="22"/>
              </w:rPr>
              <w:t xml:space="preserve">FIGURE </w:t>
            </w:r>
            <w:r w:rsidR="00FA71D1" w:rsidRPr="00FA71D1">
              <w:rPr>
                <w:b/>
                <w:noProof/>
                <w:szCs w:val="22"/>
              </w:rPr>
              <w:t>5</w:t>
            </w:r>
            <w:r w:rsidRPr="000B3E5F">
              <w:rPr>
                <w:b/>
                <w:szCs w:val="22"/>
              </w:rPr>
              <w:fldChar w:fldCharType="end"/>
            </w:r>
            <w:r w:rsidRPr="000B3E5F">
              <w:rPr>
                <w:b/>
                <w:szCs w:val="22"/>
              </w:rPr>
              <w:t xml:space="preserve"> (d) </w:t>
            </w:r>
            <w:r w:rsidR="00583439">
              <w:rPr>
                <w:b/>
                <w:szCs w:val="22"/>
              </w:rPr>
              <w:t>T</w:t>
            </w:r>
            <w:r w:rsidR="00C7274E">
              <w:rPr>
                <w:b/>
                <w:szCs w:val="22"/>
              </w:rPr>
              <w:t>ime-of-day Distribution of A</w:t>
            </w:r>
            <w:r w:rsidRPr="000B3E5F">
              <w:rPr>
                <w:b/>
                <w:szCs w:val="22"/>
              </w:rPr>
              <w:t xml:space="preserve">verage </w:t>
            </w:r>
            <w:r w:rsidR="00C7274E">
              <w:rPr>
                <w:b/>
                <w:szCs w:val="22"/>
              </w:rPr>
              <w:t>S</w:t>
            </w:r>
            <w:r w:rsidRPr="000B3E5F">
              <w:rPr>
                <w:b/>
                <w:szCs w:val="22"/>
              </w:rPr>
              <w:t>peed</w:t>
            </w:r>
          </w:p>
        </w:tc>
      </w:tr>
    </w:tbl>
    <w:p w14:paraId="1B903174" w14:textId="77777777" w:rsidR="001E3D92" w:rsidRPr="000B3E5F" w:rsidRDefault="001E3D92" w:rsidP="005306BC">
      <w:pPr>
        <w:ind w:firstLine="0"/>
        <w:rPr>
          <w:szCs w:val="22"/>
        </w:rPr>
      </w:pPr>
    </w:p>
    <w:p w14:paraId="05C5F1FB" w14:textId="77777777" w:rsidR="001E3D92" w:rsidRPr="008C009C" w:rsidRDefault="001E3D92" w:rsidP="001E3D92">
      <w:pPr>
        <w:pStyle w:val="Heading1"/>
        <w:spacing w:before="0" w:after="0"/>
        <w:rPr>
          <w:sz w:val="24"/>
        </w:rPr>
      </w:pPr>
      <w:r w:rsidRPr="008C009C">
        <w:rPr>
          <w:sz w:val="24"/>
        </w:rPr>
        <w:t>Conclusions</w:t>
      </w:r>
    </w:p>
    <w:p w14:paraId="2EFE3A95" w14:textId="3196459A" w:rsidR="00A73D23" w:rsidRPr="008C009C" w:rsidRDefault="00A73D23" w:rsidP="00A73D23">
      <w:pPr>
        <w:ind w:firstLine="0"/>
        <w:rPr>
          <w:sz w:val="24"/>
        </w:rPr>
      </w:pPr>
      <w:r w:rsidRPr="008C009C">
        <w:rPr>
          <w:sz w:val="24"/>
        </w:rPr>
        <w:t xml:space="preserve">Highway agencies continue to implement tolls primarily to mitigate traffic congestion and to generate revenue. As public private partnerships continue to pick up pace in infrastructure delivery and operations, it has become increasingly important to evaluate the feasibility of </w:t>
      </w:r>
      <w:r>
        <w:rPr>
          <w:sz w:val="24"/>
        </w:rPr>
        <w:t xml:space="preserve">various </w:t>
      </w:r>
      <w:r w:rsidRPr="008C009C">
        <w:rPr>
          <w:sz w:val="24"/>
        </w:rPr>
        <w:t>road toll</w:t>
      </w:r>
      <w:r>
        <w:rPr>
          <w:sz w:val="24"/>
        </w:rPr>
        <w:t xml:space="preserve">ing approaches </w:t>
      </w:r>
      <w:r w:rsidRPr="008C009C">
        <w:rPr>
          <w:sz w:val="24"/>
        </w:rPr>
        <w:t xml:space="preserve">and to measure the risks and uncertainties associated with toll road investments. </w:t>
      </w:r>
      <w:r>
        <w:rPr>
          <w:sz w:val="24"/>
        </w:rPr>
        <w:t>The need for such evaluation is particularly realized for the time-of-day (</w:t>
      </w:r>
      <w:r w:rsidRPr="008C009C">
        <w:rPr>
          <w:sz w:val="24"/>
        </w:rPr>
        <w:t>TOD</w:t>
      </w:r>
      <w:r>
        <w:rPr>
          <w:sz w:val="24"/>
        </w:rPr>
        <w:t>)</w:t>
      </w:r>
      <w:r w:rsidRPr="008C009C">
        <w:rPr>
          <w:sz w:val="24"/>
        </w:rPr>
        <w:t xml:space="preserve"> tolling</w:t>
      </w:r>
      <w:r>
        <w:rPr>
          <w:sz w:val="24"/>
        </w:rPr>
        <w:t xml:space="preserve"> approach</w:t>
      </w:r>
      <w:r w:rsidR="00B86132">
        <w:rPr>
          <w:sz w:val="24"/>
        </w:rPr>
        <w:t xml:space="preserve"> which is relatively less common compared to static tolling (constant toll rates irrespective of the time of day)</w:t>
      </w:r>
      <w:r>
        <w:rPr>
          <w:sz w:val="24"/>
        </w:rPr>
        <w:t>.</w:t>
      </w:r>
      <w:r w:rsidRPr="008C009C">
        <w:rPr>
          <w:sz w:val="24"/>
        </w:rPr>
        <w:t xml:space="preserve"> This paper describes the development and implementation of a simulation framework and </w:t>
      </w:r>
      <w:r>
        <w:rPr>
          <w:sz w:val="24"/>
        </w:rPr>
        <w:t xml:space="preserve">accompanying </w:t>
      </w:r>
      <w:r w:rsidRPr="008C009C">
        <w:rPr>
          <w:sz w:val="24"/>
        </w:rPr>
        <w:t>software tool</w:t>
      </w:r>
      <w:r>
        <w:rPr>
          <w:sz w:val="24"/>
        </w:rPr>
        <w:t xml:space="preserve"> to estimate, </w:t>
      </w:r>
      <w:r w:rsidRPr="008C009C">
        <w:rPr>
          <w:sz w:val="24"/>
        </w:rPr>
        <w:t xml:space="preserve">for various </w:t>
      </w:r>
      <w:r>
        <w:rPr>
          <w:sz w:val="24"/>
        </w:rPr>
        <w:t>time-of-day (</w:t>
      </w:r>
      <w:r w:rsidRPr="008C009C">
        <w:rPr>
          <w:sz w:val="24"/>
        </w:rPr>
        <w:t>TOD</w:t>
      </w:r>
      <w:r>
        <w:rPr>
          <w:sz w:val="24"/>
        </w:rPr>
        <w:t>)</w:t>
      </w:r>
      <w:r w:rsidRPr="008C009C">
        <w:rPr>
          <w:sz w:val="24"/>
        </w:rPr>
        <w:t xml:space="preserve"> tolling scenarios, the expected impacts in terms of traffic flow patterns</w:t>
      </w:r>
      <w:r>
        <w:rPr>
          <w:sz w:val="24"/>
        </w:rPr>
        <w:t xml:space="preserve">, traveler </w:t>
      </w:r>
      <w:r w:rsidRPr="008C009C">
        <w:rPr>
          <w:sz w:val="24"/>
        </w:rPr>
        <w:t>route choices, amount of travel, travel time</w:t>
      </w:r>
      <w:r>
        <w:rPr>
          <w:sz w:val="24"/>
        </w:rPr>
        <w:t>,</w:t>
      </w:r>
      <w:r w:rsidRPr="008C009C">
        <w:rPr>
          <w:sz w:val="24"/>
        </w:rPr>
        <w:t xml:space="preserve"> revenue, and </w:t>
      </w:r>
      <w:r>
        <w:rPr>
          <w:sz w:val="24"/>
        </w:rPr>
        <w:t xml:space="preserve">social </w:t>
      </w:r>
      <w:r w:rsidRPr="008C009C">
        <w:rPr>
          <w:sz w:val="24"/>
        </w:rPr>
        <w:t xml:space="preserve">welfare, compared to a base case scenario (no toll). </w:t>
      </w:r>
      <w:r>
        <w:rPr>
          <w:sz w:val="24"/>
        </w:rPr>
        <w:t xml:space="preserve"> </w:t>
      </w:r>
    </w:p>
    <w:p w14:paraId="411365A4" w14:textId="1050E647" w:rsidR="00ED52BB" w:rsidRPr="008C009C" w:rsidRDefault="00ED52BB" w:rsidP="000527D2">
      <w:pPr>
        <w:rPr>
          <w:sz w:val="24"/>
        </w:rPr>
      </w:pPr>
      <w:r w:rsidRPr="008C009C">
        <w:rPr>
          <w:sz w:val="24"/>
        </w:rPr>
        <w:t xml:space="preserve">The </w:t>
      </w:r>
      <w:r>
        <w:rPr>
          <w:sz w:val="24"/>
        </w:rPr>
        <w:t xml:space="preserve">paper’s framework includes a methodology that </w:t>
      </w:r>
      <w:r w:rsidRPr="008C009C">
        <w:rPr>
          <w:sz w:val="24"/>
        </w:rPr>
        <w:t>capture</w:t>
      </w:r>
      <w:r>
        <w:rPr>
          <w:sz w:val="24"/>
        </w:rPr>
        <w:t>s</w:t>
      </w:r>
      <w:r w:rsidRPr="008C009C">
        <w:rPr>
          <w:sz w:val="24"/>
        </w:rPr>
        <w:t xml:space="preserve"> the relationship between the TOD toll and route choice</w:t>
      </w:r>
      <w:r>
        <w:rPr>
          <w:sz w:val="24"/>
        </w:rPr>
        <w:t xml:space="preserve"> and q</w:t>
      </w:r>
      <w:r w:rsidRPr="008C009C">
        <w:rPr>
          <w:sz w:val="24"/>
        </w:rPr>
        <w:t>uickly evaluate</w:t>
      </w:r>
      <w:r>
        <w:rPr>
          <w:sz w:val="24"/>
        </w:rPr>
        <w:t>s</w:t>
      </w:r>
      <w:r w:rsidRPr="008C009C">
        <w:rPr>
          <w:sz w:val="24"/>
        </w:rPr>
        <w:t xml:space="preserve"> the various impacts of </w:t>
      </w:r>
      <w:r>
        <w:rPr>
          <w:sz w:val="24"/>
        </w:rPr>
        <w:t>various</w:t>
      </w:r>
      <w:r w:rsidRPr="008C009C">
        <w:rPr>
          <w:sz w:val="24"/>
        </w:rPr>
        <w:t xml:space="preserve"> TOD tolling polic</w:t>
      </w:r>
      <w:r>
        <w:rPr>
          <w:sz w:val="24"/>
        </w:rPr>
        <w:t xml:space="preserve">ies. The framework facilitates </w:t>
      </w:r>
      <w:r w:rsidRPr="008C009C">
        <w:rPr>
          <w:sz w:val="24"/>
        </w:rPr>
        <w:t xml:space="preserve">visualization of </w:t>
      </w:r>
      <w:r>
        <w:rPr>
          <w:sz w:val="24"/>
        </w:rPr>
        <w:t xml:space="preserve">the resulting </w:t>
      </w:r>
      <w:r w:rsidRPr="008C009C">
        <w:rPr>
          <w:sz w:val="24"/>
        </w:rPr>
        <w:t xml:space="preserve">traffic flows on roadways </w:t>
      </w:r>
      <w:r>
        <w:rPr>
          <w:sz w:val="24"/>
        </w:rPr>
        <w:t xml:space="preserve">and identifies the roads that are most impacted by the toll on the toll road. The framework also enables the quantification of </w:t>
      </w:r>
      <w:r w:rsidRPr="008C009C">
        <w:rPr>
          <w:sz w:val="24"/>
        </w:rPr>
        <w:t xml:space="preserve">revenues, travel times, speeds, </w:t>
      </w:r>
      <w:r>
        <w:rPr>
          <w:sz w:val="24"/>
        </w:rPr>
        <w:t>total traveler delay, and the total amount of travel. The framework estimates these impacts for the no-toll scenario, various TOD scenarios, and a scenario where toll rates do not change by time of da</w:t>
      </w:r>
      <w:r w:rsidR="000527D2">
        <w:rPr>
          <w:sz w:val="24"/>
        </w:rPr>
        <w:t>y</w:t>
      </w:r>
      <w:r>
        <w:rPr>
          <w:sz w:val="24"/>
        </w:rPr>
        <w:t xml:space="preserve">. </w:t>
      </w:r>
      <w:r w:rsidRPr="008C009C">
        <w:rPr>
          <w:sz w:val="24"/>
        </w:rPr>
        <w:t>The framework reduces drastically, the time and effort in evaluating proposed future TOD tolling initiatives</w:t>
      </w:r>
      <w:r>
        <w:rPr>
          <w:sz w:val="24"/>
        </w:rPr>
        <w:t xml:space="preserve"> and can be applied to other prospective tolling locatio</w:t>
      </w:r>
      <w:bookmarkStart w:id="10" w:name="_GoBack"/>
      <w:bookmarkEnd w:id="10"/>
      <w:r>
        <w:rPr>
          <w:sz w:val="24"/>
        </w:rPr>
        <w:t>ns</w:t>
      </w:r>
      <w:r w:rsidRPr="008C009C">
        <w:rPr>
          <w:sz w:val="24"/>
        </w:rPr>
        <w:t>. The visualization feature illustrate</w:t>
      </w:r>
      <w:r>
        <w:rPr>
          <w:sz w:val="24"/>
        </w:rPr>
        <w:t>s</w:t>
      </w:r>
      <w:r w:rsidRPr="008C009C">
        <w:rPr>
          <w:sz w:val="24"/>
        </w:rPr>
        <w:t xml:space="preserve"> traffic diversions </w:t>
      </w:r>
      <w:r>
        <w:rPr>
          <w:sz w:val="24"/>
        </w:rPr>
        <w:t xml:space="preserve">from the toll road to neighboring routes </w:t>
      </w:r>
      <w:r w:rsidRPr="008C009C">
        <w:rPr>
          <w:sz w:val="24"/>
        </w:rPr>
        <w:t>due to tolling implementation and displays the most-impacted road segments</w:t>
      </w:r>
      <w:r>
        <w:rPr>
          <w:sz w:val="24"/>
        </w:rPr>
        <w:t xml:space="preserve"> in the study area</w:t>
      </w:r>
      <w:r w:rsidRPr="008C009C">
        <w:rPr>
          <w:sz w:val="24"/>
        </w:rPr>
        <w:t xml:space="preserve">. </w:t>
      </w:r>
      <w:r w:rsidR="000527D2" w:rsidRPr="008C009C">
        <w:rPr>
          <w:sz w:val="24"/>
        </w:rPr>
        <w:t xml:space="preserve">Further, the </w:t>
      </w:r>
      <w:r w:rsidR="000527D2">
        <w:rPr>
          <w:sz w:val="24"/>
        </w:rPr>
        <w:t xml:space="preserve">accompanying software tool </w:t>
      </w:r>
      <w:r w:rsidR="000527D2" w:rsidRPr="008C009C">
        <w:rPr>
          <w:sz w:val="24"/>
        </w:rPr>
        <w:t xml:space="preserve">can be integrated seamlessly with standard software packages </w:t>
      </w:r>
      <w:r w:rsidR="000527D2">
        <w:rPr>
          <w:sz w:val="24"/>
        </w:rPr>
        <w:t xml:space="preserve">for </w:t>
      </w:r>
      <w:r w:rsidR="000527D2" w:rsidRPr="008C009C">
        <w:rPr>
          <w:sz w:val="24"/>
        </w:rPr>
        <w:t xml:space="preserve">demand analysis </w:t>
      </w:r>
      <w:r w:rsidR="000527D2">
        <w:rPr>
          <w:sz w:val="24"/>
        </w:rPr>
        <w:t xml:space="preserve">(such as Transcad) </w:t>
      </w:r>
      <w:r w:rsidR="000527D2" w:rsidRPr="008C009C">
        <w:rPr>
          <w:sz w:val="24"/>
        </w:rPr>
        <w:t xml:space="preserve">and </w:t>
      </w:r>
      <w:r w:rsidR="000527D2">
        <w:rPr>
          <w:sz w:val="24"/>
        </w:rPr>
        <w:t>geospatial v</w:t>
      </w:r>
      <w:r w:rsidR="000527D2" w:rsidRPr="008C009C">
        <w:rPr>
          <w:sz w:val="24"/>
        </w:rPr>
        <w:t>isualization</w:t>
      </w:r>
      <w:r w:rsidR="000527D2">
        <w:rPr>
          <w:sz w:val="24"/>
        </w:rPr>
        <w:t xml:space="preserve"> (such as Google Maps and Google Earth), thus making available a vast amount of </w:t>
      </w:r>
      <w:r w:rsidR="000527D2" w:rsidRPr="008C009C">
        <w:rPr>
          <w:sz w:val="24"/>
        </w:rPr>
        <w:t>additional information for users.</w:t>
      </w:r>
      <w:r w:rsidR="000527D2">
        <w:rPr>
          <w:sz w:val="24"/>
        </w:rPr>
        <w:t xml:space="preserve"> The framework is applicable to toll roads at any location.</w:t>
      </w:r>
    </w:p>
    <w:p w14:paraId="3B451811" w14:textId="40D51C4A" w:rsidR="00C7274E" w:rsidRDefault="000527D2" w:rsidP="00B86132">
      <w:pPr>
        <w:ind w:firstLine="432"/>
        <w:rPr>
          <w:sz w:val="24"/>
        </w:rPr>
      </w:pPr>
      <w:r>
        <w:rPr>
          <w:sz w:val="24"/>
        </w:rPr>
        <w:t xml:space="preserve">In its case study, the paper used </w:t>
      </w:r>
      <w:r w:rsidR="001E3D92" w:rsidRPr="008C009C">
        <w:rPr>
          <w:sz w:val="24"/>
        </w:rPr>
        <w:t xml:space="preserve">travel demand data from </w:t>
      </w:r>
      <w:r>
        <w:rPr>
          <w:sz w:val="24"/>
        </w:rPr>
        <w:t xml:space="preserve">a highway agency in Midwestern United States for each of the years </w:t>
      </w:r>
      <w:r w:rsidR="001E3D92" w:rsidRPr="008C009C">
        <w:rPr>
          <w:sz w:val="24"/>
        </w:rPr>
        <w:t>2010, 2015 and 2025</w:t>
      </w:r>
      <w:r w:rsidR="00A73D23">
        <w:rPr>
          <w:sz w:val="24"/>
        </w:rPr>
        <w:t xml:space="preserve">, </w:t>
      </w:r>
      <w:r w:rsidR="00B86132">
        <w:rPr>
          <w:sz w:val="24"/>
        </w:rPr>
        <w:t xml:space="preserve">and </w:t>
      </w:r>
      <w:r w:rsidR="00A73D23">
        <w:rPr>
          <w:sz w:val="24"/>
        </w:rPr>
        <w:t xml:space="preserve">the analysis determined </w:t>
      </w:r>
      <w:r w:rsidR="001E3D92" w:rsidRPr="008C009C">
        <w:rPr>
          <w:sz w:val="24"/>
        </w:rPr>
        <w:t xml:space="preserve">that </w:t>
      </w:r>
      <w:r w:rsidR="00583439" w:rsidRPr="008C009C">
        <w:rPr>
          <w:sz w:val="24"/>
        </w:rPr>
        <w:t>TOD</w:t>
      </w:r>
      <w:r w:rsidR="001E3D92" w:rsidRPr="008C009C">
        <w:rPr>
          <w:sz w:val="24"/>
        </w:rPr>
        <w:t xml:space="preserve"> tolling has </w:t>
      </w:r>
      <w:r w:rsidR="00A73D23">
        <w:rPr>
          <w:sz w:val="24"/>
        </w:rPr>
        <w:t xml:space="preserve">a significant </w:t>
      </w:r>
      <w:r w:rsidR="001E3D92" w:rsidRPr="008C009C">
        <w:rPr>
          <w:sz w:val="24"/>
        </w:rPr>
        <w:t xml:space="preserve">impact </w:t>
      </w:r>
      <w:r w:rsidR="00A73D23">
        <w:rPr>
          <w:sz w:val="24"/>
        </w:rPr>
        <w:t>in terms of the above metrics.</w:t>
      </w:r>
      <w:r w:rsidR="0024085E">
        <w:rPr>
          <w:sz w:val="24"/>
        </w:rPr>
        <w:t xml:space="preserve"> </w:t>
      </w:r>
      <w:r w:rsidR="00B86132">
        <w:rPr>
          <w:sz w:val="24"/>
        </w:rPr>
        <w:t>F</w:t>
      </w:r>
      <w:r>
        <w:rPr>
          <w:sz w:val="24"/>
        </w:rPr>
        <w:t xml:space="preserve">or each scenario, </w:t>
      </w:r>
      <w:r w:rsidR="00B86132">
        <w:rPr>
          <w:sz w:val="24"/>
        </w:rPr>
        <w:t xml:space="preserve">there was </w:t>
      </w:r>
      <w:r w:rsidR="00C7274E" w:rsidRPr="008C009C">
        <w:rPr>
          <w:sz w:val="24"/>
        </w:rPr>
        <w:t xml:space="preserve">increasing revenues </w:t>
      </w:r>
      <w:r w:rsidR="00B86132">
        <w:rPr>
          <w:sz w:val="24"/>
        </w:rPr>
        <w:t>(adjusted for inflation)</w:t>
      </w:r>
      <w:r w:rsidR="00B86132" w:rsidRPr="008C009C">
        <w:rPr>
          <w:sz w:val="24"/>
        </w:rPr>
        <w:t xml:space="preserve"> </w:t>
      </w:r>
      <w:r w:rsidR="00C7274E" w:rsidRPr="008C009C">
        <w:rPr>
          <w:sz w:val="24"/>
        </w:rPr>
        <w:t>from 2010 to 2025</w:t>
      </w:r>
      <w:r w:rsidR="00B86132">
        <w:rPr>
          <w:sz w:val="24"/>
        </w:rPr>
        <w:t xml:space="preserve"> mostly </w:t>
      </w:r>
      <w:r>
        <w:rPr>
          <w:sz w:val="24"/>
        </w:rPr>
        <w:t xml:space="preserve">due to traffic growth. Regarding the </w:t>
      </w:r>
      <w:r w:rsidR="00B86132">
        <w:rPr>
          <w:sz w:val="24"/>
        </w:rPr>
        <w:t xml:space="preserve">diurnal </w:t>
      </w:r>
      <w:r>
        <w:rPr>
          <w:sz w:val="24"/>
        </w:rPr>
        <w:t>variation, t</w:t>
      </w:r>
      <w:r w:rsidR="00C7274E" w:rsidRPr="008C009C">
        <w:rPr>
          <w:sz w:val="24"/>
        </w:rPr>
        <w:t xml:space="preserve">he revenue </w:t>
      </w:r>
      <w:r>
        <w:rPr>
          <w:sz w:val="24"/>
        </w:rPr>
        <w:t>was found to p</w:t>
      </w:r>
      <w:r w:rsidR="00C7274E" w:rsidRPr="008C009C">
        <w:rPr>
          <w:sz w:val="24"/>
        </w:rPr>
        <w:t xml:space="preserve">eak at 8:00 AM and during </w:t>
      </w:r>
      <w:r>
        <w:rPr>
          <w:sz w:val="24"/>
        </w:rPr>
        <w:t xml:space="preserve">the </w:t>
      </w:r>
      <w:r w:rsidR="00C7274E" w:rsidRPr="008C009C">
        <w:rPr>
          <w:sz w:val="24"/>
        </w:rPr>
        <w:t>4:00 PM – 6:00 PM</w:t>
      </w:r>
      <w:r>
        <w:rPr>
          <w:sz w:val="24"/>
        </w:rPr>
        <w:t xml:space="preserve"> period</w:t>
      </w:r>
      <w:r w:rsidR="00C7274E" w:rsidRPr="008C009C">
        <w:rPr>
          <w:sz w:val="24"/>
        </w:rPr>
        <w:t xml:space="preserve">, </w:t>
      </w:r>
      <w:r>
        <w:rPr>
          <w:sz w:val="24"/>
        </w:rPr>
        <w:t xml:space="preserve">and the lowest revenues occurred </w:t>
      </w:r>
      <w:r w:rsidR="00C7274E" w:rsidRPr="008C009C">
        <w:rPr>
          <w:sz w:val="24"/>
        </w:rPr>
        <w:t xml:space="preserve">from midnight to 6:00 AM. </w:t>
      </w:r>
      <w:r w:rsidR="00B86132">
        <w:rPr>
          <w:sz w:val="24"/>
        </w:rPr>
        <w:t>The amount of revenue is a direct reflection of the combination of traffic volume and the share of truck traffic in the traffic stream. T</w:t>
      </w:r>
      <w:r w:rsidR="00C7274E" w:rsidRPr="008C009C">
        <w:rPr>
          <w:sz w:val="24"/>
        </w:rPr>
        <w:t xml:space="preserve">he total travel time </w:t>
      </w:r>
      <w:r w:rsidR="00C12D88">
        <w:rPr>
          <w:sz w:val="24"/>
        </w:rPr>
        <w:t xml:space="preserve">and the average </w:t>
      </w:r>
      <w:r w:rsidR="00C7274E" w:rsidRPr="008C009C">
        <w:rPr>
          <w:sz w:val="24"/>
        </w:rPr>
        <w:t xml:space="preserve">varies during times of day and through </w:t>
      </w:r>
      <w:r w:rsidR="00B86132">
        <w:rPr>
          <w:sz w:val="24"/>
        </w:rPr>
        <w:t xml:space="preserve">the </w:t>
      </w:r>
      <w:r w:rsidR="00C7274E" w:rsidRPr="008C009C">
        <w:rPr>
          <w:sz w:val="24"/>
        </w:rPr>
        <w:t xml:space="preserve">years. It is lowest from 12:00 AM to 6:00 AM </w:t>
      </w:r>
      <w:r w:rsidR="00C12D88">
        <w:rPr>
          <w:sz w:val="24"/>
        </w:rPr>
        <w:t xml:space="preserve">and </w:t>
      </w:r>
      <w:r w:rsidR="00C7274E" w:rsidRPr="008C009C">
        <w:rPr>
          <w:sz w:val="24"/>
        </w:rPr>
        <w:t>highest at 8:00 AM and during 4:00 PM – 6:00 PM. T</w:t>
      </w:r>
      <w:r w:rsidR="00C12D88">
        <w:rPr>
          <w:sz w:val="24"/>
        </w:rPr>
        <w:t>he t</w:t>
      </w:r>
      <w:r w:rsidR="00C7274E" w:rsidRPr="008C009C">
        <w:rPr>
          <w:sz w:val="24"/>
        </w:rPr>
        <w:t>otal travel time generally increase</w:t>
      </w:r>
      <w:r w:rsidR="00C12D88">
        <w:rPr>
          <w:sz w:val="24"/>
        </w:rPr>
        <w:t>s</w:t>
      </w:r>
      <w:r w:rsidR="00C7274E" w:rsidRPr="008C009C">
        <w:rPr>
          <w:sz w:val="24"/>
        </w:rPr>
        <w:t xml:space="preserve"> at peak times in the subsequent years from 2010 to 2025. Moreover, the average travel times have similar patterns as those of total travel times. </w:t>
      </w:r>
      <w:r w:rsidR="00C12D88">
        <w:rPr>
          <w:sz w:val="24"/>
        </w:rPr>
        <w:t xml:space="preserve">The </w:t>
      </w:r>
      <w:r w:rsidR="00C7274E" w:rsidRPr="008C009C">
        <w:rPr>
          <w:sz w:val="24"/>
        </w:rPr>
        <w:t>average speed</w:t>
      </w:r>
      <w:r w:rsidR="00C12D88">
        <w:rPr>
          <w:sz w:val="24"/>
        </w:rPr>
        <w:t xml:space="preserve"> </w:t>
      </w:r>
      <w:r w:rsidR="00C7274E" w:rsidRPr="008C009C">
        <w:rPr>
          <w:sz w:val="24"/>
        </w:rPr>
        <w:t xml:space="preserve">trends </w:t>
      </w:r>
      <w:r w:rsidR="00C12D88">
        <w:rPr>
          <w:sz w:val="24"/>
        </w:rPr>
        <w:t xml:space="preserve">are </w:t>
      </w:r>
      <w:r w:rsidR="00C7274E" w:rsidRPr="008C009C">
        <w:rPr>
          <w:sz w:val="24"/>
        </w:rPr>
        <w:t xml:space="preserve">inverse to those of </w:t>
      </w:r>
      <w:r w:rsidR="00C12D88">
        <w:rPr>
          <w:sz w:val="24"/>
        </w:rPr>
        <w:t xml:space="preserve">the </w:t>
      </w:r>
      <w:r w:rsidR="00C7274E" w:rsidRPr="008C009C">
        <w:rPr>
          <w:sz w:val="24"/>
        </w:rPr>
        <w:t>average travel time</w:t>
      </w:r>
      <w:r w:rsidR="00C12D88">
        <w:rPr>
          <w:sz w:val="24"/>
        </w:rPr>
        <w:t xml:space="preserve">: </w:t>
      </w:r>
      <w:r w:rsidR="00C7274E" w:rsidRPr="008C009C">
        <w:rPr>
          <w:sz w:val="24"/>
        </w:rPr>
        <w:t xml:space="preserve">speeds reduce during peak time hours </w:t>
      </w:r>
      <w:r w:rsidR="00C12D88">
        <w:rPr>
          <w:sz w:val="24"/>
        </w:rPr>
        <w:t xml:space="preserve">unlike non-peak hours. Under conditions of </w:t>
      </w:r>
      <w:r w:rsidR="00C7274E" w:rsidRPr="008C009C">
        <w:rPr>
          <w:sz w:val="24"/>
        </w:rPr>
        <w:t xml:space="preserve">higher toll rates, travelers </w:t>
      </w:r>
      <w:r w:rsidR="00C12D88">
        <w:rPr>
          <w:sz w:val="24"/>
        </w:rPr>
        <w:t xml:space="preserve">can operate at higher </w:t>
      </w:r>
      <w:r w:rsidR="00C7274E" w:rsidRPr="008C009C">
        <w:rPr>
          <w:sz w:val="24"/>
        </w:rPr>
        <w:t xml:space="preserve">speeds.  </w:t>
      </w:r>
    </w:p>
    <w:p w14:paraId="10948BC8" w14:textId="25A9CF70" w:rsidR="00B86132" w:rsidRPr="008C009C" w:rsidRDefault="00B86132" w:rsidP="00B86132">
      <w:pPr>
        <w:ind w:firstLine="432"/>
        <w:rPr>
          <w:sz w:val="24"/>
        </w:rPr>
      </w:pPr>
      <w:r w:rsidRPr="008C009C">
        <w:rPr>
          <w:sz w:val="24"/>
        </w:rPr>
        <w:t xml:space="preserve">The </w:t>
      </w:r>
      <w:r>
        <w:rPr>
          <w:sz w:val="24"/>
        </w:rPr>
        <w:t xml:space="preserve">results of the case study corroborate the assumptions or findings of past researchers who touted </w:t>
      </w:r>
      <w:r w:rsidRPr="008C009C">
        <w:rPr>
          <w:sz w:val="24"/>
        </w:rPr>
        <w:t>th</w:t>
      </w:r>
      <w:r>
        <w:rPr>
          <w:sz w:val="24"/>
        </w:rPr>
        <w:t xml:space="preserve">e efficacy of </w:t>
      </w:r>
      <w:r w:rsidRPr="008C009C">
        <w:rPr>
          <w:sz w:val="24"/>
        </w:rPr>
        <w:t xml:space="preserve">TOD tolling </w:t>
      </w:r>
      <w:r>
        <w:rPr>
          <w:sz w:val="24"/>
        </w:rPr>
        <w:t>a</w:t>
      </w:r>
      <w:r w:rsidRPr="008C009C">
        <w:rPr>
          <w:sz w:val="24"/>
        </w:rPr>
        <w:t xml:space="preserve">s an effective </w:t>
      </w:r>
      <w:r>
        <w:rPr>
          <w:sz w:val="24"/>
        </w:rPr>
        <w:t>congestion-mitigation and revenue-generation s</w:t>
      </w:r>
      <w:r w:rsidRPr="008C009C">
        <w:rPr>
          <w:sz w:val="24"/>
        </w:rPr>
        <w:t xml:space="preserve">trategy. </w:t>
      </w:r>
      <w:r>
        <w:rPr>
          <w:sz w:val="24"/>
        </w:rPr>
        <w:t xml:space="preserve">The paper also measured the extent to which the impacts of tolling extends beyond just the toll road itself to the </w:t>
      </w:r>
      <w:r w:rsidRPr="008C009C">
        <w:rPr>
          <w:sz w:val="24"/>
        </w:rPr>
        <w:t>adjacent roadways</w:t>
      </w:r>
      <w:r>
        <w:rPr>
          <w:sz w:val="24"/>
        </w:rPr>
        <w:t xml:space="preserve">. Therefore, a case is made herein for </w:t>
      </w:r>
      <w:r w:rsidRPr="008C009C">
        <w:rPr>
          <w:sz w:val="24"/>
        </w:rPr>
        <w:t>holistic</w:t>
      </w:r>
      <w:r>
        <w:rPr>
          <w:sz w:val="24"/>
        </w:rPr>
        <w:t xml:space="preserve"> approaches in road toll evaluation (i.e., to use a broader spatial scope that includes neighboring roads) </w:t>
      </w:r>
      <w:r w:rsidRPr="008C009C">
        <w:rPr>
          <w:sz w:val="24"/>
        </w:rPr>
        <w:t>instead of a standalone manner</w:t>
      </w:r>
      <w:r>
        <w:rPr>
          <w:sz w:val="24"/>
        </w:rPr>
        <w:t xml:space="preserve"> (the toll road only)</w:t>
      </w:r>
      <w:r w:rsidRPr="008C009C">
        <w:rPr>
          <w:sz w:val="24"/>
        </w:rPr>
        <w:t xml:space="preserve">. </w:t>
      </w:r>
    </w:p>
    <w:p w14:paraId="7567171C" w14:textId="77777777" w:rsidR="00C12D88" w:rsidRDefault="00C12D88" w:rsidP="00C7274E">
      <w:pPr>
        <w:rPr>
          <w:sz w:val="24"/>
        </w:rPr>
      </w:pPr>
      <w:r>
        <w:rPr>
          <w:sz w:val="24"/>
        </w:rPr>
        <w:t xml:space="preserve">Summing up, </w:t>
      </w:r>
      <w:r w:rsidR="00C7274E" w:rsidRPr="008C009C">
        <w:rPr>
          <w:sz w:val="24"/>
        </w:rPr>
        <w:t xml:space="preserve">this </w:t>
      </w:r>
      <w:r>
        <w:rPr>
          <w:sz w:val="24"/>
        </w:rPr>
        <w:t xml:space="preserve">paper </w:t>
      </w:r>
      <w:r w:rsidR="00C7274E" w:rsidRPr="008C009C">
        <w:rPr>
          <w:sz w:val="24"/>
        </w:rPr>
        <w:t xml:space="preserve">provided insight into the multi-dimensional impacts of time-of–day tolling. </w:t>
      </w:r>
      <w:r>
        <w:rPr>
          <w:sz w:val="24"/>
        </w:rPr>
        <w:t xml:space="preserve">The paper considered </w:t>
      </w:r>
      <w:r w:rsidR="00C7274E" w:rsidRPr="008C009C">
        <w:rPr>
          <w:sz w:val="24"/>
        </w:rPr>
        <w:t xml:space="preserve">a TOD toll with </w:t>
      </w:r>
      <w:r>
        <w:rPr>
          <w:sz w:val="24"/>
        </w:rPr>
        <w:t xml:space="preserve">a fixed </w:t>
      </w:r>
      <w:r w:rsidR="00C7274E" w:rsidRPr="008C009C">
        <w:rPr>
          <w:sz w:val="24"/>
        </w:rPr>
        <w:t xml:space="preserve">departure time and static TOD tolling. This work can be extended to explore the </w:t>
      </w:r>
      <w:r>
        <w:rPr>
          <w:sz w:val="24"/>
        </w:rPr>
        <w:t xml:space="preserve">impacts of </w:t>
      </w:r>
      <w:r w:rsidR="00C7274E" w:rsidRPr="008C009C">
        <w:rPr>
          <w:sz w:val="24"/>
        </w:rPr>
        <w:t>dynamic departure time</w:t>
      </w:r>
      <w:r>
        <w:rPr>
          <w:sz w:val="24"/>
        </w:rPr>
        <w:t>s</w:t>
      </w:r>
      <w:r w:rsidR="00C7274E" w:rsidRPr="008C009C">
        <w:rPr>
          <w:sz w:val="24"/>
        </w:rPr>
        <w:t xml:space="preserve"> and </w:t>
      </w:r>
      <w:r>
        <w:rPr>
          <w:sz w:val="24"/>
        </w:rPr>
        <w:t xml:space="preserve">dynamic </w:t>
      </w:r>
      <w:r w:rsidR="00C7274E" w:rsidRPr="008C009C">
        <w:rPr>
          <w:sz w:val="24"/>
        </w:rPr>
        <w:t>TOD tolling</w:t>
      </w:r>
      <w:r>
        <w:rPr>
          <w:sz w:val="24"/>
        </w:rPr>
        <w:t xml:space="preserve">, not for a single corridor but for part or all of a given </w:t>
      </w:r>
      <w:r w:rsidR="00C7274E" w:rsidRPr="008C009C">
        <w:rPr>
          <w:sz w:val="24"/>
        </w:rPr>
        <w:t>network</w:t>
      </w:r>
      <w:r>
        <w:rPr>
          <w:sz w:val="24"/>
        </w:rPr>
        <w:t xml:space="preserve">, in terms of the performance metrics used in this paper. Further, future work could incorporate a wider range of performance measures including </w:t>
      </w:r>
      <w:r w:rsidR="00C7274E" w:rsidRPr="008C009C">
        <w:rPr>
          <w:sz w:val="24"/>
        </w:rPr>
        <w:t xml:space="preserve">travel time reliability. </w:t>
      </w:r>
      <w:r>
        <w:rPr>
          <w:sz w:val="24"/>
        </w:rPr>
        <w:t>Also, other ways of measuring social benefits could be considered.</w:t>
      </w:r>
    </w:p>
    <w:p w14:paraId="2E0062C5" w14:textId="77777777" w:rsidR="00C7274E" w:rsidRPr="008C009C" w:rsidRDefault="00C7274E" w:rsidP="00C7274E">
      <w:pPr>
        <w:pStyle w:val="Heading1"/>
        <w:numPr>
          <w:ilvl w:val="0"/>
          <w:numId w:val="0"/>
        </w:numPr>
        <w:spacing w:before="0" w:after="0"/>
        <w:rPr>
          <w:b w:val="0"/>
          <w:sz w:val="24"/>
        </w:rPr>
      </w:pPr>
      <w:r w:rsidRPr="008C009C">
        <w:rPr>
          <w:b w:val="0"/>
          <w:sz w:val="24"/>
        </w:rPr>
        <w:br w:type="page"/>
      </w:r>
    </w:p>
    <w:p w14:paraId="6601D68B" w14:textId="13853A55" w:rsidR="00A466E8" w:rsidRPr="008C009C" w:rsidRDefault="00A466E8" w:rsidP="00FA71D1">
      <w:pPr>
        <w:widowControl/>
        <w:ind w:firstLine="432"/>
        <w:jc w:val="left"/>
        <w:rPr>
          <w:sz w:val="24"/>
        </w:rPr>
        <w:sectPr w:rsidR="00A466E8" w:rsidRPr="008C009C" w:rsidSect="00C4220F">
          <w:type w:val="nextColumn"/>
          <w:pgSz w:w="12240" w:h="15840"/>
          <w:pgMar w:top="1440" w:right="1440" w:bottom="1440" w:left="1440" w:header="706" w:footer="706" w:gutter="0"/>
          <w:lnNumType w:countBy="1"/>
          <w:cols w:space="708"/>
          <w:docGrid w:linePitch="360"/>
        </w:sectPr>
      </w:pPr>
    </w:p>
    <w:p w14:paraId="527C15DE" w14:textId="4F987E1B" w:rsidR="00F46923" w:rsidRPr="000B3E5F" w:rsidRDefault="00A466E8">
      <w:pPr>
        <w:widowControl/>
        <w:ind w:firstLine="0"/>
        <w:jc w:val="left"/>
        <w:rPr>
          <w:szCs w:val="22"/>
        </w:rPr>
      </w:pPr>
      <w:r w:rsidRPr="000B3E5F">
        <w:rPr>
          <w:szCs w:val="22"/>
        </w:rPr>
        <w:tab/>
      </w:r>
    </w:p>
    <w:p w14:paraId="560F6184" w14:textId="77777777" w:rsidR="008452E3" w:rsidRPr="000B3E5F" w:rsidRDefault="00E61992" w:rsidP="008452E3">
      <w:pPr>
        <w:keepNext/>
        <w:widowControl/>
        <w:ind w:firstLine="0"/>
        <w:jc w:val="center"/>
      </w:pPr>
      <w:r w:rsidRPr="000B3E5F">
        <w:rPr>
          <w:noProof/>
          <w:szCs w:val="22"/>
          <w:lang w:eastAsia="en-US"/>
        </w:rPr>
        <w:drawing>
          <wp:inline distT="0" distB="0" distL="0" distR="0" wp14:anchorId="1419D782" wp14:editId="6C818252">
            <wp:extent cx="8421370" cy="4932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5CDEAE.tmp"/>
                    <pic:cNvPicPr/>
                  </pic:nvPicPr>
                  <pic:blipFill>
                    <a:blip r:embed="rId28">
                      <a:extLst>
                        <a:ext uri="{28A0092B-C50C-407E-A947-70E740481C1C}">
                          <a14:useLocalDpi xmlns:a14="http://schemas.microsoft.com/office/drawing/2010/main" val="0"/>
                        </a:ext>
                      </a:extLst>
                    </a:blip>
                    <a:stretch>
                      <a:fillRect/>
                    </a:stretch>
                  </pic:blipFill>
                  <pic:spPr>
                    <a:xfrm>
                      <a:off x="0" y="0"/>
                      <a:ext cx="8421370" cy="4932045"/>
                    </a:xfrm>
                    <a:prstGeom prst="rect">
                      <a:avLst/>
                    </a:prstGeom>
                  </pic:spPr>
                </pic:pic>
              </a:graphicData>
            </a:graphic>
          </wp:inline>
        </w:drawing>
      </w:r>
    </w:p>
    <w:p w14:paraId="41BAFC8A" w14:textId="24B961E6" w:rsidR="00770489" w:rsidRPr="000B3E5F" w:rsidRDefault="008452E3" w:rsidP="00AC0E76">
      <w:pPr>
        <w:pStyle w:val="Caption"/>
      </w:pPr>
      <w:bookmarkStart w:id="11" w:name="_Ref489305713"/>
      <w:r w:rsidRPr="000B3E5F">
        <w:t xml:space="preserve">FIGURE </w:t>
      </w:r>
      <w:r w:rsidR="0076223B">
        <w:fldChar w:fldCharType="begin"/>
      </w:r>
      <w:r w:rsidR="0076223B">
        <w:instrText xml:space="preserve"> SEQ Figure \* ARABIC </w:instrText>
      </w:r>
      <w:r w:rsidR="0076223B">
        <w:fldChar w:fldCharType="separate"/>
      </w:r>
      <w:r w:rsidR="00FA71D1">
        <w:rPr>
          <w:noProof/>
        </w:rPr>
        <w:t>6</w:t>
      </w:r>
      <w:r w:rsidR="0076223B">
        <w:rPr>
          <w:noProof/>
        </w:rPr>
        <w:fldChar w:fldCharType="end"/>
      </w:r>
      <w:bookmarkEnd w:id="11"/>
      <w:r w:rsidRPr="000B3E5F">
        <w:t>(a) Welfare outcomes visualization, Year 2010</w:t>
      </w:r>
    </w:p>
    <w:p w14:paraId="71C08B90" w14:textId="19E0D22B" w:rsidR="00A466E8" w:rsidRPr="000B3E5F" w:rsidRDefault="00A466E8">
      <w:pPr>
        <w:widowControl/>
        <w:ind w:firstLine="0"/>
        <w:jc w:val="left"/>
        <w:rPr>
          <w:noProof/>
          <w:szCs w:val="22"/>
          <w:lang w:eastAsia="en-US"/>
        </w:rPr>
      </w:pPr>
      <w:r w:rsidRPr="000B3E5F">
        <w:rPr>
          <w:noProof/>
          <w:szCs w:val="22"/>
          <w:lang w:eastAsia="en-US"/>
        </w:rPr>
        <w:br w:type="page"/>
      </w:r>
    </w:p>
    <w:p w14:paraId="56C19833" w14:textId="0B714FF2" w:rsidR="00A466E8" w:rsidRPr="000B3E5F" w:rsidRDefault="00E61992" w:rsidP="001A4244">
      <w:pPr>
        <w:ind w:firstLine="0"/>
        <w:jc w:val="center"/>
        <w:rPr>
          <w:szCs w:val="22"/>
        </w:rPr>
      </w:pPr>
      <w:r w:rsidRPr="000B3E5F">
        <w:rPr>
          <w:noProof/>
          <w:szCs w:val="22"/>
          <w:lang w:eastAsia="en-US"/>
        </w:rPr>
        <w:drawing>
          <wp:inline distT="0" distB="0" distL="0" distR="0" wp14:anchorId="402DF2B6" wp14:editId="1017D8CE">
            <wp:extent cx="8421370" cy="4579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5CC0CA.tmp"/>
                    <pic:cNvPicPr/>
                  </pic:nvPicPr>
                  <pic:blipFill>
                    <a:blip r:embed="rId29">
                      <a:extLst>
                        <a:ext uri="{28A0092B-C50C-407E-A947-70E740481C1C}">
                          <a14:useLocalDpi xmlns:a14="http://schemas.microsoft.com/office/drawing/2010/main" val="0"/>
                        </a:ext>
                      </a:extLst>
                    </a:blip>
                    <a:stretch>
                      <a:fillRect/>
                    </a:stretch>
                  </pic:blipFill>
                  <pic:spPr>
                    <a:xfrm>
                      <a:off x="0" y="0"/>
                      <a:ext cx="8421370" cy="4579620"/>
                    </a:xfrm>
                    <a:prstGeom prst="rect">
                      <a:avLst/>
                    </a:prstGeom>
                  </pic:spPr>
                </pic:pic>
              </a:graphicData>
            </a:graphic>
          </wp:inline>
        </w:drawing>
      </w:r>
    </w:p>
    <w:p w14:paraId="1A169436" w14:textId="1B0E06F6" w:rsidR="00770489" w:rsidRPr="000B3E5F" w:rsidRDefault="008452E3" w:rsidP="001A4244">
      <w:pPr>
        <w:ind w:firstLine="0"/>
        <w:jc w:val="left"/>
        <w:rPr>
          <w:b/>
          <w:szCs w:val="22"/>
        </w:rPr>
      </w:pPr>
      <w:r w:rsidRPr="000B3E5F">
        <w:rPr>
          <w:b/>
          <w:szCs w:val="22"/>
        </w:rPr>
        <w:fldChar w:fldCharType="begin"/>
      </w:r>
      <w:r w:rsidRPr="000B3E5F">
        <w:rPr>
          <w:b/>
          <w:szCs w:val="22"/>
        </w:rPr>
        <w:instrText xml:space="preserve"> REF _Ref489305713 \h  \* MERGEFORMAT </w:instrText>
      </w:r>
      <w:r w:rsidRPr="000B3E5F">
        <w:rPr>
          <w:b/>
          <w:szCs w:val="22"/>
        </w:rPr>
      </w:r>
      <w:r w:rsidRPr="000B3E5F">
        <w:rPr>
          <w:b/>
          <w:szCs w:val="22"/>
        </w:rPr>
        <w:fldChar w:fldCharType="separate"/>
      </w:r>
      <w:r w:rsidR="00FA71D1" w:rsidRPr="00FA71D1">
        <w:rPr>
          <w:b/>
        </w:rPr>
        <w:t xml:space="preserve">FIGURE </w:t>
      </w:r>
      <w:r w:rsidR="00FA71D1" w:rsidRPr="00FA71D1">
        <w:rPr>
          <w:b/>
          <w:noProof/>
        </w:rPr>
        <w:t>6</w:t>
      </w:r>
      <w:r w:rsidRPr="000B3E5F">
        <w:rPr>
          <w:b/>
          <w:szCs w:val="22"/>
        </w:rPr>
        <w:fldChar w:fldCharType="end"/>
      </w:r>
      <w:r w:rsidRPr="000B3E5F">
        <w:rPr>
          <w:b/>
          <w:szCs w:val="22"/>
        </w:rPr>
        <w:t xml:space="preserve"> </w:t>
      </w:r>
      <w:r w:rsidR="004A44DA" w:rsidRPr="000B3E5F">
        <w:rPr>
          <w:b/>
          <w:szCs w:val="22"/>
        </w:rPr>
        <w:t xml:space="preserve">(b) </w:t>
      </w:r>
      <w:r w:rsidR="00770489" w:rsidRPr="000B3E5F">
        <w:rPr>
          <w:b/>
          <w:szCs w:val="22"/>
        </w:rPr>
        <w:t>Welfare outcomes visualization, Year 2015</w:t>
      </w:r>
    </w:p>
    <w:p w14:paraId="629F6DC9" w14:textId="418EDCEC" w:rsidR="00F85715" w:rsidRPr="000B3E5F" w:rsidRDefault="00E61992" w:rsidP="001A4244">
      <w:pPr>
        <w:ind w:firstLine="0"/>
        <w:jc w:val="center"/>
        <w:rPr>
          <w:szCs w:val="22"/>
        </w:rPr>
      </w:pPr>
      <w:r w:rsidRPr="000B3E5F">
        <w:rPr>
          <w:noProof/>
          <w:szCs w:val="22"/>
          <w:lang w:eastAsia="en-US"/>
        </w:rPr>
        <w:drawing>
          <wp:inline distT="0" distB="0" distL="0" distR="0" wp14:anchorId="34F487AD" wp14:editId="3BA99254">
            <wp:extent cx="8421370" cy="4538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5C6CB1.tmp"/>
                    <pic:cNvPicPr/>
                  </pic:nvPicPr>
                  <pic:blipFill>
                    <a:blip r:embed="rId30">
                      <a:extLst>
                        <a:ext uri="{28A0092B-C50C-407E-A947-70E740481C1C}">
                          <a14:useLocalDpi xmlns:a14="http://schemas.microsoft.com/office/drawing/2010/main" val="0"/>
                        </a:ext>
                      </a:extLst>
                    </a:blip>
                    <a:stretch>
                      <a:fillRect/>
                    </a:stretch>
                  </pic:blipFill>
                  <pic:spPr>
                    <a:xfrm>
                      <a:off x="0" y="0"/>
                      <a:ext cx="8421370" cy="4538345"/>
                    </a:xfrm>
                    <a:prstGeom prst="rect">
                      <a:avLst/>
                    </a:prstGeom>
                  </pic:spPr>
                </pic:pic>
              </a:graphicData>
            </a:graphic>
          </wp:inline>
        </w:drawing>
      </w:r>
    </w:p>
    <w:p w14:paraId="3046E61B" w14:textId="4F651E5E" w:rsidR="008D1398" w:rsidRPr="000B3E5F" w:rsidRDefault="008452E3" w:rsidP="00AC0E76">
      <w:pPr>
        <w:pStyle w:val="Caption"/>
      </w:pPr>
      <w:r w:rsidRPr="000B3E5F">
        <w:fldChar w:fldCharType="begin"/>
      </w:r>
      <w:r w:rsidRPr="000B3E5F">
        <w:instrText xml:space="preserve"> REF _Ref489305713 \h </w:instrText>
      </w:r>
      <w:r w:rsidR="000B3E5F">
        <w:instrText xml:space="preserve"> \* MERGEFORMAT </w:instrText>
      </w:r>
      <w:r w:rsidRPr="000B3E5F">
        <w:fldChar w:fldCharType="separate"/>
      </w:r>
      <w:r w:rsidR="00FA71D1" w:rsidRPr="000B3E5F">
        <w:t xml:space="preserve">FIGURE </w:t>
      </w:r>
      <w:r w:rsidR="00FA71D1">
        <w:rPr>
          <w:noProof/>
        </w:rPr>
        <w:t>6</w:t>
      </w:r>
      <w:r w:rsidRPr="000B3E5F">
        <w:fldChar w:fldCharType="end"/>
      </w:r>
      <w:r w:rsidRPr="000B3E5F">
        <w:t xml:space="preserve"> </w:t>
      </w:r>
      <w:r w:rsidR="004A44DA" w:rsidRPr="000B3E5F">
        <w:t>(c)</w:t>
      </w:r>
      <w:r w:rsidR="008D1398" w:rsidRPr="000B3E5F">
        <w:t xml:space="preserve"> </w:t>
      </w:r>
      <w:r w:rsidR="00770489" w:rsidRPr="000B3E5F">
        <w:t>Welfare outcomes visualization, Year 2025</w:t>
      </w:r>
    </w:p>
    <w:p w14:paraId="473B1ACC" w14:textId="77777777" w:rsidR="008D1398" w:rsidRPr="000B3E5F" w:rsidRDefault="008D1398" w:rsidP="008D1398">
      <w:pPr>
        <w:ind w:firstLine="0"/>
        <w:rPr>
          <w:b/>
          <w:szCs w:val="22"/>
        </w:rPr>
        <w:sectPr w:rsidR="008D1398" w:rsidRPr="000B3E5F" w:rsidSect="00C4220F">
          <w:type w:val="nextColumn"/>
          <w:pgSz w:w="15840" w:h="12240" w:orient="landscape"/>
          <w:pgMar w:top="1440" w:right="1440" w:bottom="1440" w:left="1440" w:header="706" w:footer="706" w:gutter="0"/>
          <w:lnNumType w:countBy="1"/>
          <w:cols w:space="708"/>
          <w:docGrid w:linePitch="360"/>
        </w:sectPr>
      </w:pPr>
    </w:p>
    <w:p w14:paraId="3C110421" w14:textId="6B9E9A25" w:rsidR="003F3CF8" w:rsidRPr="008C009C" w:rsidRDefault="003F3CF8" w:rsidP="00020B6F">
      <w:pPr>
        <w:ind w:firstLine="0"/>
        <w:rPr>
          <w:b/>
          <w:sz w:val="24"/>
        </w:rPr>
      </w:pPr>
      <w:r w:rsidRPr="008C009C">
        <w:rPr>
          <w:b/>
          <w:sz w:val="24"/>
        </w:rPr>
        <w:t>FUNDING</w:t>
      </w:r>
    </w:p>
    <w:p w14:paraId="68BBEA2C" w14:textId="1EFD0100" w:rsidR="003F3CF8" w:rsidRPr="008C009C" w:rsidRDefault="003F3CF8" w:rsidP="003F3CF8">
      <w:pPr>
        <w:ind w:firstLine="0"/>
        <w:rPr>
          <w:color w:val="212121"/>
          <w:sz w:val="24"/>
          <w:shd w:val="clear" w:color="auto" w:fill="FFFFFF"/>
        </w:rPr>
      </w:pPr>
      <w:r w:rsidRPr="008C009C">
        <w:rPr>
          <w:color w:val="212121"/>
          <w:sz w:val="24"/>
          <w:shd w:val="clear" w:color="auto" w:fill="FFFFFF"/>
        </w:rPr>
        <w:t xml:space="preserve">This work was sponsored by Indiana Department </w:t>
      </w:r>
      <w:r w:rsidR="00511E69" w:rsidRPr="008C009C">
        <w:rPr>
          <w:color w:val="212121"/>
          <w:sz w:val="24"/>
          <w:shd w:val="clear" w:color="auto" w:fill="FFFFFF"/>
        </w:rPr>
        <w:t xml:space="preserve">Of Transportation (INDOT), USA [grant numbers </w:t>
      </w:r>
      <w:r w:rsidRPr="008C009C">
        <w:rPr>
          <w:color w:val="212121"/>
          <w:sz w:val="24"/>
          <w:shd w:val="clear" w:color="auto" w:fill="FFFFFF"/>
        </w:rPr>
        <w:t>SPR 3911</w:t>
      </w:r>
      <w:r w:rsidR="00511E69" w:rsidRPr="008C009C">
        <w:rPr>
          <w:color w:val="212121"/>
          <w:sz w:val="24"/>
          <w:shd w:val="clear" w:color="auto" w:fill="FFFFFF"/>
        </w:rPr>
        <w:t>, 2014)</w:t>
      </w:r>
      <w:r w:rsidRPr="008C009C">
        <w:rPr>
          <w:color w:val="212121"/>
          <w:sz w:val="24"/>
          <w:shd w:val="clear" w:color="auto" w:fill="FFFFFF"/>
        </w:rPr>
        <w:t>, and supported in part by the Joint Transportation Research Program administered by the INDOT and Purdue University.</w:t>
      </w:r>
    </w:p>
    <w:p w14:paraId="5C21FA20" w14:textId="77777777" w:rsidR="003F3CF8" w:rsidRPr="008C009C" w:rsidRDefault="003F3CF8" w:rsidP="003F3CF8">
      <w:pPr>
        <w:ind w:firstLine="0"/>
        <w:rPr>
          <w:b/>
          <w:sz w:val="24"/>
        </w:rPr>
      </w:pPr>
    </w:p>
    <w:p w14:paraId="17300047" w14:textId="3CF91E6D" w:rsidR="00020B6F" w:rsidRPr="008C009C" w:rsidRDefault="00020B6F" w:rsidP="00020B6F">
      <w:pPr>
        <w:ind w:firstLine="0"/>
        <w:rPr>
          <w:b/>
          <w:sz w:val="24"/>
        </w:rPr>
      </w:pPr>
      <w:r w:rsidRPr="008C009C">
        <w:rPr>
          <w:b/>
          <w:sz w:val="24"/>
        </w:rPr>
        <w:t>ACKNOWLEDGEMENT</w:t>
      </w:r>
    </w:p>
    <w:p w14:paraId="00575B39" w14:textId="42BB8A28" w:rsidR="00502781" w:rsidRPr="008C009C" w:rsidRDefault="007454D4" w:rsidP="00020B6F">
      <w:pPr>
        <w:ind w:firstLine="0"/>
        <w:rPr>
          <w:color w:val="212121"/>
          <w:sz w:val="24"/>
          <w:shd w:val="clear" w:color="auto" w:fill="FFFFFF"/>
        </w:rPr>
      </w:pPr>
      <w:r w:rsidRPr="008C009C">
        <w:rPr>
          <w:color w:val="212121"/>
          <w:sz w:val="24"/>
          <w:shd w:val="clear" w:color="auto" w:fill="FFFFFF"/>
        </w:rPr>
        <w:t xml:space="preserve">The authors would like to thank </w:t>
      </w:r>
      <w:r w:rsidRPr="008C009C">
        <w:rPr>
          <w:sz w:val="24"/>
        </w:rPr>
        <w:t xml:space="preserve">our colleagues from INDOT </w:t>
      </w:r>
      <w:r w:rsidRPr="008C009C">
        <w:rPr>
          <w:bCs/>
          <w:sz w:val="24"/>
        </w:rPr>
        <w:t>Roy Nunnally, Samy Noureldin, Korey Chu, Emanuel Nsonwu, and Frank Baukert</w:t>
      </w:r>
      <w:r w:rsidRPr="008C009C">
        <w:rPr>
          <w:sz w:val="24"/>
        </w:rPr>
        <w:t xml:space="preserve"> who provided insights and expertise that greatly assisted the research</w:t>
      </w:r>
      <w:r w:rsidR="0035579D" w:rsidRPr="008C009C">
        <w:rPr>
          <w:color w:val="212121"/>
          <w:sz w:val="24"/>
          <w:shd w:val="clear" w:color="auto" w:fill="FFFFFF"/>
        </w:rPr>
        <w:t>.</w:t>
      </w:r>
      <w:r w:rsidR="001E50C3">
        <w:rPr>
          <w:color w:val="212121"/>
          <w:sz w:val="24"/>
          <w:shd w:val="clear" w:color="auto" w:fill="FFFFFF"/>
        </w:rPr>
        <w:t xml:space="preserve"> </w:t>
      </w:r>
      <w:r w:rsidR="00B35172" w:rsidRPr="008C009C">
        <w:rPr>
          <w:color w:val="212121"/>
          <w:sz w:val="24"/>
          <w:shd w:val="clear" w:color="auto" w:fill="FFFFFF"/>
        </w:rPr>
        <w:t>A</w:t>
      </w:r>
      <w:r w:rsidR="00502781" w:rsidRPr="008C009C">
        <w:rPr>
          <w:color w:val="212121"/>
          <w:sz w:val="24"/>
          <w:shd w:val="clear" w:color="auto" w:fill="FFFFFF"/>
        </w:rPr>
        <w:t xml:space="preserve">n </w:t>
      </w:r>
      <w:r w:rsidR="00F5115B" w:rsidRPr="008C009C">
        <w:rPr>
          <w:color w:val="212121"/>
          <w:sz w:val="24"/>
          <w:shd w:val="clear" w:color="auto" w:fill="FFFFFF"/>
        </w:rPr>
        <w:t xml:space="preserve">extended </w:t>
      </w:r>
      <w:r w:rsidR="00502781" w:rsidRPr="008C009C">
        <w:rPr>
          <w:color w:val="212121"/>
          <w:sz w:val="24"/>
          <w:shd w:val="clear" w:color="auto" w:fill="FFFFFF"/>
        </w:rPr>
        <w:t>abstract of this paper has been submitted to TRB 2018 for a conference presentation.</w:t>
      </w:r>
    </w:p>
    <w:p w14:paraId="1161DEC1" w14:textId="77777777" w:rsidR="00020B6F" w:rsidRPr="008C009C" w:rsidRDefault="00020B6F" w:rsidP="00020B6F">
      <w:pPr>
        <w:ind w:firstLine="0"/>
        <w:rPr>
          <w:b/>
          <w:sz w:val="24"/>
        </w:rPr>
      </w:pPr>
    </w:p>
    <w:p w14:paraId="72AB4FC7" w14:textId="77777777" w:rsidR="00020B6F" w:rsidRPr="008C009C" w:rsidRDefault="00020B6F" w:rsidP="00020B6F">
      <w:pPr>
        <w:ind w:firstLine="0"/>
        <w:rPr>
          <w:b/>
          <w:sz w:val="24"/>
        </w:rPr>
      </w:pPr>
      <w:r w:rsidRPr="008C009C">
        <w:rPr>
          <w:b/>
          <w:sz w:val="24"/>
        </w:rPr>
        <w:t xml:space="preserve">REFERENCES </w:t>
      </w:r>
    </w:p>
    <w:p w14:paraId="3B308463"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bookmarkStart w:id="12" w:name="_Ref488926287"/>
      <w:bookmarkStart w:id="13" w:name="_Ref488926141"/>
      <w:bookmarkStart w:id="14" w:name="_Ref488776270"/>
    </w:p>
    <w:p w14:paraId="037CADA5" w14:textId="175B7BF7" w:rsidR="003675A5" w:rsidRPr="00773645" w:rsidRDefault="00627F5A" w:rsidP="001E50C3">
      <w:pPr>
        <w:pStyle w:val="CM41"/>
        <w:shd w:val="clear" w:color="auto" w:fill="FFFFFF" w:themeFill="background1"/>
        <w:tabs>
          <w:tab w:val="left" w:pos="720"/>
        </w:tabs>
        <w:rPr>
          <w:rFonts w:ascii="Times New Roman" w:hAnsi="Times New Roman"/>
          <w:shd w:val="clear" w:color="auto" w:fill="FFFFFF" w:themeFill="background1"/>
        </w:rPr>
      </w:pPr>
      <w:r w:rsidRPr="00773645">
        <w:rPr>
          <w:rFonts w:ascii="Times New Roman" w:hAnsi="Times New Roman"/>
          <w:shd w:val="clear" w:color="auto" w:fill="FFFFFF" w:themeFill="background1"/>
        </w:rPr>
        <w:t>Akiyama, T., Okushima, M.</w:t>
      </w:r>
      <w:r w:rsidR="00854AA7" w:rsidRPr="00773645">
        <w:rPr>
          <w:rFonts w:ascii="Times New Roman" w:hAnsi="Times New Roman"/>
          <w:shd w:val="clear" w:color="auto" w:fill="FFFFFF" w:themeFill="background1"/>
        </w:rPr>
        <w:t>, 2006.</w:t>
      </w:r>
      <w:r w:rsidRPr="00773645">
        <w:rPr>
          <w:rFonts w:ascii="Times New Roman" w:hAnsi="Times New Roman"/>
          <w:shd w:val="clear" w:color="auto" w:fill="FFFFFF" w:themeFill="background1"/>
        </w:rPr>
        <w:t xml:space="preserve"> Implementation of cordon pricing on urban network with practical approach.</w:t>
      </w:r>
      <w:r w:rsidRPr="00773645">
        <w:rPr>
          <w:rFonts w:ascii="Times New Roman" w:hAnsi="Times New Roman"/>
        </w:rPr>
        <w:t> </w:t>
      </w:r>
      <w:r w:rsidR="00854AA7" w:rsidRPr="00773645">
        <w:rPr>
          <w:rFonts w:ascii="Times New Roman" w:hAnsi="Times New Roman"/>
          <w:shd w:val="clear" w:color="auto" w:fill="FFFFFF" w:themeFill="background1"/>
        </w:rPr>
        <w:t>J. Adv. Transp</w:t>
      </w:r>
      <w:r w:rsidR="00854AA7" w:rsidRPr="00773645">
        <w:rPr>
          <w:rFonts w:ascii="Times New Roman" w:hAnsi="Times New Roman"/>
        </w:rPr>
        <w:t xml:space="preserve">. </w:t>
      </w:r>
      <w:r w:rsidRPr="00773645">
        <w:rPr>
          <w:rFonts w:ascii="Times New Roman" w:hAnsi="Times New Roman"/>
          <w:shd w:val="clear" w:color="auto" w:fill="FFFFFF" w:themeFill="background1"/>
        </w:rPr>
        <w:t>40</w:t>
      </w:r>
      <w:r w:rsidR="00854AA7" w:rsidRPr="00773645">
        <w:rPr>
          <w:rFonts w:ascii="Times New Roman" w:hAnsi="Times New Roman"/>
          <w:shd w:val="clear" w:color="auto" w:fill="FFFFFF" w:themeFill="background1"/>
        </w:rPr>
        <w:t xml:space="preserve">(2), </w:t>
      </w:r>
      <w:r w:rsidRPr="00773645">
        <w:rPr>
          <w:rFonts w:ascii="Times New Roman" w:hAnsi="Times New Roman"/>
          <w:shd w:val="clear" w:color="auto" w:fill="FFFFFF" w:themeFill="background1"/>
        </w:rPr>
        <w:t>221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248.</w:t>
      </w:r>
      <w:r w:rsidR="00854AA7" w:rsidRPr="00773645">
        <w:rPr>
          <w:rFonts w:ascii="Times New Roman" w:hAnsi="Times New Roman"/>
          <w:shd w:val="clear" w:color="auto" w:fill="FFFFFF" w:themeFill="background1"/>
        </w:rPr>
        <w:t xml:space="preserve"> </w:t>
      </w:r>
      <w:bookmarkStart w:id="15" w:name="_Ref488926191"/>
      <w:bookmarkEnd w:id="12"/>
    </w:p>
    <w:p w14:paraId="5EF0C8FC" w14:textId="77777777" w:rsidR="003675A5" w:rsidRPr="00773645" w:rsidRDefault="003675A5" w:rsidP="001E50C3">
      <w:pPr>
        <w:pStyle w:val="CM41"/>
        <w:shd w:val="clear" w:color="auto" w:fill="FFFFFF" w:themeFill="background1"/>
        <w:tabs>
          <w:tab w:val="left" w:pos="720"/>
        </w:tabs>
        <w:rPr>
          <w:rFonts w:ascii="Times New Roman" w:hAnsi="Times New Roman"/>
          <w:color w:val="000000"/>
        </w:rPr>
      </w:pPr>
    </w:p>
    <w:p w14:paraId="590047A0" w14:textId="357EE16E"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color w:val="000000"/>
        </w:rPr>
        <w:t>Arnott, R</w:t>
      </w:r>
      <w:r w:rsidR="00854AA7" w:rsidRPr="00773645">
        <w:rPr>
          <w:rFonts w:ascii="Times New Roman" w:hAnsi="Times New Roman"/>
          <w:color w:val="000000"/>
        </w:rPr>
        <w:t>.,</w:t>
      </w:r>
      <w:r w:rsidRPr="00773645">
        <w:rPr>
          <w:rFonts w:ascii="Times New Roman" w:hAnsi="Times New Roman"/>
          <w:color w:val="000000"/>
        </w:rPr>
        <w:t xml:space="preserve"> Small</w:t>
      </w:r>
      <w:r w:rsidR="00854AA7" w:rsidRPr="00773645">
        <w:rPr>
          <w:rFonts w:ascii="Times New Roman" w:hAnsi="Times New Roman"/>
          <w:color w:val="000000"/>
        </w:rPr>
        <w:t>, K</w:t>
      </w:r>
      <w:r w:rsidRPr="00773645">
        <w:rPr>
          <w:rFonts w:ascii="Times New Roman" w:hAnsi="Times New Roman"/>
          <w:color w:val="000000"/>
        </w:rPr>
        <w:t>.</w:t>
      </w:r>
      <w:r w:rsidR="00145051" w:rsidRPr="00773645">
        <w:rPr>
          <w:rFonts w:ascii="Times New Roman" w:hAnsi="Times New Roman"/>
          <w:color w:val="000000"/>
        </w:rPr>
        <w:t>, 1994</w:t>
      </w:r>
      <w:r w:rsidR="00854AA7" w:rsidRPr="00773645">
        <w:rPr>
          <w:rFonts w:ascii="Times New Roman" w:hAnsi="Times New Roman"/>
          <w:color w:val="000000"/>
        </w:rPr>
        <w:t>.</w:t>
      </w:r>
      <w:r w:rsidRPr="00773645">
        <w:rPr>
          <w:rFonts w:ascii="Times New Roman" w:hAnsi="Times New Roman"/>
          <w:color w:val="000000"/>
        </w:rPr>
        <w:t xml:space="preserve"> The Economics of Traffic Congestion,</w:t>
      </w:r>
      <w:r w:rsidRPr="00773645">
        <w:rPr>
          <w:rStyle w:val="apple-converted-space"/>
          <w:rFonts w:ascii="Times New Roman" w:hAnsi="Times New Roman"/>
          <w:color w:val="000000"/>
        </w:rPr>
        <w:t> </w:t>
      </w:r>
      <w:r w:rsidR="00854AA7" w:rsidRPr="00773645">
        <w:rPr>
          <w:rStyle w:val="apple-converted-space"/>
          <w:rFonts w:ascii="Times New Roman" w:hAnsi="Times New Roman"/>
          <w:color w:val="000000"/>
        </w:rPr>
        <w:t>Am</w:t>
      </w:r>
      <w:r w:rsidR="00145051" w:rsidRPr="00773645">
        <w:rPr>
          <w:rStyle w:val="apple-converted-space"/>
          <w:rFonts w:ascii="Times New Roman" w:hAnsi="Times New Roman"/>
          <w:color w:val="000000"/>
        </w:rPr>
        <w:t>erican</w:t>
      </w:r>
      <w:r w:rsidR="00854AA7" w:rsidRPr="00773645">
        <w:rPr>
          <w:rStyle w:val="apple-converted-space"/>
          <w:rFonts w:ascii="Times New Roman" w:hAnsi="Times New Roman"/>
          <w:color w:val="000000"/>
        </w:rPr>
        <w:t xml:space="preserve"> Sci</w:t>
      </w:r>
      <w:r w:rsidR="00145051" w:rsidRPr="00773645">
        <w:rPr>
          <w:rStyle w:val="apple-converted-space"/>
          <w:rFonts w:ascii="Times New Roman" w:hAnsi="Times New Roman"/>
          <w:color w:val="000000"/>
        </w:rPr>
        <w:t>entist</w:t>
      </w:r>
      <w:r w:rsidR="00854AA7" w:rsidRPr="00773645">
        <w:rPr>
          <w:rStyle w:val="apple-converted-space"/>
          <w:rFonts w:ascii="Times New Roman" w:hAnsi="Times New Roman"/>
          <w:color w:val="000000"/>
        </w:rPr>
        <w:t xml:space="preserve">. </w:t>
      </w:r>
      <w:r w:rsidRPr="00773645">
        <w:rPr>
          <w:rFonts w:ascii="Times New Roman" w:hAnsi="Times New Roman"/>
          <w:color w:val="000000"/>
        </w:rPr>
        <w:t>8</w:t>
      </w:r>
      <w:r w:rsidR="00854AA7" w:rsidRPr="00773645">
        <w:rPr>
          <w:rFonts w:ascii="Times New Roman" w:hAnsi="Times New Roman"/>
          <w:color w:val="000000"/>
        </w:rPr>
        <w:t>2</w:t>
      </w:r>
      <w:r w:rsidRPr="00773645">
        <w:rPr>
          <w:rFonts w:ascii="Times New Roman" w:hAnsi="Times New Roman"/>
          <w:color w:val="000000"/>
        </w:rPr>
        <w:t>, 446</w:t>
      </w:r>
      <w:r w:rsidR="00773645" w:rsidRPr="00773645">
        <w:rPr>
          <w:rFonts w:ascii="Times New Roman" w:hAnsi="Times New Roman"/>
          <w:shd w:val="clear" w:color="auto" w:fill="FFFFFF" w:themeFill="background1"/>
        </w:rPr>
        <w:t>–</w:t>
      </w:r>
      <w:r w:rsidRPr="00773645">
        <w:rPr>
          <w:rFonts w:ascii="Times New Roman" w:hAnsi="Times New Roman"/>
          <w:color w:val="000000"/>
        </w:rPr>
        <w:t>455.</w:t>
      </w:r>
      <w:bookmarkEnd w:id="15"/>
      <w:r w:rsidRPr="00773645">
        <w:rPr>
          <w:rFonts w:ascii="Times New Roman" w:hAnsi="Times New Roman"/>
          <w:color w:val="000000"/>
        </w:rPr>
        <w:t xml:space="preserve"> </w:t>
      </w:r>
    </w:p>
    <w:p w14:paraId="13AC2A04"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58E1C510" w14:textId="5B89D859" w:rsidR="001E50C3" w:rsidRPr="00773645" w:rsidRDefault="000D388B"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Cao, K., Cheng, Y. Woo, C</w:t>
      </w:r>
      <w:r w:rsidR="00854AA7" w:rsidRPr="00773645">
        <w:rPr>
          <w:rFonts w:ascii="Times New Roman" w:hAnsi="Times New Roman"/>
          <w:shd w:val="clear" w:color="auto" w:fill="FFFFFF" w:themeFill="background1"/>
        </w:rPr>
        <w:t>, 2017</w:t>
      </w:r>
      <w:r w:rsidRPr="00773645">
        <w:rPr>
          <w:rFonts w:ascii="Times New Roman" w:hAnsi="Times New Roman"/>
          <w:shd w:val="clear" w:color="auto" w:fill="FFFFFF" w:themeFill="background1"/>
        </w:rPr>
        <w:t>. Price-management of traffic congestion: Hong Kong’s Lion Rock Tunnel. Case Stu</w:t>
      </w:r>
      <w:r w:rsidR="009527CA" w:rsidRPr="00773645">
        <w:rPr>
          <w:rFonts w:ascii="Times New Roman" w:hAnsi="Times New Roman"/>
          <w:shd w:val="clear" w:color="auto" w:fill="FFFFFF" w:themeFill="background1"/>
        </w:rPr>
        <w:t>dies</w:t>
      </w:r>
      <w:r w:rsidR="00773645" w:rsidRPr="00773645">
        <w:rPr>
          <w:rFonts w:ascii="Times New Roman" w:hAnsi="Times New Roman"/>
          <w:shd w:val="clear" w:color="auto" w:fill="FFFFFF" w:themeFill="background1"/>
        </w:rPr>
        <w:t xml:space="preserve"> i</w:t>
      </w:r>
      <w:r w:rsidRPr="00773645">
        <w:rPr>
          <w:rFonts w:ascii="Times New Roman" w:hAnsi="Times New Roman"/>
          <w:shd w:val="clear" w:color="auto" w:fill="FFFFFF" w:themeFill="background1"/>
        </w:rPr>
        <w:t>n Transp</w:t>
      </w:r>
      <w:r w:rsidR="00773645" w:rsidRPr="00773645">
        <w:rPr>
          <w:rFonts w:ascii="Times New Roman" w:hAnsi="Times New Roman"/>
          <w:shd w:val="clear" w:color="auto" w:fill="FFFFFF" w:themeFill="background1"/>
        </w:rPr>
        <w:t>ort</w:t>
      </w:r>
      <w:r w:rsidRPr="00773645">
        <w:rPr>
          <w:rFonts w:ascii="Times New Roman" w:hAnsi="Times New Roman"/>
          <w:shd w:val="clear" w:color="auto" w:fill="FFFFFF" w:themeFill="background1"/>
        </w:rPr>
        <w:t xml:space="preserve"> Pol</w:t>
      </w:r>
      <w:r w:rsidR="00773645" w:rsidRPr="00773645">
        <w:rPr>
          <w:rFonts w:ascii="Times New Roman" w:hAnsi="Times New Roman"/>
          <w:shd w:val="clear" w:color="auto" w:fill="FFFFFF" w:themeFill="background1"/>
        </w:rPr>
        <w:t>icy</w:t>
      </w:r>
      <w:r w:rsidRPr="00773645">
        <w:rPr>
          <w:rFonts w:ascii="Times New Roman" w:hAnsi="Times New Roman"/>
          <w:shd w:val="clear" w:color="auto" w:fill="FFFFFF" w:themeFill="background1"/>
        </w:rPr>
        <w:t xml:space="preserve">. </w:t>
      </w:r>
    </w:p>
    <w:p w14:paraId="5CF9010B"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23A1F6C0" w14:textId="09BDFFA8"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de Palma, A., Lindsey, R., Wu, F.</w:t>
      </w:r>
      <w:r w:rsidR="009527CA" w:rsidRPr="00773645">
        <w:rPr>
          <w:rFonts w:ascii="Times New Roman" w:hAnsi="Times New Roman"/>
          <w:shd w:val="clear" w:color="auto" w:fill="FFFFFF" w:themeFill="background1"/>
        </w:rPr>
        <w:t>, 2008.</w:t>
      </w:r>
      <w:r w:rsidRPr="00773645">
        <w:rPr>
          <w:rFonts w:ascii="Times New Roman" w:hAnsi="Times New Roman"/>
          <w:shd w:val="clear" w:color="auto" w:fill="FFFFFF" w:themeFill="background1"/>
        </w:rPr>
        <w:t xml:space="preserve"> Private operators and time-of-day tolling on a congested road network.</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J</w:t>
      </w:r>
      <w:r w:rsidR="009527CA"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Transp</w:t>
      </w:r>
      <w:r w:rsidR="009527CA"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Econ and Policy</w:t>
      </w:r>
      <w:r w:rsidR="009527CA"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42</w:t>
      </w:r>
      <w:r w:rsidR="009527CA" w:rsidRPr="00773645">
        <w:rPr>
          <w:rFonts w:ascii="Times New Roman" w:hAnsi="Times New Roman"/>
          <w:iCs/>
          <w:shd w:val="clear" w:color="auto" w:fill="FFFFFF" w:themeFill="background1"/>
        </w:rPr>
        <w:t>(3)</w:t>
      </w:r>
      <w:r w:rsidRPr="00773645">
        <w:rPr>
          <w:rFonts w:ascii="Times New Roman" w:hAnsi="Times New Roman"/>
          <w:iCs/>
          <w:shd w:val="clear" w:color="auto" w:fill="FFFFFF" w:themeFill="background1"/>
        </w:rPr>
        <w:t>,</w:t>
      </w:r>
      <w:r w:rsidR="009527CA"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397</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433.</w:t>
      </w:r>
    </w:p>
    <w:p w14:paraId="39C88777"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476022D3" w14:textId="77777777" w:rsidR="001E50C3" w:rsidRPr="00773645" w:rsidRDefault="009527CA"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Einbock M., 2006.</w:t>
      </w:r>
      <w:r w:rsidR="003C4CA9" w:rsidRPr="00773645">
        <w:rPr>
          <w:rFonts w:ascii="Times New Roman" w:hAnsi="Times New Roman"/>
        </w:rPr>
        <w:t xml:space="preserve"> Effects of the Austrian road toll system on companies, </w:t>
      </w:r>
      <w:r w:rsidRPr="00773645">
        <w:rPr>
          <w:rFonts w:ascii="Times New Roman" w:hAnsi="Times New Roman"/>
        </w:rPr>
        <w:t>Int. J. Phys. Dist &amp; Log. Mgmt. 36(</w:t>
      </w:r>
      <w:r w:rsidR="003C4CA9" w:rsidRPr="00773645">
        <w:rPr>
          <w:rFonts w:ascii="Times New Roman" w:hAnsi="Times New Roman"/>
        </w:rPr>
        <w:t>2</w:t>
      </w:r>
      <w:r w:rsidRPr="00773645">
        <w:rPr>
          <w:rFonts w:ascii="Times New Roman" w:hAnsi="Times New Roman"/>
        </w:rPr>
        <w:t>).</w:t>
      </w:r>
      <w:bookmarkStart w:id="16" w:name="_Ref487647267"/>
    </w:p>
    <w:p w14:paraId="7AB235C0"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324C6BCD" w14:textId="25C9C3A0"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 xml:space="preserve">Evans, I.V., Bhatt, K.U., </w:t>
      </w:r>
      <w:r w:rsidR="003675A5" w:rsidRPr="00773645">
        <w:rPr>
          <w:rFonts w:ascii="Times New Roman" w:hAnsi="Times New Roman"/>
        </w:rPr>
        <w:t>Tur</w:t>
      </w:r>
      <w:r w:rsidRPr="00773645">
        <w:rPr>
          <w:rFonts w:ascii="Times New Roman" w:hAnsi="Times New Roman"/>
        </w:rPr>
        <w:t>nbull, K.F.</w:t>
      </w:r>
      <w:r w:rsidR="00CC050C" w:rsidRPr="00773645">
        <w:rPr>
          <w:rFonts w:ascii="Times New Roman" w:hAnsi="Times New Roman"/>
        </w:rPr>
        <w:t>, 2003.</w:t>
      </w:r>
      <w:r w:rsidRPr="00773645">
        <w:rPr>
          <w:rFonts w:ascii="Times New Roman" w:hAnsi="Times New Roman"/>
        </w:rPr>
        <w:t xml:space="preserve"> Traveler Response to Transportation System Changes. Chapter 14-Road Value Pricing, Project No. B-12A FY'99.</w:t>
      </w:r>
      <w:bookmarkEnd w:id="16"/>
    </w:p>
    <w:p w14:paraId="7DA539B2"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27D5E66F" w14:textId="5F96FF24" w:rsidR="001E50C3" w:rsidRPr="00773645" w:rsidRDefault="000D388B"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Fan, W</w:t>
      </w:r>
      <w:r w:rsidR="00CC050C" w:rsidRPr="00773645">
        <w:rPr>
          <w:rFonts w:ascii="Times New Roman" w:hAnsi="Times New Roman"/>
        </w:rPr>
        <w:t>., 2016.</w:t>
      </w:r>
      <w:r w:rsidRPr="00773645">
        <w:rPr>
          <w:rFonts w:ascii="Times New Roman" w:hAnsi="Times New Roman"/>
        </w:rPr>
        <w:t xml:space="preserve"> Optimal congestion pricing toll design under multiclass transportation network schemes: Genetic algorithm approaches. Case Studies on Tran</w:t>
      </w:r>
      <w:r w:rsidR="00CC050C" w:rsidRPr="00773645">
        <w:rPr>
          <w:rFonts w:ascii="Times New Roman" w:hAnsi="Times New Roman"/>
        </w:rPr>
        <w:t>sp.</w:t>
      </w:r>
      <w:r w:rsidRPr="00773645">
        <w:rPr>
          <w:rFonts w:ascii="Times New Roman" w:hAnsi="Times New Roman"/>
        </w:rPr>
        <w:t xml:space="preserve"> Policy</w:t>
      </w:r>
      <w:r w:rsidR="00CC050C" w:rsidRPr="00773645">
        <w:rPr>
          <w:rFonts w:ascii="Times New Roman" w:hAnsi="Times New Roman"/>
        </w:rPr>
        <w:t>.</w:t>
      </w:r>
      <w:r w:rsidRPr="00773645">
        <w:rPr>
          <w:rFonts w:ascii="Times New Roman" w:hAnsi="Times New Roman"/>
        </w:rPr>
        <w:t xml:space="preserve"> 4</w:t>
      </w:r>
      <w:r w:rsidR="00CC050C" w:rsidRPr="00773645">
        <w:rPr>
          <w:rFonts w:ascii="Times New Roman" w:hAnsi="Times New Roman"/>
        </w:rPr>
        <w:t>(2),</w:t>
      </w:r>
      <w:r w:rsidR="00CC050C" w:rsidRPr="00773645" w:rsidDel="00CC050C">
        <w:rPr>
          <w:rFonts w:ascii="Times New Roman" w:hAnsi="Times New Roman"/>
        </w:rPr>
        <w:t xml:space="preserve"> </w:t>
      </w:r>
      <w:r w:rsidRPr="00773645">
        <w:rPr>
          <w:rFonts w:ascii="Times New Roman" w:hAnsi="Times New Roman"/>
        </w:rPr>
        <w:t>78</w:t>
      </w:r>
      <w:r w:rsidR="00773645" w:rsidRPr="00773645">
        <w:rPr>
          <w:rFonts w:ascii="Times New Roman" w:hAnsi="Times New Roman"/>
          <w:shd w:val="clear" w:color="auto" w:fill="FFFFFF" w:themeFill="background1"/>
        </w:rPr>
        <w:t>–</w:t>
      </w:r>
      <w:r w:rsidRPr="00773645">
        <w:rPr>
          <w:rFonts w:ascii="Times New Roman" w:hAnsi="Times New Roman"/>
        </w:rPr>
        <w:t xml:space="preserve">87. </w:t>
      </w:r>
    </w:p>
    <w:p w14:paraId="030DFF8D"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47C593AA" w14:textId="77777777"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Federal Highway Administration. FHWA route log and finder list. http://www.fhwa.dot.gov/planning/national_highway_system/interstate_highway_system/routefinder/index.cfm. Accessed Jul. 12, 2016</w:t>
      </w:r>
      <w:bookmarkStart w:id="17" w:name="_Ref487647556"/>
      <w:bookmarkStart w:id="18" w:name="_Ref489305810"/>
    </w:p>
    <w:p w14:paraId="3F48DFE5"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rPr>
      </w:pPr>
    </w:p>
    <w:p w14:paraId="23289080" w14:textId="14C3B56A"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Ferrari, P.</w:t>
      </w:r>
      <w:r w:rsidR="00F86CC8" w:rsidRPr="00773645">
        <w:rPr>
          <w:rFonts w:ascii="Times New Roman" w:hAnsi="Times New Roman"/>
          <w:shd w:val="clear" w:color="auto" w:fill="FFFFFF"/>
        </w:rPr>
        <w:t>, 2002.</w:t>
      </w:r>
      <w:r w:rsidRPr="00773645">
        <w:rPr>
          <w:rFonts w:ascii="Times New Roman" w:hAnsi="Times New Roman"/>
          <w:shd w:val="clear" w:color="auto" w:fill="FFFFFF"/>
        </w:rPr>
        <w:t xml:space="preserve"> Road network toll pricing and social welfare.</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Trans</w:t>
      </w:r>
      <w:r w:rsidR="00F86CC8" w:rsidRPr="00773645">
        <w:rPr>
          <w:rFonts w:ascii="Times New Roman" w:hAnsi="Times New Roman"/>
          <w:iCs/>
          <w:shd w:val="clear" w:color="auto" w:fill="FFFFFF"/>
        </w:rPr>
        <w:t>p.</w:t>
      </w:r>
      <w:r w:rsidRPr="00773645">
        <w:rPr>
          <w:rFonts w:ascii="Times New Roman" w:hAnsi="Times New Roman"/>
          <w:iCs/>
          <w:shd w:val="clear" w:color="auto" w:fill="FFFFFF"/>
        </w:rPr>
        <w:t xml:space="preserve"> Res</w:t>
      </w:r>
      <w:r w:rsidR="00F86CC8" w:rsidRPr="00773645">
        <w:rPr>
          <w:rFonts w:ascii="Times New Roman" w:hAnsi="Times New Roman"/>
          <w:iCs/>
          <w:shd w:val="clear" w:color="auto" w:fill="FFFFFF"/>
        </w:rPr>
        <w:t>.</w:t>
      </w:r>
      <w:r w:rsidRPr="00773645">
        <w:rPr>
          <w:rFonts w:ascii="Times New Roman" w:hAnsi="Times New Roman"/>
          <w:iCs/>
          <w:shd w:val="clear" w:color="auto" w:fill="FFFFFF"/>
        </w:rPr>
        <w:t xml:space="preserve"> Part B</w:t>
      </w:r>
      <w:r w:rsidR="00F86CC8" w:rsidRPr="00773645">
        <w:rPr>
          <w:rFonts w:ascii="Times New Roman" w:hAnsi="Times New Roman"/>
          <w:shd w:val="clear" w:color="auto" w:fill="FFFFFF"/>
        </w:rPr>
        <w:t>.</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36</w:t>
      </w:r>
      <w:r w:rsidR="00F86CC8" w:rsidRPr="00773645">
        <w:rPr>
          <w:rFonts w:ascii="Times New Roman" w:hAnsi="Times New Roman"/>
          <w:iCs/>
          <w:shd w:val="clear" w:color="auto" w:fill="FFFFFF"/>
        </w:rPr>
        <w:t>(</w:t>
      </w:r>
      <w:r w:rsidRPr="00773645">
        <w:rPr>
          <w:rFonts w:ascii="Times New Roman" w:hAnsi="Times New Roman"/>
          <w:shd w:val="clear" w:color="auto" w:fill="FFFFFF"/>
        </w:rPr>
        <w:t>5</w:t>
      </w:r>
      <w:r w:rsidR="00F86CC8" w:rsidRPr="00773645">
        <w:rPr>
          <w:rFonts w:ascii="Times New Roman" w:hAnsi="Times New Roman"/>
          <w:shd w:val="clear" w:color="auto" w:fill="FFFFFF"/>
        </w:rPr>
        <w:t>)</w:t>
      </w:r>
      <w:r w:rsidRPr="00773645">
        <w:rPr>
          <w:rFonts w:ascii="Times New Roman" w:hAnsi="Times New Roman"/>
          <w:shd w:val="clear" w:color="auto" w:fill="FFFFFF"/>
        </w:rPr>
        <w:t>, 471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483.</w:t>
      </w:r>
      <w:bookmarkEnd w:id="17"/>
      <w:r w:rsidRPr="00773645">
        <w:rPr>
          <w:rFonts w:ascii="Times New Roman" w:hAnsi="Times New Roman"/>
          <w:shd w:val="clear" w:color="auto" w:fill="FFFFFF"/>
        </w:rPr>
        <w:t xml:space="preserve"> </w:t>
      </w:r>
      <w:bookmarkStart w:id="19" w:name="_Ref488926844"/>
    </w:p>
    <w:p w14:paraId="0197D8DE" w14:textId="77777777" w:rsidR="001E50C3" w:rsidRPr="00773645" w:rsidRDefault="001E50C3" w:rsidP="001E50C3">
      <w:pPr>
        <w:pStyle w:val="CM41"/>
        <w:shd w:val="clear" w:color="auto" w:fill="FFFFFF" w:themeFill="background1"/>
        <w:tabs>
          <w:tab w:val="left" w:pos="720"/>
        </w:tabs>
        <w:rPr>
          <w:rFonts w:ascii="Times New Roman" w:hAnsi="Times New Roman"/>
          <w:shd w:val="clear" w:color="auto" w:fill="FFFFFF" w:themeFill="background1"/>
        </w:rPr>
      </w:pPr>
    </w:p>
    <w:p w14:paraId="4CF0BA6A" w14:textId="77777777" w:rsidR="001E50C3" w:rsidRPr="00773645" w:rsidRDefault="00627F5A" w:rsidP="001E50C3">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Ungemah, D.H.</w:t>
      </w:r>
      <w:r w:rsidR="00F86CC8" w:rsidRPr="00773645">
        <w:rPr>
          <w:rFonts w:ascii="Times New Roman" w:hAnsi="Times New Roman"/>
          <w:shd w:val="clear" w:color="auto" w:fill="FFFFFF" w:themeFill="background1"/>
        </w:rPr>
        <w:t>, 2010.</w:t>
      </w:r>
      <w:r w:rsidRPr="00773645">
        <w:rPr>
          <w:rFonts w:ascii="Times New Roman" w:hAnsi="Times New Roman"/>
          <w:shd w:val="clear" w:color="auto" w:fill="FFFFFF" w:themeFill="background1"/>
        </w:rPr>
        <w:t xml:space="preserve"> Pricing of New Facilities: Fairness and Equity Impacts of Tolling in Austin. </w:t>
      </w:r>
      <w:r w:rsidRPr="00773645">
        <w:rPr>
          <w:rFonts w:ascii="Times New Roman" w:hAnsi="Times New Roman"/>
          <w:iCs/>
          <w:shd w:val="clear" w:color="auto" w:fill="FFFFFF" w:themeFill="background1"/>
        </w:rPr>
        <w:t>Transp</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Res</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Board 89th Annual Meeting</w:t>
      </w:r>
      <w:r w:rsidRPr="00773645">
        <w:rPr>
          <w:rStyle w:val="apple-converted-space"/>
          <w:rFonts w:ascii="Times New Roman" w:hAnsi="Times New Roman"/>
          <w:shd w:val="clear" w:color="auto" w:fill="FFFFFF" w:themeFill="background1"/>
        </w:rPr>
        <w:t>,</w:t>
      </w:r>
      <w:r w:rsidR="00F86CC8"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10-3152.</w:t>
      </w:r>
      <w:bookmarkStart w:id="20" w:name="_Ref487647413"/>
      <w:bookmarkEnd w:id="18"/>
      <w:bookmarkEnd w:id="19"/>
    </w:p>
    <w:p w14:paraId="03B31FBD"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543E9F1D" w14:textId="77777777"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Finance, H.</w:t>
      </w:r>
      <w:r w:rsidR="00F86CC8" w:rsidRPr="00773645">
        <w:rPr>
          <w:rFonts w:ascii="Times New Roman" w:hAnsi="Times New Roman"/>
        </w:rPr>
        <w:t>, 2006.</w:t>
      </w:r>
      <w:r w:rsidRPr="00773645">
        <w:rPr>
          <w:rFonts w:ascii="Times New Roman" w:hAnsi="Times New Roman"/>
        </w:rPr>
        <w:t xml:space="preserve"> Stated Expanding Use of Tolling Illustrates Diverse Challenges and Strategies. GAO-06554. Government Accountability Office, Washington, DC</w:t>
      </w:r>
      <w:r w:rsidR="00F86CC8" w:rsidRPr="00773645">
        <w:rPr>
          <w:rFonts w:ascii="Times New Roman" w:hAnsi="Times New Roman"/>
        </w:rPr>
        <w:t>.</w:t>
      </w:r>
      <w:bookmarkStart w:id="21" w:name="_Ref489307677"/>
      <w:bookmarkEnd w:id="20"/>
    </w:p>
    <w:p w14:paraId="76F2EC64" w14:textId="77777777" w:rsidR="001E50C3" w:rsidRPr="00773645" w:rsidRDefault="001E50C3" w:rsidP="001E50C3">
      <w:pPr>
        <w:pStyle w:val="CM41"/>
        <w:shd w:val="clear" w:color="auto" w:fill="FFFFFF" w:themeFill="background1"/>
        <w:tabs>
          <w:tab w:val="left" w:pos="720"/>
        </w:tabs>
        <w:rPr>
          <w:rFonts w:ascii="Times New Roman" w:hAnsi="Times New Roman"/>
        </w:rPr>
      </w:pPr>
    </w:p>
    <w:p w14:paraId="216B5E91" w14:textId="753B5346" w:rsidR="001E50C3" w:rsidRPr="00773645" w:rsidRDefault="00C10556" w:rsidP="001E50C3">
      <w:pPr>
        <w:pStyle w:val="CM41"/>
        <w:shd w:val="clear" w:color="auto" w:fill="FFFFFF" w:themeFill="background1"/>
        <w:tabs>
          <w:tab w:val="left" w:pos="720"/>
        </w:tabs>
        <w:rPr>
          <w:rFonts w:ascii="Times New Roman" w:hAnsi="Times New Roman"/>
        </w:rPr>
      </w:pPr>
      <w:r w:rsidRPr="00773645">
        <w:rPr>
          <w:rFonts w:ascii="Times New Roman" w:hAnsi="Times New Roman"/>
        </w:rPr>
        <w:t>Gilroy, L., Aloyts, D.</w:t>
      </w:r>
      <w:r w:rsidR="00F86CC8" w:rsidRPr="00773645">
        <w:rPr>
          <w:rFonts w:ascii="Times New Roman" w:hAnsi="Times New Roman"/>
        </w:rPr>
        <w:t>, 2013.</w:t>
      </w:r>
      <w:r w:rsidRPr="00773645">
        <w:rPr>
          <w:rStyle w:val="apple-converted-space"/>
          <w:rFonts w:ascii="Times New Roman" w:hAnsi="Times New Roman"/>
        </w:rPr>
        <w:t> </w:t>
      </w:r>
      <w:r w:rsidRPr="00773645">
        <w:rPr>
          <w:rFonts w:ascii="Times New Roman" w:hAnsi="Times New Roman"/>
          <w:iCs/>
        </w:rPr>
        <w:t>Leasing the Indiana Toll Road: Reviewing the First Six Years Under Private Operation</w:t>
      </w:r>
      <w:r w:rsidR="00F86CC8" w:rsidRPr="00773645">
        <w:rPr>
          <w:rStyle w:val="apple-converted-space"/>
          <w:rFonts w:ascii="Times New Roman" w:hAnsi="Times New Roman"/>
        </w:rPr>
        <w:t>. Reason Foundation.</w:t>
      </w:r>
      <w:r w:rsidRPr="00773645">
        <w:rPr>
          <w:rStyle w:val="apple-converted-space"/>
          <w:rFonts w:ascii="Times New Roman" w:hAnsi="Times New Roman"/>
        </w:rPr>
        <w:t xml:space="preserve"> </w:t>
      </w:r>
      <w:r w:rsidRPr="00773645">
        <w:rPr>
          <w:rFonts w:ascii="Times New Roman" w:hAnsi="Times New Roman"/>
        </w:rPr>
        <w:t>Policy Brief No.108.</w:t>
      </w:r>
      <w:bookmarkStart w:id="22" w:name="_Ref488926238"/>
      <w:bookmarkEnd w:id="21"/>
    </w:p>
    <w:p w14:paraId="30046B5F"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479977D" w14:textId="42F444E9" w:rsidR="006F7F47"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Glaister, S. Fundamentals of Transportation Economics, Basil Blackwell, Oxford, England, 198.</w:t>
      </w:r>
      <w:bookmarkStart w:id="23" w:name="_Ref488926268"/>
      <w:bookmarkEnd w:id="22"/>
    </w:p>
    <w:p w14:paraId="391D3A2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385CDBF5" w14:textId="228DE880" w:rsidR="00627F5A" w:rsidRPr="00773645" w:rsidRDefault="008C5634"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 xml:space="preserve">Steer Davies </w:t>
      </w:r>
      <w:r w:rsidR="00627F5A" w:rsidRPr="00773645">
        <w:rPr>
          <w:rFonts w:ascii="Times New Roman" w:hAnsi="Times New Roman"/>
          <w:shd w:val="clear" w:color="auto" w:fill="FFFFFF" w:themeFill="background1"/>
        </w:rPr>
        <w:t>Gleave.</w:t>
      </w:r>
      <w:r w:rsidR="00F86CC8" w:rsidRPr="00773645">
        <w:rPr>
          <w:rFonts w:ascii="Times New Roman" w:hAnsi="Times New Roman"/>
          <w:shd w:val="clear" w:color="auto" w:fill="FFFFFF" w:themeFill="background1"/>
        </w:rPr>
        <w:t>, 2013.</w:t>
      </w:r>
      <w:r w:rsidR="00627F5A" w:rsidRPr="00773645">
        <w:rPr>
          <w:rFonts w:ascii="Times New Roman" w:hAnsi="Times New Roman"/>
          <w:shd w:val="clear" w:color="auto" w:fill="FFFFFF" w:themeFill="background1"/>
        </w:rPr>
        <w:t xml:space="preserve"> Louisville-Southern Indiana Ohio River Bridges Traffic &amp; Revenue Study. Final report. </w:t>
      </w:r>
      <w:hyperlink r:id="rId31" w:tgtFrame="_blank" w:history="1">
        <w:r w:rsidR="00627F5A" w:rsidRPr="00773645">
          <w:rPr>
            <w:rFonts w:ascii="Times New Roman" w:hAnsi="Times New Roman"/>
            <w:shd w:val="clear" w:color="auto" w:fill="FFFFFF" w:themeFill="background1"/>
          </w:rPr>
          <w:t>http://updates.kyinbridges.com/wp-content/uploads/2013/08/Traffic-Revenue-Study-8-30-13.pdf</w:t>
        </w:r>
      </w:hyperlink>
      <w:r w:rsidR="00627F5A" w:rsidRPr="00773645">
        <w:rPr>
          <w:rFonts w:ascii="Times New Roman" w:hAnsi="Times New Roman"/>
          <w:shd w:val="clear" w:color="auto" w:fill="FFFFFF" w:themeFill="background1"/>
        </w:rPr>
        <w:t>. Accessed Aug. 15, 2014</w:t>
      </w:r>
      <w:r w:rsidR="00627F5A" w:rsidRPr="00773645">
        <w:rPr>
          <w:rFonts w:ascii="Times New Roman" w:hAnsi="Times New Roman"/>
        </w:rPr>
        <w:t>.</w:t>
      </w:r>
      <w:bookmarkEnd w:id="23"/>
    </w:p>
    <w:p w14:paraId="65FA8761"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24" w:name="_Ref488927053"/>
    </w:p>
    <w:p w14:paraId="6DE9238B" w14:textId="173906F8" w:rsidR="00627F5A"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Goh, M.</w:t>
      </w:r>
      <w:r w:rsidR="00F86CC8" w:rsidRPr="00773645">
        <w:rPr>
          <w:rFonts w:ascii="Times New Roman" w:hAnsi="Times New Roman"/>
          <w:shd w:val="clear" w:color="auto" w:fill="FFFFFF" w:themeFill="background1"/>
        </w:rPr>
        <w:t>, 2002.</w:t>
      </w:r>
      <w:r w:rsidRPr="00773645">
        <w:rPr>
          <w:rFonts w:ascii="Times New Roman" w:hAnsi="Times New Roman"/>
          <w:shd w:val="clear" w:color="auto" w:fill="FFFFFF" w:themeFill="background1"/>
        </w:rPr>
        <w:t xml:space="preserve"> Congestion management and electronic road pricing in Singapore.</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J</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Transp</w:t>
      </w:r>
      <w:r w:rsidR="00F86CC8"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Geo</w:t>
      </w:r>
      <w:r w:rsidR="00F86CC8" w:rsidRPr="00773645">
        <w:rPr>
          <w:rFonts w:ascii="Times New Roman" w:hAnsi="Times New Roman"/>
          <w:iCs/>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10</w:t>
      </w:r>
      <w:r w:rsidR="00F86CC8" w:rsidRPr="00773645">
        <w:rPr>
          <w:rFonts w:ascii="Times New Roman" w:hAnsi="Times New Roman"/>
          <w:iCs/>
          <w:shd w:val="clear" w:color="auto" w:fill="FFFFFF" w:themeFill="background1"/>
        </w:rPr>
        <w:t>(1),</w:t>
      </w:r>
      <w:r w:rsidRPr="00773645">
        <w:rPr>
          <w:rFonts w:ascii="Times New Roman" w:hAnsi="Times New Roman"/>
          <w:shd w:val="clear" w:color="auto" w:fill="FFFFFF" w:themeFill="background1"/>
        </w:rPr>
        <w:t xml:space="preserve"> 29</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38.</w:t>
      </w:r>
      <w:bookmarkEnd w:id="24"/>
    </w:p>
    <w:p w14:paraId="6C4998E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112A4957" w14:textId="7AD6EE1A" w:rsidR="006F7F47" w:rsidRPr="00773645" w:rsidRDefault="000F5DA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Gupta, S., Kalmanje, S., Kockelman, K.M.</w:t>
      </w:r>
      <w:r w:rsidR="00F86CC8" w:rsidRPr="00773645">
        <w:rPr>
          <w:rFonts w:ascii="Times New Roman" w:hAnsi="Times New Roman"/>
          <w:shd w:val="clear" w:color="auto" w:fill="FFFFFF"/>
        </w:rPr>
        <w:t>, 2006.</w:t>
      </w:r>
      <w:r w:rsidRPr="00773645">
        <w:rPr>
          <w:rFonts w:ascii="Times New Roman" w:hAnsi="Times New Roman"/>
          <w:shd w:val="clear" w:color="auto" w:fill="FFFFFF"/>
        </w:rPr>
        <w:t xml:space="preserve"> Road pricing simulations: traffic, land use and welfare impacts for Austin, Texas.</w:t>
      </w:r>
      <w:r w:rsidR="00F86CC8" w:rsidRPr="00773645">
        <w:rPr>
          <w:rFonts w:ascii="Times New Roman" w:hAnsi="Times New Roman"/>
          <w:shd w:val="clear" w:color="auto" w:fill="FFFFFF"/>
        </w:rPr>
        <w:t xml:space="preserve"> </w:t>
      </w:r>
      <w:r w:rsidRPr="00773645">
        <w:rPr>
          <w:rFonts w:ascii="Times New Roman" w:hAnsi="Times New Roman"/>
          <w:iCs/>
          <w:shd w:val="clear" w:color="auto" w:fill="FFFFFF"/>
        </w:rPr>
        <w:t>Transp</w:t>
      </w:r>
      <w:r w:rsidR="00F86CC8" w:rsidRPr="00773645">
        <w:rPr>
          <w:rFonts w:ascii="Times New Roman" w:hAnsi="Times New Roman"/>
          <w:iCs/>
          <w:shd w:val="clear" w:color="auto" w:fill="FFFFFF"/>
        </w:rPr>
        <w:t>.</w:t>
      </w:r>
      <w:r w:rsidRPr="00773645">
        <w:rPr>
          <w:rFonts w:ascii="Times New Roman" w:hAnsi="Times New Roman"/>
          <w:iCs/>
          <w:shd w:val="clear" w:color="auto" w:fill="FFFFFF"/>
        </w:rPr>
        <w:t xml:space="preserve"> Planning and Tech</w:t>
      </w:r>
      <w:r w:rsidR="00F86CC8" w:rsidRPr="00773645">
        <w:rPr>
          <w:rFonts w:ascii="Times New Roman" w:hAnsi="Times New Roman"/>
          <w:iCs/>
          <w:shd w:val="clear" w:color="auto" w:fill="FFFFFF"/>
        </w:rPr>
        <w:t>.</w:t>
      </w:r>
      <w:r w:rsidRPr="00773645">
        <w:rPr>
          <w:rStyle w:val="apple-converted-space"/>
          <w:rFonts w:ascii="Times New Roman" w:hAnsi="Times New Roman"/>
          <w:shd w:val="clear" w:color="auto" w:fill="FFFFFF"/>
        </w:rPr>
        <w:t xml:space="preserve"> 29</w:t>
      </w:r>
      <w:r w:rsidR="00F86CC8" w:rsidRPr="00773645">
        <w:rPr>
          <w:rStyle w:val="apple-converted-space"/>
          <w:rFonts w:ascii="Times New Roman" w:hAnsi="Times New Roman"/>
          <w:shd w:val="clear" w:color="auto" w:fill="FFFFFF"/>
        </w:rPr>
        <w:t xml:space="preserve">(1), </w:t>
      </w:r>
      <w:r w:rsidRPr="00773645">
        <w:rPr>
          <w:rFonts w:ascii="Times New Roman" w:hAnsi="Times New Roman"/>
          <w:shd w:val="clear" w:color="auto" w:fill="FFFFFF"/>
        </w:rPr>
        <w:t>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23. </w:t>
      </w:r>
      <w:bookmarkStart w:id="25" w:name="_Ref488926212"/>
      <w:bookmarkEnd w:id="13"/>
    </w:p>
    <w:p w14:paraId="3EBB8C93" w14:textId="77777777" w:rsidR="006F7F47" w:rsidRPr="00773645" w:rsidRDefault="006F7F47" w:rsidP="006F7F47">
      <w:pPr>
        <w:pStyle w:val="CM41"/>
        <w:shd w:val="clear" w:color="auto" w:fill="FFFFFF" w:themeFill="background1"/>
        <w:tabs>
          <w:tab w:val="left" w:pos="720"/>
        </w:tabs>
        <w:rPr>
          <w:rStyle w:val="selectable"/>
          <w:rFonts w:ascii="Times New Roman" w:hAnsi="Times New Roman"/>
          <w:shd w:val="clear" w:color="auto" w:fill="FFFFFF"/>
        </w:rPr>
      </w:pPr>
    </w:p>
    <w:p w14:paraId="19351C8D" w14:textId="663E265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Style w:val="selectable"/>
          <w:rFonts w:ascii="Times New Roman" w:hAnsi="Times New Roman"/>
          <w:shd w:val="clear" w:color="auto" w:fill="FFFFFF"/>
        </w:rPr>
        <w:t>Holguín-Veras, J., and Allen, B.</w:t>
      </w:r>
      <w:r w:rsidR="00F86CC8" w:rsidRPr="00773645">
        <w:rPr>
          <w:rStyle w:val="selectable"/>
          <w:rFonts w:ascii="Times New Roman" w:hAnsi="Times New Roman"/>
          <w:shd w:val="clear" w:color="auto" w:fill="FFFFFF"/>
        </w:rPr>
        <w:t xml:space="preserve">, 2013. </w:t>
      </w:r>
      <w:r w:rsidRPr="00773645">
        <w:rPr>
          <w:rStyle w:val="selectable"/>
          <w:rFonts w:ascii="Times New Roman" w:hAnsi="Times New Roman"/>
          <w:shd w:val="clear" w:color="auto" w:fill="FFFFFF"/>
        </w:rPr>
        <w:t>Time of day pricing and its multi-dimensional impacts: A stated preference analysis.</w:t>
      </w:r>
      <w:r w:rsidRPr="00773645">
        <w:rPr>
          <w:rStyle w:val="apple-converted-space"/>
          <w:rFonts w:ascii="Times New Roman" w:hAnsi="Times New Roman"/>
          <w:shd w:val="clear" w:color="auto" w:fill="FFFFFF"/>
        </w:rPr>
        <w:t> </w:t>
      </w:r>
      <w:r w:rsidRPr="00773645">
        <w:rPr>
          <w:rStyle w:val="selectable"/>
          <w:rFonts w:ascii="Times New Roman" w:hAnsi="Times New Roman"/>
          <w:iCs/>
          <w:shd w:val="clear" w:color="auto" w:fill="FFFFFF"/>
        </w:rPr>
        <w:t>Transp</w:t>
      </w:r>
      <w:r w:rsidR="00F86CC8" w:rsidRPr="00773645">
        <w:rPr>
          <w:rStyle w:val="selectable"/>
          <w:rFonts w:ascii="Times New Roman" w:hAnsi="Times New Roman"/>
          <w:iCs/>
          <w:shd w:val="clear" w:color="auto" w:fill="FFFFFF"/>
        </w:rPr>
        <w:t>.</w:t>
      </w:r>
      <w:r w:rsidRPr="00773645">
        <w:rPr>
          <w:rStyle w:val="selectable"/>
          <w:rFonts w:ascii="Times New Roman" w:hAnsi="Times New Roman"/>
          <w:iCs/>
          <w:shd w:val="clear" w:color="auto" w:fill="FFFFFF"/>
        </w:rPr>
        <w:t xml:space="preserve"> Res</w:t>
      </w:r>
      <w:r w:rsidR="00F86CC8" w:rsidRPr="00773645">
        <w:rPr>
          <w:rStyle w:val="selectable"/>
          <w:rFonts w:ascii="Times New Roman" w:hAnsi="Times New Roman"/>
          <w:iCs/>
          <w:shd w:val="clear" w:color="auto" w:fill="FFFFFF"/>
        </w:rPr>
        <w:t>.</w:t>
      </w:r>
      <w:r w:rsidRPr="00773645">
        <w:rPr>
          <w:rStyle w:val="selectable"/>
          <w:rFonts w:ascii="Times New Roman" w:hAnsi="Times New Roman"/>
          <w:iCs/>
          <w:shd w:val="clear" w:color="auto" w:fill="FFFFFF"/>
        </w:rPr>
        <w:t xml:space="preserve"> Part A</w:t>
      </w:r>
      <w:r w:rsidR="00F86CC8" w:rsidRPr="00773645">
        <w:rPr>
          <w:rStyle w:val="selectable"/>
          <w:rFonts w:ascii="Times New Roman" w:hAnsi="Times New Roman"/>
          <w:shd w:val="clear" w:color="auto" w:fill="FFFFFF"/>
        </w:rPr>
        <w:t>.</w:t>
      </w:r>
      <w:r w:rsidRPr="00773645">
        <w:rPr>
          <w:rStyle w:val="selectable"/>
          <w:rFonts w:ascii="Times New Roman" w:hAnsi="Times New Roman"/>
          <w:shd w:val="clear" w:color="auto" w:fill="FFFFFF"/>
        </w:rPr>
        <w:t xml:space="preserve"> 55,</w:t>
      </w:r>
      <w:r w:rsidR="00F86CC8" w:rsidRPr="00773645" w:rsidDel="00F86CC8">
        <w:rPr>
          <w:rStyle w:val="selectable"/>
          <w:rFonts w:ascii="Times New Roman" w:hAnsi="Times New Roman"/>
          <w:shd w:val="clear" w:color="auto" w:fill="FFFFFF"/>
        </w:rPr>
        <w:t xml:space="preserve"> </w:t>
      </w:r>
      <w:r w:rsidRPr="00773645">
        <w:rPr>
          <w:rStyle w:val="selectable"/>
          <w:rFonts w:ascii="Times New Roman" w:hAnsi="Times New Roman"/>
          <w:shd w:val="clear" w:color="auto" w:fill="FFFFFF"/>
        </w:rPr>
        <w:t>12</w:t>
      </w:r>
      <w:r w:rsidR="00773645" w:rsidRPr="00773645">
        <w:rPr>
          <w:rFonts w:ascii="Times New Roman" w:hAnsi="Times New Roman"/>
          <w:shd w:val="clear" w:color="auto" w:fill="FFFFFF" w:themeFill="background1"/>
        </w:rPr>
        <w:t>–</w:t>
      </w:r>
      <w:r w:rsidRPr="00773645">
        <w:rPr>
          <w:rStyle w:val="selectable"/>
          <w:rFonts w:ascii="Times New Roman" w:hAnsi="Times New Roman"/>
          <w:shd w:val="clear" w:color="auto" w:fill="FFFFFF"/>
        </w:rPr>
        <w:t>26.</w:t>
      </w:r>
      <w:r w:rsidR="00F86CC8" w:rsidRPr="00773645">
        <w:rPr>
          <w:rStyle w:val="selectable"/>
          <w:rFonts w:ascii="Times New Roman" w:hAnsi="Times New Roman"/>
          <w:shd w:val="clear" w:color="auto" w:fill="FFFFFF"/>
        </w:rPr>
        <w:t xml:space="preserve"> </w:t>
      </w:r>
      <w:bookmarkStart w:id="26" w:name="_Ref487678297"/>
      <w:bookmarkEnd w:id="25"/>
    </w:p>
    <w:p w14:paraId="2E55283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5501E882" w14:textId="7777777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 xml:space="preserve">Indiana's Public Data Utility. http://www.stats.indiana.edu/dms4/commuting.asp. </w:t>
      </w:r>
      <w:r w:rsidRPr="00773645">
        <w:rPr>
          <w:rFonts w:ascii="Times New Roman" w:hAnsi="Times New Roman"/>
        </w:rPr>
        <w:t>Accessed Feb. 15, 2017.</w:t>
      </w:r>
      <w:bookmarkStart w:id="27" w:name="_Ref488927170"/>
      <w:bookmarkStart w:id="28" w:name="_Ref487647217"/>
      <w:bookmarkEnd w:id="26"/>
    </w:p>
    <w:p w14:paraId="53EE78D8"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6412FC3F" w14:textId="4B97191D"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Issariyanukula, A., Labi, S</w:t>
      </w:r>
      <w:r w:rsidR="00F86CC8" w:rsidRPr="00773645">
        <w:rPr>
          <w:rFonts w:ascii="Times New Roman" w:hAnsi="Times New Roman"/>
        </w:rPr>
        <w:t>.,</w:t>
      </w:r>
      <w:r w:rsidRPr="00773645">
        <w:rPr>
          <w:rStyle w:val="apple-converted-space"/>
          <w:rFonts w:ascii="Times New Roman" w:hAnsi="Times New Roman"/>
        </w:rPr>
        <w:t> </w:t>
      </w:r>
      <w:r w:rsidR="00F86CC8" w:rsidRPr="00773645">
        <w:rPr>
          <w:rStyle w:val="apple-converted-space"/>
          <w:rFonts w:ascii="Times New Roman" w:hAnsi="Times New Roman"/>
        </w:rPr>
        <w:t xml:space="preserve">2011. </w:t>
      </w:r>
      <w:r w:rsidRPr="00773645">
        <w:rPr>
          <w:rFonts w:ascii="Times New Roman" w:hAnsi="Times New Roman"/>
          <w:iCs/>
        </w:rPr>
        <w:t>Financial and Technical Feasibility of Dynamic Congestion Pricing as a Revenue Generation Source in Indiana: Exploiting the Availability of Real-time Information and Dynamic Pricing Technologies</w:t>
      </w:r>
      <w:r w:rsidRPr="00773645">
        <w:rPr>
          <w:rStyle w:val="apple-converted-space"/>
          <w:rFonts w:ascii="Times New Roman" w:hAnsi="Times New Roman"/>
        </w:rPr>
        <w:t xml:space="preserve">. </w:t>
      </w:r>
      <w:r w:rsidRPr="00773645">
        <w:rPr>
          <w:rFonts w:ascii="Times New Roman" w:hAnsi="Times New Roman"/>
        </w:rPr>
        <w:t>NEXTRANS, Project No 044PY02.</w:t>
      </w:r>
      <w:bookmarkEnd w:id="27"/>
      <w:r w:rsidRPr="00773645">
        <w:rPr>
          <w:rFonts w:ascii="Times New Roman" w:hAnsi="Times New Roman"/>
        </w:rPr>
        <w:t xml:space="preserve"> </w:t>
      </w:r>
      <w:bookmarkEnd w:id="28"/>
    </w:p>
    <w:p w14:paraId="169D23CF"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3C16B555" w14:textId="3B30C794" w:rsidR="006F7F47" w:rsidRPr="00773645" w:rsidRDefault="00A55569"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Eliasson,</w:t>
      </w:r>
      <w:r w:rsidR="007D11EF" w:rsidRPr="00773645">
        <w:rPr>
          <w:rFonts w:ascii="Times New Roman" w:hAnsi="Times New Roman"/>
        </w:rPr>
        <w:t xml:space="preserve"> J., </w:t>
      </w:r>
      <w:r w:rsidRPr="00773645">
        <w:rPr>
          <w:rFonts w:ascii="Times New Roman" w:hAnsi="Times New Roman"/>
        </w:rPr>
        <w:t>Mattsson</w:t>
      </w:r>
      <w:r w:rsidR="007D11EF" w:rsidRPr="00773645">
        <w:rPr>
          <w:rFonts w:ascii="Times New Roman" w:hAnsi="Times New Roman"/>
        </w:rPr>
        <w:t>, L. G.,</w:t>
      </w:r>
      <w:r w:rsidR="00F86CC8" w:rsidRPr="00773645">
        <w:rPr>
          <w:rFonts w:ascii="Times New Roman" w:hAnsi="Times New Roman"/>
        </w:rPr>
        <w:t xml:space="preserve"> 2006.</w:t>
      </w:r>
      <w:r w:rsidRPr="00773645">
        <w:rPr>
          <w:rFonts w:ascii="Times New Roman" w:hAnsi="Times New Roman"/>
        </w:rPr>
        <w:t xml:space="preserve"> Equity effects of congesti</w:t>
      </w:r>
      <w:r w:rsidR="00B34F04" w:rsidRPr="00773645">
        <w:rPr>
          <w:rFonts w:ascii="Times New Roman" w:hAnsi="Times New Roman"/>
        </w:rPr>
        <w:t>on pricing.</w:t>
      </w:r>
      <w:r w:rsidRPr="00773645">
        <w:rPr>
          <w:rFonts w:ascii="Times New Roman" w:hAnsi="Times New Roman"/>
        </w:rPr>
        <w:t xml:space="preserve"> Transport. Res. Part A</w:t>
      </w:r>
      <w:r w:rsidR="00F86CC8" w:rsidRPr="00773645">
        <w:rPr>
          <w:rFonts w:ascii="Times New Roman" w:hAnsi="Times New Roman"/>
        </w:rPr>
        <w:t>. 40 (7), 602</w:t>
      </w:r>
      <w:r w:rsidR="00773645" w:rsidRPr="00773645">
        <w:rPr>
          <w:rFonts w:ascii="Times New Roman" w:hAnsi="Times New Roman"/>
          <w:shd w:val="clear" w:color="auto" w:fill="FFFFFF" w:themeFill="background1"/>
        </w:rPr>
        <w:t>–</w:t>
      </w:r>
      <w:r w:rsidR="00F86CC8" w:rsidRPr="00773645">
        <w:rPr>
          <w:rFonts w:ascii="Times New Roman" w:hAnsi="Times New Roman"/>
        </w:rPr>
        <w:t>620.</w:t>
      </w:r>
      <w:r w:rsidRPr="00773645">
        <w:rPr>
          <w:rFonts w:ascii="Times New Roman" w:hAnsi="Times New Roman"/>
        </w:rPr>
        <w:t xml:space="preserve"> </w:t>
      </w:r>
      <w:bookmarkStart w:id="29" w:name="_Ref488927666"/>
      <w:bookmarkStart w:id="30" w:name="_Ref487647544"/>
    </w:p>
    <w:p w14:paraId="66869F8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0110B56" w14:textId="62130153"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Kalmanje, S., Kockelman, K.</w:t>
      </w:r>
      <w:r w:rsidR="007D11EF" w:rsidRPr="00773645">
        <w:rPr>
          <w:rFonts w:ascii="Times New Roman" w:hAnsi="Times New Roman"/>
        </w:rPr>
        <w:t>, 2004.</w:t>
      </w:r>
      <w:r w:rsidRPr="00773645">
        <w:rPr>
          <w:rFonts w:ascii="Times New Roman" w:hAnsi="Times New Roman"/>
        </w:rPr>
        <w:t xml:space="preserve"> </w:t>
      </w:r>
      <w:r w:rsidRPr="00773645">
        <w:rPr>
          <w:rFonts w:ascii="Times New Roman" w:hAnsi="Times New Roman"/>
          <w:bCs/>
        </w:rPr>
        <w:t>Credit-based congestion pricing: travel, land value, and welfare impacts.</w:t>
      </w:r>
      <w:r w:rsidRPr="00773645">
        <w:rPr>
          <w:rFonts w:ascii="Times New Roman" w:hAnsi="Times New Roman"/>
        </w:rPr>
        <w:t xml:space="preserve"> Transp</w:t>
      </w:r>
      <w:r w:rsidR="007D11EF" w:rsidRPr="00773645">
        <w:rPr>
          <w:rFonts w:ascii="Times New Roman" w:hAnsi="Times New Roman"/>
        </w:rPr>
        <w:t>.</w:t>
      </w:r>
      <w:r w:rsidRPr="00773645">
        <w:rPr>
          <w:rFonts w:ascii="Times New Roman" w:hAnsi="Times New Roman"/>
        </w:rPr>
        <w:t xml:space="preserve"> Res</w:t>
      </w:r>
      <w:r w:rsidR="007D11EF" w:rsidRPr="00773645">
        <w:rPr>
          <w:rFonts w:ascii="Times New Roman" w:hAnsi="Times New Roman"/>
        </w:rPr>
        <w:t>.</w:t>
      </w:r>
      <w:r w:rsidRPr="00773645">
        <w:rPr>
          <w:rFonts w:ascii="Times New Roman" w:hAnsi="Times New Roman"/>
        </w:rPr>
        <w:t xml:space="preserve"> Rec</w:t>
      </w:r>
      <w:r w:rsidR="007D11EF" w:rsidRPr="00773645">
        <w:rPr>
          <w:rFonts w:ascii="Times New Roman" w:hAnsi="Times New Roman"/>
        </w:rPr>
        <w:t>.</w:t>
      </w:r>
      <w:r w:rsidRPr="00773645">
        <w:rPr>
          <w:rFonts w:ascii="Times New Roman" w:hAnsi="Times New Roman"/>
        </w:rPr>
        <w:t xml:space="preserve"> 1864</w:t>
      </w:r>
      <w:r w:rsidR="007D11EF" w:rsidRPr="00773645">
        <w:rPr>
          <w:rFonts w:ascii="Times New Roman" w:hAnsi="Times New Roman"/>
        </w:rPr>
        <w:t>,</w:t>
      </w:r>
      <w:r w:rsidRPr="00773645">
        <w:rPr>
          <w:rFonts w:ascii="Times New Roman" w:hAnsi="Times New Roman"/>
        </w:rPr>
        <w:t xml:space="preserve"> 45–53. </w:t>
      </w:r>
      <w:bookmarkEnd w:id="29"/>
    </w:p>
    <w:p w14:paraId="732DE5D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395231F" w14:textId="77777777" w:rsidR="006F7F47" w:rsidRPr="00773645" w:rsidRDefault="00A03B6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Kickhöfer, B., Zilske, M., Nagel, K., 2010. Income Dependent Economic Evaluation and Public Acceptance of Road User Charging. Working Paper, TU Berlin.</w:t>
      </w:r>
      <w:bookmarkStart w:id="31" w:name="_Ref488926667"/>
    </w:p>
    <w:p w14:paraId="7436B529"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45D5DBF" w14:textId="22508E29"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Kleist, L., Doll, C.</w:t>
      </w:r>
      <w:r w:rsidR="002D2FF0" w:rsidRPr="00773645">
        <w:rPr>
          <w:rFonts w:ascii="Times New Roman" w:hAnsi="Times New Roman"/>
          <w:shd w:val="clear" w:color="auto" w:fill="FFFFFF"/>
        </w:rPr>
        <w:t>, 2005.</w:t>
      </w:r>
      <w:r w:rsidRPr="00773645">
        <w:rPr>
          <w:rFonts w:ascii="Times New Roman" w:hAnsi="Times New Roman"/>
          <w:shd w:val="clear" w:color="auto" w:fill="FFFFFF"/>
        </w:rPr>
        <w:t xml:space="preserve"> Economic and environmental impacts of road tolls for HGVs in Europe.</w:t>
      </w:r>
      <w:r w:rsidRPr="00773645">
        <w:rPr>
          <w:rStyle w:val="apple-converted-space"/>
          <w:rFonts w:ascii="Times New Roman" w:hAnsi="Times New Roman"/>
          <w:shd w:val="clear" w:color="auto" w:fill="FFFFFF"/>
        </w:rPr>
        <w:t> </w:t>
      </w:r>
      <w:r w:rsidRPr="00773645">
        <w:rPr>
          <w:rFonts w:ascii="Times New Roman" w:hAnsi="Times New Roman"/>
          <w:iCs/>
          <w:shd w:val="clear" w:color="auto" w:fill="FFFFFF"/>
        </w:rPr>
        <w:t>Res</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w:t>
      </w:r>
      <w:r w:rsidR="002D2FF0" w:rsidRPr="00773645">
        <w:rPr>
          <w:rFonts w:ascii="Times New Roman" w:hAnsi="Times New Roman"/>
          <w:iCs/>
          <w:shd w:val="clear" w:color="auto" w:fill="FFFFFF"/>
        </w:rPr>
        <w:t xml:space="preserve">in </w:t>
      </w:r>
      <w:r w:rsidRPr="00773645">
        <w:rPr>
          <w:rFonts w:ascii="Times New Roman" w:hAnsi="Times New Roman"/>
          <w:iCs/>
          <w:shd w:val="clear" w:color="auto" w:fill="FFFFFF"/>
        </w:rPr>
        <w:t>Transp</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Eco</w:t>
      </w:r>
      <w:r w:rsidR="002D2FF0" w:rsidRPr="00773645">
        <w:rPr>
          <w:rFonts w:ascii="Times New Roman" w:hAnsi="Times New Roman"/>
          <w:iCs/>
          <w:shd w:val="clear" w:color="auto" w:fill="FFFFFF"/>
        </w:rPr>
        <w:t>n</w:t>
      </w:r>
      <w:r w:rsidRPr="00773645">
        <w:rPr>
          <w:rFonts w:ascii="Times New Roman" w:hAnsi="Times New Roman"/>
          <w:shd w:val="clear" w:color="auto" w:fill="FFFFFF"/>
        </w:rPr>
        <w:t>,</w:t>
      </w:r>
      <w:r w:rsidR="002D2FF0" w:rsidRPr="00773645">
        <w:rPr>
          <w:rFonts w:ascii="Times New Roman" w:hAnsi="Times New Roman"/>
          <w:shd w:val="clear" w:color="auto" w:fill="FFFFFF"/>
        </w:rPr>
        <w:t xml:space="preserve"> </w:t>
      </w:r>
      <w:r w:rsidRPr="00773645">
        <w:rPr>
          <w:rFonts w:ascii="Times New Roman" w:hAnsi="Times New Roman"/>
          <w:iCs/>
          <w:shd w:val="clear" w:color="auto" w:fill="FFFFFF"/>
        </w:rPr>
        <w:t>11</w:t>
      </w:r>
      <w:r w:rsidR="002D2FF0" w:rsidRPr="00773645">
        <w:rPr>
          <w:rFonts w:ascii="Times New Roman" w:hAnsi="Times New Roman"/>
          <w:shd w:val="clear" w:color="auto" w:fill="FFFFFF"/>
        </w:rPr>
        <w:t>(</w:t>
      </w:r>
      <w:r w:rsidRPr="00773645">
        <w:rPr>
          <w:rFonts w:ascii="Times New Roman" w:hAnsi="Times New Roman"/>
          <w:shd w:val="clear" w:color="auto" w:fill="FFFFFF"/>
        </w:rPr>
        <w:t>4</w:t>
      </w:r>
      <w:r w:rsidR="002D2FF0" w:rsidRPr="00773645">
        <w:rPr>
          <w:rFonts w:ascii="Times New Roman" w:hAnsi="Times New Roman"/>
          <w:shd w:val="clear" w:color="auto" w:fill="FFFFFF"/>
        </w:rPr>
        <w:t>)</w:t>
      </w:r>
      <w:r w:rsidRPr="00773645">
        <w:rPr>
          <w:rFonts w:ascii="Times New Roman" w:hAnsi="Times New Roman"/>
          <w:shd w:val="clear" w:color="auto" w:fill="FFFFFF"/>
        </w:rPr>
        <w:t>, 153</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192. </w:t>
      </w:r>
      <w:bookmarkStart w:id="32" w:name="_Ref487647582"/>
      <w:bookmarkStart w:id="33" w:name="_Ref488927875"/>
      <w:bookmarkEnd w:id="31"/>
    </w:p>
    <w:p w14:paraId="16C66F56"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451BBF42" w14:textId="07957A15"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Kockelman, K.M., Lemp, J.D.</w:t>
      </w:r>
      <w:r w:rsidR="002D2FF0"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Anticipating new-highway impacts: Opportunities for welfare analysis and credit-based congestion pricing.</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Transp Res Part A</w:t>
      </w:r>
      <w:r w:rsidR="002D2FF0" w:rsidRPr="00773645">
        <w:rPr>
          <w:rFonts w:ascii="Times New Roman" w:hAnsi="Times New Roman"/>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45</w:t>
      </w:r>
      <w:r w:rsidR="002D2FF0" w:rsidRPr="00773645">
        <w:rPr>
          <w:rFonts w:ascii="Times New Roman" w:hAnsi="Times New Roman"/>
          <w:iCs/>
          <w:shd w:val="clear" w:color="auto" w:fill="FFFFFF" w:themeFill="background1"/>
        </w:rPr>
        <w:t>(</w:t>
      </w:r>
      <w:r w:rsidRPr="00773645">
        <w:rPr>
          <w:rFonts w:ascii="Times New Roman" w:hAnsi="Times New Roman"/>
          <w:shd w:val="clear" w:color="auto" w:fill="FFFFFF" w:themeFill="background1"/>
        </w:rPr>
        <w:t>8</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825</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838.</w:t>
      </w:r>
      <w:bookmarkEnd w:id="32"/>
      <w:r w:rsidRPr="00773645">
        <w:rPr>
          <w:rFonts w:ascii="Times New Roman" w:hAnsi="Times New Roman"/>
          <w:shd w:val="clear" w:color="auto" w:fill="FFFFFF" w:themeFill="background1"/>
        </w:rPr>
        <w:t xml:space="preserve"> </w:t>
      </w:r>
      <w:bookmarkStart w:id="34" w:name="_Ref488926371"/>
      <w:bookmarkEnd w:id="30"/>
      <w:bookmarkEnd w:id="33"/>
    </w:p>
    <w:p w14:paraId="031ECA70"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679CA6F" w14:textId="552B4772"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Kristoffersson, I.</w:t>
      </w:r>
      <w:r w:rsidR="002D2FF0" w:rsidRPr="00773645">
        <w:rPr>
          <w:rFonts w:ascii="Times New Roman" w:hAnsi="Times New Roman"/>
          <w:shd w:val="clear" w:color="auto" w:fill="FFFFFF" w:themeFill="background1"/>
        </w:rPr>
        <w:t>, 2013.</w:t>
      </w:r>
      <w:r w:rsidRPr="00773645">
        <w:rPr>
          <w:rFonts w:ascii="Times New Roman" w:hAnsi="Times New Roman"/>
          <w:shd w:val="clear" w:color="auto" w:fill="FFFFFF" w:themeFill="background1"/>
        </w:rPr>
        <w:t xml:space="preserve"> Impacts of time-varying cordon pricing: Validation and application of mesoscopic model for Stockholm.</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Trans</w:t>
      </w:r>
      <w:r w:rsidR="002D2FF0" w:rsidRPr="00773645">
        <w:rPr>
          <w:rFonts w:ascii="Times New Roman" w:hAnsi="Times New Roman"/>
          <w:iCs/>
          <w:shd w:val="clear" w:color="auto" w:fill="FFFFFF" w:themeFill="background1"/>
        </w:rPr>
        <w:t>p.</w:t>
      </w:r>
      <w:r w:rsidRPr="00773645">
        <w:rPr>
          <w:rFonts w:ascii="Times New Roman" w:hAnsi="Times New Roman"/>
          <w:iCs/>
          <w:shd w:val="clear" w:color="auto" w:fill="FFFFFF" w:themeFill="background1"/>
        </w:rPr>
        <w:t xml:space="preserve"> Policy</w:t>
      </w:r>
      <w:r w:rsidR="002D2FF0"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28</w:t>
      </w:r>
      <w:r w:rsidRPr="00773645">
        <w:rPr>
          <w:rFonts w:ascii="Times New Roman" w:hAnsi="Times New Roman"/>
          <w:shd w:val="clear" w:color="auto" w:fill="FFFFFF" w:themeFill="background1"/>
        </w:rPr>
        <w:t>, 51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60. </w:t>
      </w:r>
      <w:bookmarkEnd w:id="34"/>
    </w:p>
    <w:p w14:paraId="2DDD228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34C430C" w14:textId="3FF0670A" w:rsidR="006F7F47" w:rsidRPr="00773645" w:rsidRDefault="00B34F04"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Fridstrøm,</w:t>
      </w:r>
      <w:r w:rsidR="002D2FF0" w:rsidRPr="00773645">
        <w:rPr>
          <w:rFonts w:ascii="Times New Roman" w:hAnsi="Times New Roman"/>
          <w:shd w:val="clear" w:color="auto" w:fill="FFFFFF" w:themeFill="background1"/>
        </w:rPr>
        <w:t xml:space="preserve"> L., </w:t>
      </w:r>
      <w:r w:rsidRPr="00773645">
        <w:rPr>
          <w:rFonts w:ascii="Times New Roman" w:hAnsi="Times New Roman"/>
          <w:shd w:val="clear" w:color="auto" w:fill="FFFFFF" w:themeFill="background1"/>
        </w:rPr>
        <w:t>Minken,</w:t>
      </w:r>
      <w:r w:rsidR="002D2FF0" w:rsidRPr="00773645">
        <w:rPr>
          <w:rFonts w:ascii="Times New Roman" w:hAnsi="Times New Roman"/>
          <w:shd w:val="clear" w:color="auto" w:fill="FFFFFF" w:themeFill="background1"/>
        </w:rPr>
        <w:t xml:space="preserve"> H., </w:t>
      </w:r>
      <w:r w:rsidRPr="00773645">
        <w:rPr>
          <w:rFonts w:ascii="Times New Roman" w:hAnsi="Times New Roman"/>
          <w:shd w:val="clear" w:color="auto" w:fill="FFFFFF" w:themeFill="background1"/>
        </w:rPr>
        <w:t>Moilanen,</w:t>
      </w:r>
      <w:r w:rsidR="002D2FF0" w:rsidRPr="00773645">
        <w:rPr>
          <w:rFonts w:ascii="Times New Roman" w:hAnsi="Times New Roman"/>
          <w:shd w:val="clear" w:color="auto" w:fill="FFFFFF" w:themeFill="background1"/>
        </w:rPr>
        <w:t xml:space="preserve"> P., </w:t>
      </w:r>
      <w:r w:rsidRPr="00773645">
        <w:rPr>
          <w:rFonts w:ascii="Times New Roman" w:hAnsi="Times New Roman"/>
          <w:shd w:val="clear" w:color="auto" w:fill="FFFFFF" w:themeFill="background1"/>
        </w:rPr>
        <w:t>Shepherd,</w:t>
      </w:r>
      <w:r w:rsidR="002D2FF0" w:rsidRPr="00773645">
        <w:rPr>
          <w:rFonts w:ascii="Times New Roman" w:hAnsi="Times New Roman"/>
          <w:shd w:val="clear" w:color="auto" w:fill="FFFFFF" w:themeFill="background1"/>
        </w:rPr>
        <w:t xml:space="preserve"> S., </w:t>
      </w:r>
      <w:r w:rsidRPr="00773645">
        <w:rPr>
          <w:rFonts w:ascii="Times New Roman" w:hAnsi="Times New Roman"/>
          <w:shd w:val="clear" w:color="auto" w:fill="FFFFFF" w:themeFill="background1"/>
        </w:rPr>
        <w:t>Vold</w:t>
      </w:r>
      <w:r w:rsidR="002D2FF0" w:rsidRPr="00773645">
        <w:rPr>
          <w:rFonts w:ascii="Times New Roman" w:hAnsi="Times New Roman"/>
          <w:shd w:val="clear" w:color="auto" w:fill="FFFFFF" w:themeFill="background1"/>
        </w:rPr>
        <w:t>, A</w:t>
      </w:r>
      <w:r w:rsidR="005120E8" w:rsidRPr="00773645">
        <w:rPr>
          <w:rFonts w:ascii="Times New Roman" w:hAnsi="Times New Roman"/>
          <w:shd w:val="clear" w:color="auto" w:fill="FFFFFF" w:themeFill="background1"/>
        </w:rPr>
        <w:t>.</w:t>
      </w:r>
      <w:r w:rsidR="002D2FF0" w:rsidRPr="00773645">
        <w:rPr>
          <w:rFonts w:ascii="Times New Roman" w:hAnsi="Times New Roman"/>
          <w:shd w:val="clear" w:color="auto" w:fill="FFFFFF" w:themeFill="background1"/>
        </w:rPr>
        <w:t>, 2000.</w:t>
      </w:r>
      <w:r w:rsidR="005120E8"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Economic and Equity Effects of Marginal Cost Pricing in Transport, Research Reports 71.Government Institute for Econom</w:t>
      </w:r>
      <w:r w:rsidR="002D2FF0" w:rsidRPr="00773645">
        <w:rPr>
          <w:rFonts w:ascii="Times New Roman" w:hAnsi="Times New Roman"/>
          <w:shd w:val="clear" w:color="auto" w:fill="FFFFFF" w:themeFill="background1"/>
        </w:rPr>
        <w:t>ic Research Finland (VATT).</w:t>
      </w:r>
    </w:p>
    <w:p w14:paraId="5BCE2D83"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7A0E241" w14:textId="0958F0A5"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Lauridsen, H.</w:t>
      </w:r>
      <w:r w:rsidR="002D2FF0"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The impacts of road tolling: A review of Norwegian experience.</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Transp</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Policy</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18</w:t>
      </w:r>
      <w:r w:rsidR="002D2FF0" w:rsidRPr="00773645">
        <w:rPr>
          <w:rFonts w:ascii="Times New Roman" w:hAnsi="Times New Roman"/>
          <w:iCs/>
          <w:shd w:val="clear" w:color="auto" w:fill="FFFFFF" w:themeFill="background1"/>
        </w:rPr>
        <w:t>(1),</w:t>
      </w:r>
      <w:r w:rsidRPr="00773645">
        <w:rPr>
          <w:rFonts w:ascii="Times New Roman" w:hAnsi="Times New Roman"/>
          <w:shd w:val="clear" w:color="auto" w:fill="FFFFFF" w:themeFill="background1"/>
        </w:rPr>
        <w:t xml:space="preserve"> 85</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91. </w:t>
      </w:r>
    </w:p>
    <w:p w14:paraId="71E29B1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268D1532" w14:textId="30D37986"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Lemp, J., and Kockelman, K.</w:t>
      </w:r>
      <w:r w:rsidR="002D2FF0" w:rsidRPr="00773645">
        <w:rPr>
          <w:rFonts w:ascii="Times New Roman" w:hAnsi="Times New Roman"/>
          <w:shd w:val="clear" w:color="auto" w:fill="FFFFFF" w:themeFill="background1"/>
        </w:rPr>
        <w:t>, 2009.</w:t>
      </w:r>
      <w:r w:rsidRPr="00773645">
        <w:rPr>
          <w:rFonts w:ascii="Times New Roman" w:hAnsi="Times New Roman"/>
          <w:shd w:val="clear" w:color="auto" w:fill="FFFFFF" w:themeFill="background1"/>
        </w:rPr>
        <w:t xml:space="preserve"> Anticipating Welfare Impacts via Travel Demand Forecasting Models: Comparison of Aggregate and Activity-Based Approaches for the Austin, Texas, Region. </w:t>
      </w:r>
      <w:r w:rsidRPr="00773645">
        <w:rPr>
          <w:rFonts w:ascii="Times New Roman" w:hAnsi="Times New Roman"/>
          <w:iCs/>
          <w:shd w:val="clear" w:color="auto" w:fill="FFFFFF" w:themeFill="background1"/>
        </w:rPr>
        <w:t>Transp</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Res</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Rec</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2133</w:t>
      </w:r>
      <w:r w:rsidR="002D2FF0"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11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22. </w:t>
      </w:r>
      <w:bookmarkStart w:id="35" w:name="_Ref488926358"/>
    </w:p>
    <w:p w14:paraId="012D393A"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114E826F" w14:textId="6162019E"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Light, T., Patil, S., Erhardt, G.D., Tsang, F., Burge, P., Sorensen, P. Zmud, M.</w:t>
      </w:r>
      <w:r w:rsidR="002D2FF0" w:rsidRPr="00773645">
        <w:rPr>
          <w:rFonts w:ascii="Times New Roman" w:hAnsi="Times New Roman"/>
          <w:shd w:val="clear" w:color="auto" w:fill="FFFFFF" w:themeFill="background1"/>
        </w:rPr>
        <w:t>, 2015.</w:t>
      </w:r>
      <w:r w:rsidRPr="00773645">
        <w:rPr>
          <w:rFonts w:ascii="Times New Roman" w:hAnsi="Times New Roman"/>
          <w:shd w:val="clear" w:color="auto" w:fill="FFFFFF" w:themeFill="background1"/>
        </w:rPr>
        <w:t xml:space="preserve"> The Impact of Adopting Time-of-day Tolling: Case Study of 183A in Austin, Texas. http://www.rand.org/content/dam/rand/pubs/research_reports/RR900/RR969/RAND_RR969.pdf. Accessed Feb. 15, 2016.</w:t>
      </w:r>
      <w:bookmarkEnd w:id="35"/>
      <w:r w:rsidRPr="00773645">
        <w:rPr>
          <w:rFonts w:ascii="Times New Roman" w:hAnsi="Times New Roman"/>
          <w:shd w:val="clear" w:color="auto" w:fill="F8F8F8"/>
        </w:rPr>
        <w:t xml:space="preserve"> </w:t>
      </w:r>
      <w:bookmarkStart w:id="36" w:name="_Ref488926304"/>
    </w:p>
    <w:p w14:paraId="6600D498"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58D3C27B" w14:textId="77777777"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Lindsey, R. Do economists reach a conclusion on highway pricing? The intellectual history of an idea.</w:t>
      </w:r>
      <w:r w:rsidR="002D2FF0" w:rsidRPr="00773645">
        <w:rPr>
          <w:rFonts w:ascii="Times New Roman" w:hAnsi="Times New Roman"/>
        </w:rPr>
        <w:t>, 2006.</w:t>
      </w:r>
      <w:r w:rsidRPr="00773645">
        <w:rPr>
          <w:rFonts w:ascii="Times New Roman" w:hAnsi="Times New Roman"/>
        </w:rPr>
        <w:t xml:space="preserve"> Econ Journal Watch</w:t>
      </w:r>
      <w:r w:rsidR="002D2FF0" w:rsidRPr="00773645">
        <w:rPr>
          <w:rFonts w:ascii="Times New Roman" w:hAnsi="Times New Roman"/>
        </w:rPr>
        <w:t>.</w:t>
      </w:r>
      <w:r w:rsidRPr="00773645">
        <w:rPr>
          <w:rFonts w:ascii="Times New Roman" w:hAnsi="Times New Roman"/>
        </w:rPr>
        <w:t xml:space="preserve"> 3</w:t>
      </w:r>
      <w:r w:rsidR="002D2FF0" w:rsidRPr="00773645">
        <w:rPr>
          <w:rFonts w:ascii="Times New Roman" w:hAnsi="Times New Roman"/>
        </w:rPr>
        <w:t xml:space="preserve">(2), </w:t>
      </w:r>
      <w:r w:rsidRPr="00773645">
        <w:rPr>
          <w:rFonts w:ascii="Times New Roman" w:hAnsi="Times New Roman"/>
        </w:rPr>
        <w:t>292–379.</w:t>
      </w:r>
      <w:bookmarkEnd w:id="36"/>
    </w:p>
    <w:p w14:paraId="154FDBB6"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0B791D09" w14:textId="240AF57A" w:rsidR="006F7F47"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themeFill="background1"/>
        </w:rPr>
        <w:t>McKinnon, A.C.</w:t>
      </w:r>
      <w:r w:rsidR="002D2FF0" w:rsidRPr="00773645">
        <w:rPr>
          <w:rFonts w:ascii="Times New Roman" w:hAnsi="Times New Roman"/>
          <w:shd w:val="clear" w:color="auto" w:fill="FFFFFF" w:themeFill="background1"/>
        </w:rPr>
        <w:t>, 2006.</w:t>
      </w:r>
      <w:r w:rsidRPr="00773645">
        <w:rPr>
          <w:rFonts w:ascii="Times New Roman" w:hAnsi="Times New Roman"/>
          <w:shd w:val="clear" w:color="auto" w:fill="FFFFFF" w:themeFill="background1"/>
        </w:rPr>
        <w:t xml:space="preserve"> A review of European truck tolling schemes and assessment of their possible impact on logistics systems.</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Int</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J</w:t>
      </w:r>
      <w:r w:rsidR="002D2FF0" w:rsidRPr="00773645">
        <w:rPr>
          <w:rFonts w:ascii="Times New Roman" w:hAnsi="Times New Roman"/>
          <w:iCs/>
          <w:shd w:val="clear" w:color="auto" w:fill="FFFFFF" w:themeFill="background1"/>
        </w:rPr>
        <w:t>.</w:t>
      </w:r>
      <w:r w:rsidRPr="00773645">
        <w:rPr>
          <w:rFonts w:ascii="Times New Roman" w:hAnsi="Times New Roman"/>
          <w:iCs/>
          <w:shd w:val="clear" w:color="auto" w:fill="FFFFFF" w:themeFill="background1"/>
        </w:rPr>
        <w:t xml:space="preserve"> Log</w:t>
      </w:r>
      <w:r w:rsidR="002D2FF0" w:rsidRPr="00773645">
        <w:rPr>
          <w:rFonts w:ascii="Times New Roman" w:hAnsi="Times New Roman"/>
          <w:iCs/>
          <w:shd w:val="clear" w:color="auto" w:fill="FFFFFF" w:themeFill="background1"/>
        </w:rPr>
        <w:t>.</w:t>
      </w:r>
      <w:r w:rsidRPr="00773645">
        <w:rPr>
          <w:rStyle w:val="apple-converted-space"/>
          <w:rFonts w:ascii="Times New Roman" w:hAnsi="Times New Roman"/>
          <w:shd w:val="clear" w:color="auto" w:fill="FFFFFF" w:themeFill="background1"/>
        </w:rPr>
        <w:t xml:space="preserve"> </w:t>
      </w:r>
      <w:r w:rsidRPr="00773645">
        <w:rPr>
          <w:rFonts w:ascii="Times New Roman" w:hAnsi="Times New Roman"/>
          <w:iCs/>
          <w:shd w:val="clear" w:color="auto" w:fill="FFFFFF" w:themeFill="background1"/>
        </w:rPr>
        <w:t>9</w:t>
      </w:r>
      <w:r w:rsidR="002D2FF0" w:rsidRPr="00773645">
        <w:rPr>
          <w:rFonts w:ascii="Times New Roman" w:hAnsi="Times New Roman"/>
          <w:iCs/>
          <w:shd w:val="clear" w:color="auto" w:fill="FFFFFF" w:themeFill="background1"/>
        </w:rPr>
        <w:t>(3)</w:t>
      </w:r>
      <w:r w:rsidRPr="00773645">
        <w:rPr>
          <w:rFonts w:ascii="Times New Roman" w:hAnsi="Times New Roman"/>
          <w:iCs/>
          <w:shd w:val="clear" w:color="auto" w:fill="FFFFFF" w:themeFill="background1"/>
        </w:rPr>
        <w:t>,</w:t>
      </w:r>
      <w:r w:rsidRPr="00773645">
        <w:rPr>
          <w:rFonts w:ascii="Times New Roman" w:hAnsi="Times New Roman"/>
          <w:shd w:val="clear" w:color="auto" w:fill="FFFFFF" w:themeFill="background1"/>
        </w:rPr>
        <w:t xml:space="preserve"> 191</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205. </w:t>
      </w:r>
      <w:bookmarkStart w:id="37" w:name="_Ref487647191"/>
      <w:bookmarkStart w:id="38" w:name="_Ref488927160"/>
    </w:p>
    <w:p w14:paraId="48E40CD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093BB324" w14:textId="2B28B93C" w:rsidR="006F7F47" w:rsidRPr="00773645" w:rsidRDefault="00C10556"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Nakamura, K., Kockelman, K.M.</w:t>
      </w:r>
      <w:r w:rsidR="002D2FF0" w:rsidRPr="00773645">
        <w:rPr>
          <w:rFonts w:ascii="Times New Roman" w:hAnsi="Times New Roman"/>
        </w:rPr>
        <w:t>, 2002.</w:t>
      </w:r>
      <w:r w:rsidRPr="00773645">
        <w:rPr>
          <w:rFonts w:ascii="Times New Roman" w:hAnsi="Times New Roman"/>
        </w:rPr>
        <w:t xml:space="preserve"> Congestion pricing and roadspace rationing: an application to the San Francisco Bay Bridge corridor.</w:t>
      </w:r>
      <w:r w:rsidRPr="00773645">
        <w:rPr>
          <w:rStyle w:val="apple-converted-space"/>
          <w:rFonts w:ascii="Times New Roman" w:hAnsi="Times New Roman"/>
        </w:rPr>
        <w:t> </w:t>
      </w:r>
      <w:r w:rsidRPr="00773645">
        <w:rPr>
          <w:rFonts w:ascii="Times New Roman" w:hAnsi="Times New Roman"/>
          <w:iCs/>
        </w:rPr>
        <w:t>Transp</w:t>
      </w:r>
      <w:r w:rsidR="002D2FF0" w:rsidRPr="00773645">
        <w:rPr>
          <w:rFonts w:ascii="Times New Roman" w:hAnsi="Times New Roman"/>
          <w:iCs/>
        </w:rPr>
        <w:t>.</w:t>
      </w:r>
      <w:r w:rsidRPr="00773645">
        <w:rPr>
          <w:rFonts w:ascii="Times New Roman" w:hAnsi="Times New Roman"/>
          <w:iCs/>
        </w:rPr>
        <w:t xml:space="preserve"> Res</w:t>
      </w:r>
      <w:r w:rsidR="002D2FF0" w:rsidRPr="00773645">
        <w:rPr>
          <w:rFonts w:ascii="Times New Roman" w:hAnsi="Times New Roman"/>
          <w:iCs/>
        </w:rPr>
        <w:t>.</w:t>
      </w:r>
      <w:r w:rsidRPr="00773645">
        <w:rPr>
          <w:rFonts w:ascii="Times New Roman" w:hAnsi="Times New Roman"/>
          <w:iCs/>
        </w:rPr>
        <w:t xml:space="preserve"> Part A</w:t>
      </w:r>
      <w:r w:rsidR="002D2FF0" w:rsidRPr="00773645">
        <w:rPr>
          <w:rFonts w:ascii="Times New Roman" w:hAnsi="Times New Roman"/>
          <w:iCs/>
        </w:rPr>
        <w:t>.</w:t>
      </w:r>
      <w:r w:rsidRPr="00773645">
        <w:rPr>
          <w:rStyle w:val="apple-converted-space"/>
          <w:rFonts w:ascii="Times New Roman" w:hAnsi="Times New Roman"/>
        </w:rPr>
        <w:t xml:space="preserve"> </w:t>
      </w:r>
      <w:r w:rsidRPr="00773645">
        <w:rPr>
          <w:rFonts w:ascii="Times New Roman" w:hAnsi="Times New Roman"/>
          <w:iCs/>
        </w:rPr>
        <w:t>36</w:t>
      </w:r>
      <w:r w:rsidR="002D2FF0" w:rsidRPr="00773645">
        <w:rPr>
          <w:rFonts w:ascii="Times New Roman" w:hAnsi="Times New Roman"/>
          <w:iCs/>
        </w:rPr>
        <w:t>(5),</w:t>
      </w:r>
      <w:r w:rsidRPr="00773645">
        <w:rPr>
          <w:rFonts w:ascii="Times New Roman" w:hAnsi="Times New Roman"/>
        </w:rPr>
        <w:t xml:space="preserve"> 403</w:t>
      </w:r>
      <w:r w:rsidR="00773645" w:rsidRPr="00773645">
        <w:rPr>
          <w:rFonts w:ascii="Times New Roman" w:hAnsi="Times New Roman"/>
          <w:shd w:val="clear" w:color="auto" w:fill="FFFFFF" w:themeFill="background1"/>
        </w:rPr>
        <w:t>–</w:t>
      </w:r>
      <w:r w:rsidRPr="00773645">
        <w:rPr>
          <w:rFonts w:ascii="Times New Roman" w:hAnsi="Times New Roman"/>
        </w:rPr>
        <w:t>417.</w:t>
      </w:r>
      <w:bookmarkEnd w:id="37"/>
      <w:r w:rsidRPr="00773645">
        <w:rPr>
          <w:rFonts w:ascii="Times New Roman" w:hAnsi="Times New Roman"/>
        </w:rPr>
        <w:t xml:space="preserve"> </w:t>
      </w:r>
      <w:bookmarkEnd w:id="38"/>
    </w:p>
    <w:p w14:paraId="276EB2C2" w14:textId="77777777" w:rsidR="003B69F8" w:rsidRPr="00773645" w:rsidRDefault="003B69F8" w:rsidP="003B69F8">
      <w:pPr>
        <w:pStyle w:val="Default"/>
      </w:pPr>
    </w:p>
    <w:p w14:paraId="44401B5B" w14:textId="14942F79" w:rsidR="00627F5A"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rPr>
        <w:t>NCSL.</w:t>
      </w:r>
      <w:r w:rsidR="002D2FF0" w:rsidRPr="00773645">
        <w:rPr>
          <w:rFonts w:ascii="Times New Roman" w:hAnsi="Times New Roman"/>
        </w:rPr>
        <w:t>, 2004</w:t>
      </w:r>
      <w:r w:rsidRPr="00773645">
        <w:rPr>
          <w:rFonts w:ascii="Times New Roman" w:hAnsi="Times New Roman"/>
        </w:rPr>
        <w:t xml:space="preserve"> Compilation from Highway Statistics, Finance Series. Federal Highway Administration, Table SF-1, 1999</w:t>
      </w:r>
      <w:r w:rsidR="00773645" w:rsidRPr="00773645">
        <w:rPr>
          <w:rFonts w:ascii="Times New Roman" w:hAnsi="Times New Roman"/>
          <w:shd w:val="clear" w:color="auto" w:fill="FFFFFF" w:themeFill="background1"/>
        </w:rPr>
        <w:t>–</w:t>
      </w:r>
      <w:r w:rsidRPr="00773645">
        <w:rPr>
          <w:rFonts w:ascii="Times New Roman" w:hAnsi="Times New Roman"/>
        </w:rPr>
        <w:t>2004.</w:t>
      </w:r>
    </w:p>
    <w:p w14:paraId="4D5F7D1C"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60E68BE5" w14:textId="0974478A" w:rsidR="006F7F47" w:rsidRPr="00773645" w:rsidRDefault="00A81167"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Odeck, J., &amp; Welde, M.</w:t>
      </w:r>
      <w:r w:rsidR="002D2FF0" w:rsidRPr="00773645">
        <w:rPr>
          <w:rFonts w:ascii="Times New Roman" w:hAnsi="Times New Roman"/>
        </w:rPr>
        <w:t>, 2017.</w:t>
      </w:r>
      <w:r w:rsidRPr="00773645">
        <w:rPr>
          <w:rFonts w:ascii="Times New Roman" w:hAnsi="Times New Roman"/>
        </w:rPr>
        <w:t xml:space="preserve"> The accuracy of toll road traffic forecasts: An econometric evaluation. </w:t>
      </w:r>
      <w:r w:rsidR="002D2FF0" w:rsidRPr="00773645">
        <w:rPr>
          <w:rFonts w:ascii="Times New Roman" w:hAnsi="Times New Roman"/>
        </w:rPr>
        <w:t>Transp. Res.</w:t>
      </w:r>
      <w:r w:rsidRPr="00773645">
        <w:rPr>
          <w:rFonts w:ascii="Times New Roman" w:hAnsi="Times New Roman"/>
        </w:rPr>
        <w:t xml:space="preserve"> Part A</w:t>
      </w:r>
      <w:r w:rsidR="002D2FF0" w:rsidRPr="00773645">
        <w:rPr>
          <w:rFonts w:ascii="Times New Roman" w:hAnsi="Times New Roman"/>
        </w:rPr>
        <w:t>.</w:t>
      </w:r>
      <w:bookmarkStart w:id="39" w:name="_Ref487647534"/>
      <w:bookmarkStart w:id="40" w:name="_Ref488927650"/>
      <w:r w:rsidR="006A6E32">
        <w:rPr>
          <w:rFonts w:ascii="Times New Roman" w:hAnsi="Times New Roman"/>
        </w:rPr>
        <w:t>101, 73-85.</w:t>
      </w:r>
    </w:p>
    <w:p w14:paraId="26B766AB"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7B46BB59" w14:textId="685CD1EB" w:rsidR="006F7F47"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Parry, I.W.H., Bento, A.M.</w:t>
      </w:r>
      <w:r w:rsidR="002D2FF0" w:rsidRPr="00773645">
        <w:rPr>
          <w:rFonts w:ascii="Times New Roman" w:hAnsi="Times New Roman"/>
        </w:rPr>
        <w:t>, 2002.</w:t>
      </w:r>
      <w:r w:rsidRPr="00773645">
        <w:rPr>
          <w:rFonts w:ascii="Times New Roman" w:hAnsi="Times New Roman"/>
        </w:rPr>
        <w:t xml:space="preserve"> </w:t>
      </w:r>
      <w:r w:rsidRPr="00773645">
        <w:rPr>
          <w:rFonts w:ascii="Times New Roman" w:hAnsi="Times New Roman"/>
          <w:bCs/>
        </w:rPr>
        <w:t>Estimating the welfare effect of congestion taxes: the critical importance of other distortions within the transport system</w:t>
      </w:r>
      <w:r w:rsidRPr="00773645">
        <w:rPr>
          <w:rFonts w:ascii="Times New Roman" w:hAnsi="Times New Roman"/>
        </w:rPr>
        <w:t>. J</w:t>
      </w:r>
      <w:r w:rsidR="002D2FF0" w:rsidRPr="00773645">
        <w:rPr>
          <w:rFonts w:ascii="Times New Roman" w:hAnsi="Times New Roman"/>
        </w:rPr>
        <w:t>.</w:t>
      </w:r>
      <w:r w:rsidRPr="00773645">
        <w:rPr>
          <w:rFonts w:ascii="Times New Roman" w:hAnsi="Times New Roman"/>
        </w:rPr>
        <w:t xml:space="preserve"> Urban Econ</w:t>
      </w:r>
      <w:r w:rsidR="002D2FF0" w:rsidRPr="00773645">
        <w:rPr>
          <w:rFonts w:ascii="Times New Roman" w:hAnsi="Times New Roman"/>
        </w:rPr>
        <w:t>.</w:t>
      </w:r>
      <w:r w:rsidRPr="00773645">
        <w:rPr>
          <w:rFonts w:ascii="Times New Roman" w:hAnsi="Times New Roman"/>
        </w:rPr>
        <w:t xml:space="preserve"> 51</w:t>
      </w:r>
      <w:r w:rsidR="002D2FF0" w:rsidRPr="00773645">
        <w:rPr>
          <w:rFonts w:ascii="Times New Roman" w:hAnsi="Times New Roman"/>
        </w:rPr>
        <w:t>(2)</w:t>
      </w:r>
      <w:r w:rsidRPr="00773645">
        <w:rPr>
          <w:rFonts w:ascii="Times New Roman" w:hAnsi="Times New Roman"/>
        </w:rPr>
        <w:t>, 339–365.</w:t>
      </w:r>
      <w:bookmarkEnd w:id="39"/>
      <w:r w:rsidRPr="00773645">
        <w:rPr>
          <w:rFonts w:ascii="Times New Roman" w:hAnsi="Times New Roman"/>
        </w:rPr>
        <w:t xml:space="preserve"> </w:t>
      </w:r>
      <w:bookmarkStart w:id="41" w:name="_Ref488926968"/>
      <w:bookmarkEnd w:id="40"/>
    </w:p>
    <w:p w14:paraId="04FAA97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77FF66C4" w14:textId="1E90E66B" w:rsidR="00C10556"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Peirce, S., Petrella, M.., Puckett, S., Minnice, P., Lappin, J.</w:t>
      </w:r>
      <w:r w:rsidR="002D2FF0" w:rsidRPr="00773645">
        <w:rPr>
          <w:rFonts w:ascii="Times New Roman" w:hAnsi="Times New Roman"/>
          <w:shd w:val="clear" w:color="auto" w:fill="FFFFFF" w:themeFill="background1"/>
        </w:rPr>
        <w:t>, 2004.</w:t>
      </w:r>
      <w:r w:rsidRPr="00773645">
        <w:rPr>
          <w:rFonts w:ascii="Times New Roman" w:hAnsi="Times New Roman"/>
          <w:shd w:val="clear" w:color="auto" w:fill="FFFFFF" w:themeFill="background1"/>
        </w:rPr>
        <w:t xml:space="preserve"> Urban Partnership Agreement and Congestion Reduction Demonstration Programs.</w:t>
      </w:r>
      <w:r w:rsidRPr="00773645">
        <w:rPr>
          <w:rFonts w:ascii="Times New Roman" w:hAnsi="Times New Roman"/>
          <w:shd w:val="clear" w:color="auto" w:fill="F8F8F8"/>
        </w:rPr>
        <w:t xml:space="preserve"> </w:t>
      </w:r>
      <w:r w:rsidRPr="00773645">
        <w:rPr>
          <w:rFonts w:ascii="Times New Roman" w:hAnsi="Times New Roman"/>
          <w:shd w:val="clear" w:color="auto" w:fill="FFFFFF"/>
        </w:rPr>
        <w:t>Volpe National Transportation Systems Center</w:t>
      </w:r>
      <w:r w:rsidR="003B69F8" w:rsidRPr="00773645">
        <w:rPr>
          <w:rFonts w:ascii="Times New Roman" w:hAnsi="Times New Roman"/>
          <w:shd w:val="clear" w:color="auto" w:fill="FFFFFF"/>
        </w:rPr>
        <w:t>, Cambridge MA</w:t>
      </w:r>
      <w:r w:rsidR="002D2FF0" w:rsidRPr="00773645">
        <w:rPr>
          <w:rFonts w:ascii="Times New Roman" w:hAnsi="Times New Roman"/>
          <w:shd w:val="clear" w:color="auto" w:fill="FFFFFF"/>
        </w:rPr>
        <w:t>.</w:t>
      </w:r>
      <w:bookmarkEnd w:id="41"/>
    </w:p>
    <w:p w14:paraId="43E5ABDB"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42" w:name="_Ref488926980"/>
    </w:p>
    <w:p w14:paraId="6D96AFEA" w14:textId="3A5DFB21" w:rsidR="00C10556"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Pessaro, B.</w:t>
      </w:r>
      <w:r w:rsidR="00F92F34"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Van Nostrand, C.</w:t>
      </w:r>
      <w:r w:rsidR="002D2FF0"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Impacts of Congestion Pricing in Miami, Florida.</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Traffic Engg &amp; Ctrl</w:t>
      </w:r>
      <w:r w:rsidR="002D2FF0" w:rsidRPr="00773645">
        <w:rPr>
          <w:rFonts w:ascii="Times New Roman" w:hAnsi="Times New Roman"/>
          <w:shd w:val="clear" w:color="auto" w:fill="FFFFFF" w:themeFill="background1"/>
        </w:rPr>
        <w:t>.</w:t>
      </w:r>
      <w:r w:rsidRPr="00773645">
        <w:rPr>
          <w:rStyle w:val="apple-converted-space"/>
          <w:rFonts w:ascii="Times New Roman" w:hAnsi="Times New Roman"/>
          <w:shd w:val="clear" w:color="auto" w:fill="FFFFFF" w:themeFill="background1"/>
        </w:rPr>
        <w:t> </w:t>
      </w:r>
      <w:r w:rsidRPr="00773645">
        <w:rPr>
          <w:rFonts w:ascii="Times New Roman" w:hAnsi="Times New Roman"/>
          <w:iCs/>
          <w:shd w:val="clear" w:color="auto" w:fill="FFFFFF" w:themeFill="background1"/>
        </w:rPr>
        <w:t>55</w:t>
      </w:r>
      <w:r w:rsidR="002D2FF0" w:rsidRPr="00773645">
        <w:rPr>
          <w:rFonts w:ascii="Times New Roman" w:hAnsi="Times New Roman"/>
          <w:iCs/>
          <w:shd w:val="clear" w:color="auto" w:fill="FFFFFF" w:themeFill="background1"/>
        </w:rPr>
        <w:t>(3),</w:t>
      </w:r>
      <w:r w:rsidRPr="00773645">
        <w:rPr>
          <w:rFonts w:ascii="Times New Roman" w:hAnsi="Times New Roman"/>
          <w:shd w:val="clear" w:color="auto" w:fill="FFFFFF" w:themeFill="background1"/>
        </w:rPr>
        <w:t xml:space="preserve"> 99</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103.</w:t>
      </w:r>
      <w:bookmarkEnd w:id="42"/>
    </w:p>
    <w:p w14:paraId="2DEBE3B7"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p>
    <w:p w14:paraId="4379A445" w14:textId="6028B7E7" w:rsidR="006F7F47"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Petrella, M., Puckett, S., Peirce, S., Minnice, P., and Lappin, J.</w:t>
      </w:r>
      <w:r w:rsidR="002D2FF0"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Effects of Full-Facility Variable Tolling on Traveler Behavior: Evidence from a Panel Study of the I-85 Corridor</w:t>
      </w:r>
      <w:r w:rsidRPr="00773645">
        <w:rPr>
          <w:rFonts w:ascii="Times New Roman" w:hAnsi="Times New Roman"/>
          <w:shd w:val="clear" w:color="auto" w:fill="F8F8F8"/>
        </w:rPr>
        <w:t xml:space="preserve"> </w:t>
      </w:r>
      <w:r w:rsidRPr="00773645">
        <w:rPr>
          <w:rFonts w:ascii="Times New Roman" w:hAnsi="Times New Roman"/>
          <w:shd w:val="clear" w:color="auto" w:fill="FFFFFF" w:themeFill="background1"/>
        </w:rPr>
        <w:t xml:space="preserve">in Atlanta, </w:t>
      </w:r>
      <w:r w:rsidRPr="00773645">
        <w:rPr>
          <w:rFonts w:ascii="Times New Roman" w:hAnsi="Times New Roman"/>
          <w:shd w:val="clear" w:color="auto" w:fill="FFFFFF"/>
        </w:rPr>
        <w:t>Volpe National Transportation Systems Center</w:t>
      </w:r>
      <w:r w:rsidRPr="00773645">
        <w:rPr>
          <w:rFonts w:ascii="Times New Roman" w:hAnsi="Times New Roman"/>
          <w:shd w:val="clear" w:color="auto" w:fill="FFFFFF" w:themeFill="background1"/>
        </w:rPr>
        <w:t>.</w:t>
      </w:r>
    </w:p>
    <w:p w14:paraId="339E98F3"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09463C13" w14:textId="02091878" w:rsidR="00627F5A"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Ramjerdi, F., Minken, H., and Østmoe, K.</w:t>
      </w:r>
      <w:r w:rsidR="002D2FF0" w:rsidRPr="00773645">
        <w:rPr>
          <w:rFonts w:ascii="Times New Roman" w:hAnsi="Times New Roman"/>
          <w:shd w:val="clear" w:color="auto" w:fill="FFFFFF"/>
        </w:rPr>
        <w:t>, 2009.</w:t>
      </w:r>
      <w:r w:rsidRPr="00773645">
        <w:rPr>
          <w:rFonts w:ascii="Times New Roman" w:hAnsi="Times New Roman"/>
          <w:shd w:val="clear" w:color="auto" w:fill="FFFFFF"/>
        </w:rPr>
        <w:t xml:space="preserve"> Norwegian Urban Tolls</w:t>
      </w:r>
      <w:r w:rsidR="002D2FF0" w:rsidRPr="00773645">
        <w:rPr>
          <w:rFonts w:ascii="Times New Roman" w:hAnsi="Times New Roman"/>
          <w:shd w:val="clear" w:color="auto" w:fill="FFFFFF"/>
        </w:rPr>
        <w:t xml:space="preserve">. </w:t>
      </w:r>
      <w:r w:rsidRPr="00773645">
        <w:rPr>
          <w:rFonts w:ascii="Times New Roman" w:hAnsi="Times New Roman"/>
          <w:iCs/>
          <w:shd w:val="clear" w:color="auto" w:fill="FFFFFF"/>
        </w:rPr>
        <w:t>Res</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in Transp</w:t>
      </w:r>
      <w:r w:rsidR="002D2FF0" w:rsidRPr="00773645">
        <w:rPr>
          <w:rFonts w:ascii="Times New Roman" w:hAnsi="Times New Roman"/>
          <w:iCs/>
          <w:shd w:val="clear" w:color="auto" w:fill="FFFFFF"/>
        </w:rPr>
        <w:t>.</w:t>
      </w:r>
      <w:r w:rsidRPr="00773645">
        <w:rPr>
          <w:rFonts w:ascii="Times New Roman" w:hAnsi="Times New Roman"/>
          <w:iCs/>
          <w:shd w:val="clear" w:color="auto" w:fill="FFFFFF"/>
        </w:rPr>
        <w:t xml:space="preserve"> Econ</w:t>
      </w:r>
      <w:r w:rsidR="002D2FF0" w:rsidRPr="00773645">
        <w:rPr>
          <w:rFonts w:ascii="Times New Roman" w:hAnsi="Times New Roman"/>
          <w:iCs/>
          <w:shd w:val="clear" w:color="auto" w:fill="FFFFFF"/>
        </w:rPr>
        <w:t>.</w:t>
      </w:r>
      <w:r w:rsidRPr="00773645">
        <w:rPr>
          <w:rStyle w:val="apple-converted-space"/>
          <w:rFonts w:ascii="Times New Roman" w:hAnsi="Times New Roman"/>
          <w:shd w:val="clear" w:color="auto" w:fill="FFFFFF"/>
        </w:rPr>
        <w:t> 9</w:t>
      </w:r>
      <w:r w:rsidR="002D2FF0" w:rsidRPr="00773645">
        <w:rPr>
          <w:rStyle w:val="apple-converted-space"/>
          <w:rFonts w:ascii="Times New Roman" w:hAnsi="Times New Roman"/>
          <w:shd w:val="clear" w:color="auto" w:fill="FFFFFF"/>
        </w:rPr>
        <w:t>(</w:t>
      </w:r>
      <w:r w:rsidRPr="00773645">
        <w:rPr>
          <w:rFonts w:ascii="Times New Roman" w:hAnsi="Times New Roman"/>
          <w:shd w:val="clear" w:color="auto" w:fill="FFFFFF"/>
        </w:rPr>
        <w:t>1</w:t>
      </w:r>
      <w:r w:rsidR="002D2FF0" w:rsidRPr="00773645">
        <w:rPr>
          <w:rFonts w:ascii="Times New Roman" w:hAnsi="Times New Roman"/>
          <w:shd w:val="clear" w:color="auto" w:fill="FFFFFF"/>
        </w:rPr>
        <w:t>),</w:t>
      </w:r>
      <w:r w:rsidRPr="00773645">
        <w:rPr>
          <w:rFonts w:ascii="Times New Roman" w:hAnsi="Times New Roman"/>
          <w:shd w:val="clear" w:color="auto" w:fill="FFFFFF"/>
        </w:rPr>
        <w:t xml:space="preserve"> 237</w:t>
      </w:r>
      <w:r w:rsidR="00773645" w:rsidRPr="00773645">
        <w:rPr>
          <w:rFonts w:ascii="Times New Roman" w:hAnsi="Times New Roman"/>
          <w:shd w:val="clear" w:color="auto" w:fill="FFFFFF" w:themeFill="background1"/>
        </w:rPr>
        <w:t>–</w:t>
      </w:r>
      <w:r w:rsidRPr="00773645">
        <w:rPr>
          <w:rFonts w:ascii="Times New Roman" w:hAnsi="Times New Roman"/>
          <w:shd w:val="clear" w:color="auto" w:fill="FFFFFF"/>
        </w:rPr>
        <w:t xml:space="preserve">249. </w:t>
      </w:r>
    </w:p>
    <w:p w14:paraId="2AE7FF4D" w14:textId="77777777" w:rsidR="006F7F47" w:rsidRPr="00773645" w:rsidRDefault="006F7F47" w:rsidP="006F7F47">
      <w:pPr>
        <w:pStyle w:val="CM41"/>
        <w:shd w:val="clear" w:color="auto" w:fill="FFFFFF" w:themeFill="background1"/>
        <w:tabs>
          <w:tab w:val="left" w:pos="720"/>
        </w:tabs>
        <w:ind w:left="720"/>
        <w:rPr>
          <w:rFonts w:ascii="Times New Roman" w:hAnsi="Times New Roman"/>
          <w:shd w:val="clear" w:color="auto" w:fill="FFFFFF"/>
        </w:rPr>
      </w:pPr>
    </w:p>
    <w:p w14:paraId="32C43DA1" w14:textId="789D1D9D" w:rsidR="00627F5A" w:rsidRPr="00773645" w:rsidRDefault="00627F5A"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Ray, R., Petrella, M., Pi</w:t>
      </w:r>
      <w:r w:rsidR="00C17E44" w:rsidRPr="00773645">
        <w:rPr>
          <w:rFonts w:ascii="Times New Roman" w:hAnsi="Times New Roman"/>
          <w:shd w:val="clear" w:color="auto" w:fill="FFFFFF"/>
        </w:rPr>
        <w:t>e</w:t>
      </w:r>
      <w:r w:rsidRPr="00773645">
        <w:rPr>
          <w:rFonts w:ascii="Times New Roman" w:hAnsi="Times New Roman"/>
          <w:shd w:val="clear" w:color="auto" w:fill="FFFFFF"/>
        </w:rPr>
        <w:t>rce, S., Minnice, P., Puckett, S., Lappin, J.</w:t>
      </w:r>
      <w:r w:rsidR="002D2FF0" w:rsidRPr="00773645">
        <w:rPr>
          <w:rFonts w:ascii="Times New Roman" w:hAnsi="Times New Roman"/>
          <w:shd w:val="clear" w:color="auto" w:fill="FFFFFF"/>
        </w:rPr>
        <w:t>, 2014.</w:t>
      </w:r>
      <w:r w:rsidRPr="00773645">
        <w:rPr>
          <w:rFonts w:ascii="Times New Roman" w:hAnsi="Times New Roman"/>
          <w:shd w:val="clear" w:color="auto" w:fill="FFFFFF"/>
        </w:rPr>
        <w:t xml:space="preserve"> Exploring the Equity Impacts of Two Road Pricing Implementations Using a Traveler Behavior Survey: Full Facility Pricing on SR 520 in Seattle and the I-85 HOV-2 to HOT-3 Conversion in Atlanta, Volpe National Transportation Systems Center</w:t>
      </w:r>
      <w:r w:rsidR="00773645" w:rsidRPr="00773645">
        <w:rPr>
          <w:rFonts w:ascii="Times New Roman" w:hAnsi="Times New Roman"/>
          <w:shd w:val="clear" w:color="auto" w:fill="FFFFFF"/>
        </w:rPr>
        <w:t xml:space="preserve">, </w:t>
      </w:r>
      <w:r w:rsidR="00773645" w:rsidRPr="00773645">
        <w:rPr>
          <w:rFonts w:ascii="Times New Roman" w:hAnsi="Times New Roman"/>
          <w:shd w:val="clear" w:color="auto" w:fill="FFFFFF"/>
        </w:rPr>
        <w:t>Cambridge MA.</w:t>
      </w:r>
    </w:p>
    <w:p w14:paraId="6A1DE458"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59D55448" w14:textId="575FBA4D" w:rsidR="006F7F47" w:rsidRPr="00773645" w:rsidRDefault="003A5BF1"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Ruehl, F</w:t>
      </w:r>
      <w:r w:rsidR="00F92F34" w:rsidRPr="00773645">
        <w:rPr>
          <w:rFonts w:ascii="Times New Roman" w:hAnsi="Times New Roman"/>
          <w:shd w:val="clear" w:color="auto" w:fill="FFFFFF"/>
        </w:rPr>
        <w:t xml:space="preserve">., </w:t>
      </w:r>
      <w:r w:rsidRPr="00773645">
        <w:rPr>
          <w:rFonts w:ascii="Times New Roman" w:hAnsi="Times New Roman"/>
          <w:shd w:val="clear" w:color="auto" w:fill="FFFFFF"/>
        </w:rPr>
        <w:t>von Mörner, M</w:t>
      </w:r>
      <w:r w:rsidR="00F92F34" w:rsidRPr="00773645">
        <w:rPr>
          <w:rFonts w:ascii="Times New Roman" w:hAnsi="Times New Roman"/>
          <w:shd w:val="clear" w:color="auto" w:fill="FFFFFF"/>
        </w:rPr>
        <w:t xml:space="preserve">., </w:t>
      </w:r>
      <w:r w:rsidRPr="00773645">
        <w:rPr>
          <w:rFonts w:ascii="Times New Roman" w:hAnsi="Times New Roman"/>
          <w:shd w:val="clear" w:color="auto" w:fill="FFFFFF"/>
        </w:rPr>
        <w:t>Friedrich, H</w:t>
      </w:r>
      <w:r w:rsidR="00F92F34" w:rsidRPr="00773645">
        <w:rPr>
          <w:rFonts w:ascii="Times New Roman" w:hAnsi="Times New Roman"/>
          <w:shd w:val="clear" w:color="auto" w:fill="FFFFFF"/>
        </w:rPr>
        <w:t xml:space="preserve">., </w:t>
      </w:r>
      <w:r w:rsidRPr="00773645">
        <w:rPr>
          <w:rFonts w:ascii="Times New Roman" w:hAnsi="Times New Roman"/>
          <w:shd w:val="clear" w:color="auto" w:fill="FFFFFF"/>
        </w:rPr>
        <w:t>Özsucu, Ö.</w:t>
      </w:r>
      <w:r w:rsidR="002D2FF0" w:rsidRPr="00773645">
        <w:rPr>
          <w:rFonts w:ascii="Times New Roman" w:hAnsi="Times New Roman"/>
          <w:shd w:val="clear" w:color="auto" w:fill="FFFFFF"/>
        </w:rPr>
        <w:t>, 2013.</w:t>
      </w:r>
      <w:r w:rsidRPr="00773645">
        <w:rPr>
          <w:rFonts w:ascii="Times New Roman" w:hAnsi="Times New Roman"/>
          <w:shd w:val="clear" w:color="auto" w:fill="FFFFFF"/>
        </w:rPr>
        <w:t xml:space="preserve"> Impacts of HGV tolls on transport logistics. World conference on Transportation Research.</w:t>
      </w:r>
      <w:bookmarkStart w:id="43" w:name="_Ref488927138"/>
    </w:p>
    <w:p w14:paraId="753D0295"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64311669" w14:textId="7C9FB399" w:rsidR="00627F5A" w:rsidRPr="00773645" w:rsidRDefault="00C10556" w:rsidP="006F7F47">
      <w:pPr>
        <w:pStyle w:val="CM41"/>
        <w:shd w:val="clear" w:color="auto" w:fill="FFFFFF" w:themeFill="background1"/>
        <w:tabs>
          <w:tab w:val="left" w:pos="720"/>
        </w:tabs>
        <w:rPr>
          <w:rFonts w:ascii="Times New Roman" w:hAnsi="Times New Roman"/>
          <w:shd w:val="clear" w:color="auto" w:fill="FFFFFF"/>
        </w:rPr>
      </w:pPr>
      <w:r w:rsidRPr="00773645">
        <w:rPr>
          <w:rFonts w:ascii="Times New Roman" w:hAnsi="Times New Roman"/>
          <w:shd w:val="clear" w:color="auto" w:fill="FFFFFF"/>
        </w:rPr>
        <w:t>Santos, G., Newbery, D.M.</w:t>
      </w:r>
      <w:r w:rsidR="002D2FF0" w:rsidRPr="00773645">
        <w:rPr>
          <w:rFonts w:ascii="Times New Roman" w:hAnsi="Times New Roman"/>
          <w:shd w:val="clear" w:color="auto" w:fill="FFFFFF"/>
        </w:rPr>
        <w:t>, 2001.</w:t>
      </w:r>
      <w:r w:rsidRPr="00773645">
        <w:rPr>
          <w:rFonts w:ascii="Times New Roman" w:hAnsi="Times New Roman"/>
          <w:shd w:val="clear" w:color="auto" w:fill="FFFFFF"/>
        </w:rPr>
        <w:t xml:space="preserve"> Urban congestion charging: theory, practice and environmental consequences. CESifo Working Paper Series 568.</w:t>
      </w:r>
      <w:bookmarkEnd w:id="43"/>
    </w:p>
    <w:p w14:paraId="37B80D7F"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bookmarkStart w:id="44" w:name="_Ref488926170"/>
    </w:p>
    <w:p w14:paraId="096AE9E0" w14:textId="0A71BFFE" w:rsidR="000F5DAA" w:rsidRPr="00773645" w:rsidRDefault="00AC1FB8"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Supernak, J., Golob, J., Golob, T., Kaschade, C., Kazimi, C., Schreffler, E. Steffey, D.</w:t>
      </w:r>
      <w:r w:rsidR="00145051" w:rsidRPr="00773645">
        <w:rPr>
          <w:rFonts w:ascii="Times New Roman" w:hAnsi="Times New Roman"/>
          <w:shd w:val="clear" w:color="auto" w:fill="FFFFFF"/>
        </w:rPr>
        <w:t>, 2002.</w:t>
      </w:r>
      <w:r w:rsidRPr="00773645">
        <w:rPr>
          <w:rFonts w:ascii="Times New Roman" w:hAnsi="Times New Roman"/>
          <w:shd w:val="clear" w:color="auto" w:fill="FFFFFF"/>
        </w:rPr>
        <w:t xml:space="preserve"> San Diego's Interstate 15 Congestion Pricing Project: Attitudinal, Behavioral, and Institutional </w:t>
      </w:r>
      <w:r w:rsidR="00941CD5" w:rsidRPr="00773645">
        <w:rPr>
          <w:rFonts w:ascii="Times New Roman" w:hAnsi="Times New Roman"/>
          <w:shd w:val="clear" w:color="auto" w:fill="FFFFFF"/>
        </w:rPr>
        <w:t>Issues</w:t>
      </w:r>
      <w:r w:rsidR="006A6E32">
        <w:rPr>
          <w:rFonts w:ascii="Times New Roman" w:hAnsi="Times New Roman"/>
          <w:shd w:val="clear" w:color="auto" w:fill="FFFFFF"/>
        </w:rPr>
        <w:t>,</w:t>
      </w:r>
      <w:r w:rsidR="00941CD5" w:rsidRPr="00773645">
        <w:rPr>
          <w:rFonts w:ascii="Times New Roman" w:hAnsi="Times New Roman"/>
          <w:shd w:val="clear" w:color="auto" w:fill="FFFFFF"/>
        </w:rPr>
        <w:t xml:space="preserve"> Transp</w:t>
      </w:r>
      <w:r w:rsidR="00145051" w:rsidRPr="00773645">
        <w:rPr>
          <w:rFonts w:ascii="Times New Roman" w:hAnsi="Times New Roman"/>
          <w:shd w:val="clear" w:color="auto" w:fill="FFFFFF"/>
        </w:rPr>
        <w:t>.</w:t>
      </w:r>
      <w:r w:rsidRPr="00773645">
        <w:rPr>
          <w:rFonts w:ascii="Times New Roman" w:hAnsi="Times New Roman"/>
          <w:shd w:val="clear" w:color="auto" w:fill="FFFFFF"/>
        </w:rPr>
        <w:t xml:space="preserve"> Res</w:t>
      </w:r>
      <w:r w:rsidR="00145051" w:rsidRPr="00773645">
        <w:rPr>
          <w:rFonts w:ascii="Times New Roman" w:hAnsi="Times New Roman"/>
          <w:shd w:val="clear" w:color="auto" w:fill="FFFFFF"/>
        </w:rPr>
        <w:t>.</w:t>
      </w:r>
      <w:r w:rsidRPr="00773645">
        <w:rPr>
          <w:rFonts w:ascii="Times New Roman" w:hAnsi="Times New Roman"/>
          <w:shd w:val="clear" w:color="auto" w:fill="FFFFFF"/>
        </w:rPr>
        <w:t xml:space="preserve"> Rec</w:t>
      </w:r>
      <w:r w:rsidR="00145051" w:rsidRPr="00773645">
        <w:rPr>
          <w:rFonts w:ascii="Times New Roman" w:hAnsi="Times New Roman"/>
          <w:shd w:val="clear" w:color="auto" w:fill="FFFFFF"/>
        </w:rPr>
        <w:t>.</w:t>
      </w:r>
      <w:r w:rsidR="006B00A0" w:rsidRPr="00773645">
        <w:rPr>
          <w:rFonts w:ascii="Times New Roman" w:hAnsi="Times New Roman"/>
          <w:shd w:val="clear" w:color="auto" w:fill="FFFFFF"/>
        </w:rPr>
        <w:t xml:space="preserve"> </w:t>
      </w:r>
      <w:r w:rsidRPr="00773645">
        <w:rPr>
          <w:rFonts w:ascii="Times New Roman" w:hAnsi="Times New Roman"/>
          <w:shd w:val="clear" w:color="auto" w:fill="FFFFFF"/>
        </w:rPr>
        <w:t>1812,</w:t>
      </w:r>
      <w:r w:rsidR="00145051" w:rsidRPr="00773645" w:rsidDel="00145051">
        <w:rPr>
          <w:rFonts w:ascii="Times New Roman" w:hAnsi="Times New Roman"/>
          <w:shd w:val="clear" w:color="auto" w:fill="FFFFFF"/>
        </w:rPr>
        <w:t xml:space="preserve"> </w:t>
      </w:r>
      <w:r w:rsidRPr="00773645">
        <w:rPr>
          <w:rFonts w:ascii="Times New Roman" w:hAnsi="Times New Roman"/>
        </w:rPr>
        <w:t>78-86.</w:t>
      </w:r>
      <w:r w:rsidR="006B00A0" w:rsidRPr="00773645">
        <w:rPr>
          <w:rFonts w:ascii="Times New Roman" w:hAnsi="Times New Roman"/>
        </w:rPr>
        <w:t xml:space="preserve"> </w:t>
      </w:r>
      <w:bookmarkEnd w:id="44"/>
    </w:p>
    <w:p w14:paraId="27166FEA"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4B9E4749" w14:textId="0B2EDA76" w:rsidR="006F7F47" w:rsidRPr="00773645" w:rsidRDefault="00145051"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 xml:space="preserve">Schweitzer, L., &amp; Taylor, B., </w:t>
      </w:r>
      <w:r w:rsidR="0074510D" w:rsidRPr="00773645">
        <w:rPr>
          <w:rFonts w:ascii="Times New Roman" w:hAnsi="Times New Roman"/>
        </w:rPr>
        <w:t>2008. Just pricing: The distribu</w:t>
      </w:r>
      <w:r w:rsidR="0074510D" w:rsidRPr="00773645">
        <w:rPr>
          <w:rFonts w:ascii="Times New Roman" w:hAnsi="Times New Roman"/>
        </w:rPr>
        <w:softHyphen/>
        <w:t xml:space="preserve">tional effects of congestion pricing and sales taxes. </w:t>
      </w:r>
      <w:r w:rsidRPr="00773645">
        <w:rPr>
          <w:rFonts w:ascii="Times New Roman" w:hAnsi="Times New Roman"/>
        </w:rPr>
        <w:t>Transp</w:t>
      </w:r>
      <w:r w:rsidR="006A6E32">
        <w:rPr>
          <w:rFonts w:ascii="Times New Roman" w:hAnsi="Times New Roman"/>
        </w:rPr>
        <w:t>ort</w:t>
      </w:r>
      <w:r w:rsidR="0074510D" w:rsidRPr="00773645">
        <w:rPr>
          <w:rFonts w:ascii="Times New Roman" w:hAnsi="Times New Roman"/>
        </w:rPr>
        <w:t xml:space="preserve"> 35(6), 797–812.</w:t>
      </w:r>
      <w:bookmarkStart w:id="45" w:name="_Ref487647369"/>
    </w:p>
    <w:p w14:paraId="3AADB8D6"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2273CC6D" w14:textId="2891874F" w:rsidR="006F7F47"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rPr>
        <w:t>Texas Department of Transport</w:t>
      </w:r>
      <w:r w:rsidR="00145051" w:rsidRPr="00773645">
        <w:rPr>
          <w:rFonts w:ascii="Times New Roman" w:hAnsi="Times New Roman"/>
        </w:rPr>
        <w:t>, 2007.</w:t>
      </w:r>
      <w:r w:rsidRPr="00773645">
        <w:rPr>
          <w:rFonts w:ascii="Times New Roman" w:hAnsi="Times New Roman"/>
        </w:rPr>
        <w:t xml:space="preserve"> TxDOT Open for business. Toll feasibility analysis. ftp://ftp.dot.state.tx.us/pub/txdot-info/library/pubs/bus/open4biz/toll_feasibility_analysis.pdf. Accessed Jul. 10, 2016.</w:t>
      </w:r>
      <w:bookmarkEnd w:id="45"/>
      <w:r w:rsidRPr="00773645">
        <w:rPr>
          <w:rFonts w:ascii="Times New Roman" w:hAnsi="Times New Roman"/>
        </w:rPr>
        <w:t xml:space="preserve"> </w:t>
      </w:r>
      <w:bookmarkStart w:id="46" w:name="_Ref487647330"/>
    </w:p>
    <w:p w14:paraId="370D47AB" w14:textId="77777777" w:rsidR="006F7F47" w:rsidRPr="00773645" w:rsidRDefault="006F7F47" w:rsidP="006F7F47">
      <w:pPr>
        <w:pStyle w:val="CM41"/>
        <w:shd w:val="clear" w:color="auto" w:fill="FFFFFF" w:themeFill="background1"/>
        <w:tabs>
          <w:tab w:val="left" w:pos="720"/>
        </w:tabs>
        <w:rPr>
          <w:rFonts w:ascii="Times New Roman" w:hAnsi="Times New Roman"/>
        </w:rPr>
      </w:pPr>
    </w:p>
    <w:p w14:paraId="0D4CFE19" w14:textId="318F0005" w:rsidR="00C10556"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lang w:val="es-US"/>
        </w:rPr>
        <w:t>Ukkusuri, S.V., Labi, S., Feng, Z., Le, T.V., Sagir, F</w:t>
      </w:r>
      <w:r w:rsidR="00145051" w:rsidRPr="00773645">
        <w:rPr>
          <w:rFonts w:ascii="Times New Roman" w:hAnsi="Times New Roman"/>
          <w:lang w:val="es-US"/>
        </w:rPr>
        <w:t>., 2017.</w:t>
      </w:r>
      <w:r w:rsidRPr="00773645">
        <w:rPr>
          <w:rFonts w:ascii="Times New Roman" w:hAnsi="Times New Roman"/>
          <w:lang w:val="es-US"/>
        </w:rPr>
        <w:t xml:space="preserve"> </w:t>
      </w:r>
      <w:r w:rsidRPr="00773645">
        <w:rPr>
          <w:rFonts w:ascii="Times New Roman" w:hAnsi="Times New Roman"/>
        </w:rPr>
        <w:t>SPR 3911: Evaluating the Impacts of Time</w:t>
      </w:r>
      <w:r w:rsidRPr="00773645">
        <w:rPr>
          <w:rFonts w:ascii="Cambria Math" w:hAnsi="Cambria Math" w:cs="Cambria Math"/>
        </w:rPr>
        <w:t>‐</w:t>
      </w:r>
      <w:r w:rsidRPr="00773645">
        <w:rPr>
          <w:rFonts w:ascii="Times New Roman" w:hAnsi="Times New Roman"/>
        </w:rPr>
        <w:t>of</w:t>
      </w:r>
      <w:r w:rsidRPr="00773645">
        <w:rPr>
          <w:rFonts w:ascii="Cambria Math" w:hAnsi="Cambria Math" w:cs="Cambria Math"/>
        </w:rPr>
        <w:t>‐</w:t>
      </w:r>
      <w:r w:rsidRPr="00773645">
        <w:rPr>
          <w:rFonts w:ascii="Times New Roman" w:hAnsi="Times New Roman"/>
        </w:rPr>
        <w:t>Day Tolling on Indiana Roadways. Final Report.</w:t>
      </w:r>
      <w:bookmarkEnd w:id="46"/>
      <w:r w:rsidR="00773645" w:rsidRPr="00773645">
        <w:rPr>
          <w:rFonts w:ascii="Times New Roman" w:hAnsi="Times New Roman"/>
        </w:rPr>
        <w:t xml:space="preserve"> Joint Transport Research Program.</w:t>
      </w:r>
    </w:p>
    <w:p w14:paraId="113A4354"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79B2F9BC" w14:textId="556987DD" w:rsidR="006F7F47"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Ungemah, D.</w:t>
      </w:r>
      <w:r w:rsidR="00145051" w:rsidRPr="00773645">
        <w:rPr>
          <w:rFonts w:ascii="Times New Roman" w:hAnsi="Times New Roman"/>
          <w:shd w:val="clear" w:color="auto" w:fill="FFFFFF"/>
        </w:rPr>
        <w:t>, 2007.</w:t>
      </w:r>
      <w:r w:rsidRPr="00773645">
        <w:rPr>
          <w:rFonts w:ascii="Times New Roman" w:hAnsi="Times New Roman"/>
          <w:shd w:val="clear" w:color="auto" w:fill="FFFFFF"/>
        </w:rPr>
        <w:t xml:space="preserve"> This land is your land, this land is my land: Addressing equity and fairness in tolling and pricing.</w:t>
      </w:r>
      <w:r w:rsidRPr="00773645">
        <w:rPr>
          <w:rStyle w:val="apple-converted-space"/>
          <w:rFonts w:ascii="Times New Roman" w:hAnsi="Times New Roman"/>
          <w:shd w:val="clear" w:color="auto" w:fill="FFFFFF"/>
        </w:rPr>
        <w:t> </w:t>
      </w:r>
      <w:r w:rsidR="00145051" w:rsidRPr="00773645">
        <w:rPr>
          <w:rFonts w:ascii="Times New Roman" w:hAnsi="Times New Roman"/>
          <w:shd w:val="clear" w:color="auto" w:fill="FFFFFF"/>
        </w:rPr>
        <w:t>Transp. Res. Re</w:t>
      </w:r>
      <w:r w:rsidR="003B69F8" w:rsidRPr="00773645">
        <w:rPr>
          <w:rFonts w:ascii="Times New Roman" w:hAnsi="Times New Roman"/>
          <w:shd w:val="clear" w:color="auto" w:fill="FFFFFF"/>
        </w:rPr>
        <w:t>c</w:t>
      </w:r>
      <w:r w:rsidR="00145051" w:rsidRPr="00773645">
        <w:rPr>
          <w:rFonts w:ascii="Times New Roman" w:hAnsi="Times New Roman"/>
          <w:iCs/>
          <w:shd w:val="clear" w:color="auto" w:fill="FFFFFF"/>
        </w:rPr>
        <w:t>.</w:t>
      </w:r>
      <w:r w:rsidRPr="00773645">
        <w:rPr>
          <w:rFonts w:ascii="Times New Roman" w:hAnsi="Times New Roman"/>
          <w:shd w:val="clear" w:color="auto" w:fill="FFFFFF"/>
        </w:rPr>
        <w:t xml:space="preserve"> 2013, 13-20.</w:t>
      </w:r>
      <w:bookmarkStart w:id="47" w:name="_Ref488927124"/>
    </w:p>
    <w:p w14:paraId="402CA97B"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rPr>
      </w:pPr>
    </w:p>
    <w:p w14:paraId="7855CC16" w14:textId="4C551C4F" w:rsidR="00627F5A" w:rsidRPr="00773645" w:rsidRDefault="00C10556"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rPr>
        <w:t>Waersted, K.</w:t>
      </w:r>
      <w:r w:rsidR="00145051" w:rsidRPr="00773645">
        <w:rPr>
          <w:rFonts w:ascii="Times New Roman" w:hAnsi="Times New Roman"/>
          <w:shd w:val="clear" w:color="auto" w:fill="FFFFFF"/>
        </w:rPr>
        <w:t>, 2005.</w:t>
      </w:r>
      <w:r w:rsidRPr="00773645">
        <w:rPr>
          <w:rFonts w:ascii="Times New Roman" w:hAnsi="Times New Roman"/>
          <w:shd w:val="clear" w:color="auto" w:fill="FFFFFF"/>
        </w:rPr>
        <w:t xml:space="preserve"> Urban tolling in Norway–Practical experiences, social and environmental impacts and plans for future systems. </w:t>
      </w:r>
      <w:r w:rsidRPr="00773645">
        <w:rPr>
          <w:rFonts w:ascii="Times New Roman" w:hAnsi="Times New Roman"/>
          <w:iCs/>
          <w:shd w:val="clear" w:color="auto" w:fill="FFFFFF"/>
        </w:rPr>
        <w:t xml:space="preserve">Norwegian Public Roads Administration. PIARC Seminar on Road Pricing with </w:t>
      </w:r>
      <w:r w:rsidR="00D54890" w:rsidRPr="00773645">
        <w:rPr>
          <w:rFonts w:ascii="Times New Roman" w:hAnsi="Times New Roman"/>
          <w:iCs/>
          <w:shd w:val="clear" w:color="auto" w:fill="FFFFFF"/>
        </w:rPr>
        <w:t>emphasis</w:t>
      </w:r>
      <w:r w:rsidRPr="00773645">
        <w:rPr>
          <w:rFonts w:ascii="Times New Roman" w:hAnsi="Times New Roman"/>
          <w:iCs/>
          <w:shd w:val="clear" w:color="auto" w:fill="FFFFFF"/>
        </w:rPr>
        <w:t xml:space="preserve"> on Financing, Regulation and Equity, Cancun, Mexico</w:t>
      </w:r>
      <w:r w:rsidRPr="00773645">
        <w:rPr>
          <w:rFonts w:ascii="Times New Roman" w:hAnsi="Times New Roman"/>
          <w:shd w:val="clear" w:color="auto" w:fill="FFFFFF"/>
        </w:rPr>
        <w:t>. 11-13.</w:t>
      </w:r>
      <w:bookmarkEnd w:id="47"/>
    </w:p>
    <w:p w14:paraId="0BDEC19F"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48" w:name="_Ref488926380"/>
      <w:bookmarkEnd w:id="14"/>
    </w:p>
    <w:p w14:paraId="5958D1A4" w14:textId="461118C7" w:rsidR="000D388B" w:rsidRPr="00773645" w:rsidRDefault="00627F5A" w:rsidP="006F7F47">
      <w:pPr>
        <w:pStyle w:val="CM41"/>
        <w:shd w:val="clear" w:color="auto" w:fill="FFFFFF" w:themeFill="background1"/>
        <w:tabs>
          <w:tab w:val="left" w:pos="720"/>
        </w:tabs>
        <w:rPr>
          <w:rFonts w:ascii="Times New Roman" w:hAnsi="Times New Roman"/>
          <w:shd w:val="clear" w:color="auto" w:fill="FFFFFF" w:themeFill="background1"/>
        </w:rPr>
      </w:pPr>
      <w:r w:rsidRPr="00773645">
        <w:rPr>
          <w:rFonts w:ascii="Times New Roman" w:hAnsi="Times New Roman"/>
          <w:shd w:val="clear" w:color="auto" w:fill="FFFFFF" w:themeFill="background1"/>
        </w:rPr>
        <w:t>Wang, Z., Goodchild, A.</w:t>
      </w:r>
      <w:r w:rsidR="00145051" w:rsidRPr="00773645">
        <w:rPr>
          <w:rFonts w:ascii="Times New Roman" w:hAnsi="Times New Roman"/>
          <w:shd w:val="clear" w:color="auto" w:fill="FFFFFF" w:themeFill="background1"/>
        </w:rPr>
        <w:t>, 2014.</w:t>
      </w:r>
      <w:r w:rsidRPr="00773645">
        <w:rPr>
          <w:rFonts w:ascii="Times New Roman" w:hAnsi="Times New Roman"/>
          <w:shd w:val="clear" w:color="auto" w:fill="FFFFFF" w:themeFill="background1"/>
        </w:rPr>
        <w:t xml:space="preserve"> GPS Data Analysis of the Impact of Tolling on Truck Speed and Routing: Case Study in Seattle, Washington.</w:t>
      </w:r>
      <w:r w:rsidR="00145051" w:rsidRPr="00773645">
        <w:rPr>
          <w:rFonts w:ascii="Times New Roman" w:hAnsi="Times New Roman"/>
          <w:shd w:val="clear" w:color="auto" w:fill="FFFFFF" w:themeFill="background1"/>
        </w:rPr>
        <w:t xml:space="preserve"> </w:t>
      </w:r>
      <w:r w:rsidR="00145051" w:rsidRPr="00773645">
        <w:rPr>
          <w:rFonts w:ascii="Times New Roman" w:hAnsi="Times New Roman"/>
          <w:shd w:val="clear" w:color="auto" w:fill="FFFFFF"/>
        </w:rPr>
        <w:t>Transp. Res. Rec</w:t>
      </w:r>
      <w:r w:rsidR="00145051" w:rsidRPr="00773645">
        <w:rPr>
          <w:rFonts w:ascii="Times New Roman" w:hAnsi="Times New Roman"/>
          <w:shd w:val="clear" w:color="auto" w:fill="FFFFFF" w:themeFill="background1"/>
        </w:rPr>
        <w:t>.</w:t>
      </w:r>
      <w:r w:rsidRPr="00773645">
        <w:rPr>
          <w:rFonts w:ascii="Times New Roman" w:hAnsi="Times New Roman"/>
          <w:shd w:val="clear" w:color="auto" w:fill="FFFFFF" w:themeFill="background1"/>
        </w:rPr>
        <w:t xml:space="preserve"> 2411,</w:t>
      </w:r>
      <w:r w:rsidR="00145051" w:rsidRPr="00773645">
        <w:rPr>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112-119.</w:t>
      </w:r>
      <w:r w:rsidRPr="00773645">
        <w:rPr>
          <w:rFonts w:ascii="Times New Roman" w:hAnsi="Times New Roman"/>
        </w:rPr>
        <w:t xml:space="preserve"> </w:t>
      </w:r>
      <w:bookmarkEnd w:id="48"/>
    </w:p>
    <w:p w14:paraId="0325162C" w14:textId="77777777" w:rsidR="006F7F47" w:rsidRPr="00773645" w:rsidRDefault="006F7F47" w:rsidP="006F7F47">
      <w:pPr>
        <w:pStyle w:val="CM41"/>
        <w:shd w:val="clear" w:color="auto" w:fill="FFFFFF" w:themeFill="background1"/>
        <w:tabs>
          <w:tab w:val="left" w:pos="720"/>
        </w:tabs>
        <w:rPr>
          <w:rFonts w:ascii="Times New Roman" w:hAnsi="Times New Roman"/>
          <w:shd w:val="clear" w:color="auto" w:fill="FFFFFF" w:themeFill="background1"/>
        </w:rPr>
      </w:pPr>
      <w:bookmarkStart w:id="49" w:name="_Ref488926637"/>
    </w:p>
    <w:p w14:paraId="1B75B8A7" w14:textId="02FCC0EF" w:rsidR="00627F5A" w:rsidRPr="00773645" w:rsidRDefault="00627F5A" w:rsidP="006F7F47">
      <w:pPr>
        <w:pStyle w:val="CM41"/>
        <w:shd w:val="clear" w:color="auto" w:fill="FFFFFF" w:themeFill="background1"/>
        <w:tabs>
          <w:tab w:val="left" w:pos="720"/>
        </w:tabs>
        <w:rPr>
          <w:rFonts w:ascii="Times New Roman" w:hAnsi="Times New Roman"/>
        </w:rPr>
      </w:pPr>
      <w:r w:rsidRPr="00773645">
        <w:rPr>
          <w:rFonts w:ascii="Times New Roman" w:hAnsi="Times New Roman"/>
          <w:shd w:val="clear" w:color="auto" w:fill="FFFFFF" w:themeFill="background1"/>
        </w:rPr>
        <w:t>Weisbrod, G., Williams, D.</w:t>
      </w:r>
      <w:r w:rsidR="00145051" w:rsidRPr="00773645">
        <w:rPr>
          <w:rFonts w:ascii="Times New Roman" w:hAnsi="Times New Roman"/>
          <w:shd w:val="clear" w:color="auto" w:fill="FFFFFF" w:themeFill="background1"/>
        </w:rPr>
        <w:t>, 2011.</w:t>
      </w:r>
      <w:r w:rsidRPr="00773645">
        <w:rPr>
          <w:rFonts w:ascii="Times New Roman" w:hAnsi="Times New Roman"/>
          <w:shd w:val="clear" w:color="auto" w:fill="FFFFFF" w:themeFill="background1"/>
        </w:rPr>
        <w:t xml:space="preserve"> Framework and Process for Economic Impact Assessment of Potential Highway Congestion Pricing and Tolling Schemes. </w:t>
      </w:r>
      <w:r w:rsidRPr="00773645">
        <w:rPr>
          <w:rFonts w:ascii="Times New Roman" w:hAnsi="Times New Roman"/>
          <w:iCs/>
          <w:shd w:val="clear" w:color="auto" w:fill="FFFFFF" w:themeFill="background1"/>
        </w:rPr>
        <w:t>Transportation Research Board 90th Annual Meeting</w:t>
      </w:r>
      <w:r w:rsidRPr="00773645">
        <w:rPr>
          <w:rStyle w:val="apple-converted-space"/>
          <w:rFonts w:ascii="Times New Roman" w:hAnsi="Times New Roman"/>
          <w:shd w:val="clear" w:color="auto" w:fill="FFFFFF" w:themeFill="background1"/>
        </w:rPr>
        <w:t xml:space="preserve">, </w:t>
      </w:r>
      <w:r w:rsidRPr="00773645">
        <w:rPr>
          <w:rFonts w:ascii="Times New Roman" w:hAnsi="Times New Roman"/>
          <w:shd w:val="clear" w:color="auto" w:fill="FFFFFF" w:themeFill="background1"/>
        </w:rPr>
        <w:t>No. 11-1585.</w:t>
      </w:r>
      <w:bookmarkEnd w:id="49"/>
    </w:p>
    <w:p w14:paraId="77AA645B" w14:textId="2B1CD2D2" w:rsidR="006F7F47" w:rsidRPr="00773645" w:rsidRDefault="006F7F47" w:rsidP="006F7F47">
      <w:pPr>
        <w:rPr>
          <w:sz w:val="24"/>
        </w:rPr>
      </w:pPr>
    </w:p>
    <w:p w14:paraId="1A4F4738" w14:textId="38DDB833" w:rsidR="006F7F47" w:rsidRPr="00773645" w:rsidRDefault="006F7F47" w:rsidP="006F7F47">
      <w:pPr>
        <w:tabs>
          <w:tab w:val="left" w:pos="1345"/>
        </w:tabs>
        <w:ind w:firstLine="0"/>
        <w:rPr>
          <w:sz w:val="24"/>
        </w:rPr>
      </w:pPr>
      <w:r w:rsidRPr="00773645">
        <w:rPr>
          <w:sz w:val="24"/>
        </w:rPr>
        <w:t>Wilbur Smith Associates., 2005. Executive Summary - CTE Preliminary Traffic &amp; Revenue Study.</w:t>
      </w:r>
    </w:p>
    <w:p w14:paraId="12E8E36D" w14:textId="77777777" w:rsidR="006F7F47" w:rsidRPr="00773645" w:rsidRDefault="006F7F47" w:rsidP="006F7F47">
      <w:pPr>
        <w:tabs>
          <w:tab w:val="left" w:pos="1345"/>
        </w:tabs>
        <w:ind w:firstLine="0"/>
        <w:rPr>
          <w:sz w:val="24"/>
        </w:rPr>
      </w:pPr>
    </w:p>
    <w:p w14:paraId="6E6BFFBD" w14:textId="0658DEEB" w:rsidR="006F7F47" w:rsidRPr="00773645" w:rsidRDefault="006F7F47" w:rsidP="006F7F47">
      <w:pPr>
        <w:tabs>
          <w:tab w:val="left" w:pos="1345"/>
        </w:tabs>
        <w:ind w:firstLine="0"/>
        <w:rPr>
          <w:sz w:val="24"/>
        </w:rPr>
      </w:pPr>
      <w:r w:rsidRPr="00773645">
        <w:rPr>
          <w:sz w:val="24"/>
        </w:rPr>
        <w:t>WSDOT, 2016. SR 520 Bridge investment grade, traffic and revenue study update. Washington State Department of Transportation.</w:t>
      </w:r>
    </w:p>
    <w:p w14:paraId="4A2A911D" w14:textId="77777777" w:rsidR="006F7F47" w:rsidRPr="00773645" w:rsidRDefault="006F7F47" w:rsidP="006F7F47">
      <w:pPr>
        <w:tabs>
          <w:tab w:val="left" w:pos="1345"/>
        </w:tabs>
        <w:ind w:firstLine="0"/>
        <w:rPr>
          <w:sz w:val="24"/>
        </w:rPr>
      </w:pPr>
    </w:p>
    <w:p w14:paraId="403EF20B" w14:textId="4A81FF18" w:rsidR="006F7F47" w:rsidRPr="00773645" w:rsidRDefault="006F7F47" w:rsidP="006F7F47">
      <w:pPr>
        <w:tabs>
          <w:tab w:val="left" w:pos="1345"/>
        </w:tabs>
        <w:ind w:firstLine="0"/>
        <w:rPr>
          <w:sz w:val="24"/>
        </w:rPr>
      </w:pPr>
      <w:r w:rsidRPr="00773645">
        <w:rPr>
          <w:sz w:val="24"/>
        </w:rPr>
        <w:t xml:space="preserve">Wu, D., Kulshrestha, A., Yin, Y., Tillander, T., Plass, M., 2011. Impacts of Dynamic Pricing on Managed Lane Operations. Transportation Research Board 90th Annual Meeting, No. 11-1772. </w:t>
      </w:r>
    </w:p>
    <w:p w14:paraId="5250BDA5" w14:textId="77777777" w:rsidR="006F7F47" w:rsidRPr="00773645" w:rsidRDefault="006F7F47" w:rsidP="006F7F47">
      <w:pPr>
        <w:tabs>
          <w:tab w:val="left" w:pos="1345"/>
        </w:tabs>
        <w:ind w:firstLine="0"/>
        <w:rPr>
          <w:sz w:val="24"/>
        </w:rPr>
      </w:pPr>
    </w:p>
    <w:p w14:paraId="49D8578D" w14:textId="209E96A5" w:rsidR="006F7F47" w:rsidRPr="00773645" w:rsidRDefault="006F7F47" w:rsidP="006F7F47">
      <w:pPr>
        <w:tabs>
          <w:tab w:val="left" w:pos="1345"/>
        </w:tabs>
        <w:ind w:firstLine="0"/>
        <w:rPr>
          <w:sz w:val="24"/>
        </w:rPr>
      </w:pPr>
      <w:r w:rsidRPr="00773645">
        <w:rPr>
          <w:sz w:val="24"/>
        </w:rPr>
        <w:t>Sinha</w:t>
      </w:r>
      <w:r w:rsidR="00DA30CF" w:rsidRPr="00773645">
        <w:rPr>
          <w:sz w:val="24"/>
        </w:rPr>
        <w:t>, K.C.</w:t>
      </w:r>
      <w:r w:rsidRPr="00773645">
        <w:rPr>
          <w:sz w:val="24"/>
        </w:rPr>
        <w:t xml:space="preserve"> and Labi, </w:t>
      </w:r>
      <w:r w:rsidR="00DA30CF" w:rsidRPr="00773645">
        <w:rPr>
          <w:sz w:val="24"/>
        </w:rPr>
        <w:t xml:space="preserve">S. </w:t>
      </w:r>
      <w:r w:rsidRPr="00773645">
        <w:rPr>
          <w:sz w:val="24"/>
        </w:rPr>
        <w:t>2007</w:t>
      </w:r>
      <w:r w:rsidR="00DA30CF" w:rsidRPr="00773645">
        <w:rPr>
          <w:sz w:val="24"/>
        </w:rPr>
        <w:t>, Transportation Decision-Making: Principles of Project Evaluation and Programming, Wiley and Sons, Hoboken NJ.</w:t>
      </w:r>
    </w:p>
    <w:p w14:paraId="02DA56FB" w14:textId="77777777" w:rsidR="003B69F8" w:rsidRPr="00773645" w:rsidRDefault="003B69F8" w:rsidP="006F7F47">
      <w:pPr>
        <w:tabs>
          <w:tab w:val="left" w:pos="1345"/>
        </w:tabs>
        <w:ind w:firstLine="0"/>
        <w:rPr>
          <w:sz w:val="24"/>
        </w:rPr>
      </w:pPr>
    </w:p>
    <w:p w14:paraId="035E32B3" w14:textId="08A7BF2A" w:rsidR="00773645" w:rsidRPr="00773645" w:rsidRDefault="00773645" w:rsidP="00773645">
      <w:pPr>
        <w:tabs>
          <w:tab w:val="left" w:pos="1345"/>
        </w:tabs>
        <w:ind w:firstLine="0"/>
        <w:rPr>
          <w:sz w:val="24"/>
        </w:rPr>
      </w:pPr>
      <w:r w:rsidRPr="00773645">
        <w:rPr>
          <w:sz w:val="24"/>
        </w:rPr>
        <w:t xml:space="preserve">Zhang, Z., </w:t>
      </w:r>
      <w:r w:rsidR="006A6E32">
        <w:rPr>
          <w:sz w:val="24"/>
        </w:rPr>
        <w:t xml:space="preserve">Bai, Q., </w:t>
      </w:r>
      <w:r w:rsidRPr="00773645">
        <w:rPr>
          <w:sz w:val="24"/>
        </w:rPr>
        <w:t>Labi, S., Sinha, K.C. (201</w:t>
      </w:r>
      <w:r w:rsidR="006048B3">
        <w:rPr>
          <w:sz w:val="24"/>
        </w:rPr>
        <w:t>3</w:t>
      </w:r>
      <w:r w:rsidRPr="00773645">
        <w:rPr>
          <w:sz w:val="24"/>
        </w:rPr>
        <w:t xml:space="preserve">) </w:t>
      </w:r>
      <w:r w:rsidRPr="00773645">
        <w:rPr>
          <w:sz w:val="24"/>
        </w:rPr>
        <w:t>Ge</w:t>
      </w:r>
      <w:r w:rsidRPr="00773645">
        <w:rPr>
          <w:sz w:val="24"/>
        </w:rPr>
        <w:t xml:space="preserve">neral Framework for Evaluating </w:t>
      </w:r>
      <w:r w:rsidRPr="00773645">
        <w:rPr>
          <w:sz w:val="24"/>
        </w:rPr>
        <w:t>Long-Term Leasing of Toll Roads</w:t>
      </w:r>
      <w:r w:rsidRPr="00773645">
        <w:rPr>
          <w:sz w:val="24"/>
        </w:rPr>
        <w:t xml:space="preserve">: </w:t>
      </w:r>
      <w:r w:rsidRPr="00773645">
        <w:rPr>
          <w:sz w:val="24"/>
        </w:rPr>
        <w:t>Case Study of Indiana I-90 Highway</w:t>
      </w:r>
      <w:r w:rsidRPr="00773645">
        <w:rPr>
          <w:sz w:val="24"/>
        </w:rPr>
        <w:t>, Transportation Research Record 2345, 83–91.</w:t>
      </w:r>
    </w:p>
    <w:p w14:paraId="6A9D640C" w14:textId="77777777" w:rsidR="00773645" w:rsidRPr="00DA30CF" w:rsidRDefault="00773645" w:rsidP="00773645">
      <w:pPr>
        <w:tabs>
          <w:tab w:val="left" w:pos="1345"/>
        </w:tabs>
        <w:ind w:firstLine="0"/>
        <w:rPr>
          <w:sz w:val="24"/>
        </w:rPr>
      </w:pPr>
    </w:p>
    <w:sectPr w:rsidR="00773645" w:rsidRPr="00DA30CF" w:rsidSect="00C4220F">
      <w:type w:val="nextColumn"/>
      <w:pgSz w:w="12240" w:h="15840"/>
      <w:pgMar w:top="1440" w:right="1440" w:bottom="1440" w:left="1440" w:header="706" w:footer="706"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0A62C" w14:textId="77777777" w:rsidR="00C12D88" w:rsidRDefault="00C12D88">
      <w:r>
        <w:separator/>
      </w:r>
    </w:p>
  </w:endnote>
  <w:endnote w:type="continuationSeparator" w:id="0">
    <w:p w14:paraId="177E16BF" w14:textId="77777777" w:rsidR="00C12D88" w:rsidRDefault="00C12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yriad Pro">
    <w:altName w:val="Segoe UI"/>
    <w:panose1 w:val="020B0503030403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erling Roman">
    <w:altName w:val="Berling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2A88A" w14:textId="77777777" w:rsidR="00C12D88" w:rsidRDefault="00C12D88">
      <w:r>
        <w:separator/>
      </w:r>
    </w:p>
  </w:footnote>
  <w:footnote w:type="continuationSeparator" w:id="0">
    <w:p w14:paraId="2709CA95" w14:textId="77777777" w:rsidR="00C12D88" w:rsidRDefault="00C12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139581017"/>
      <w:docPartObj>
        <w:docPartGallery w:val="Page Numbers (Top of Page)"/>
        <w:docPartUnique/>
      </w:docPartObj>
    </w:sdtPr>
    <w:sdtEndPr>
      <w:rPr>
        <w:noProof/>
      </w:rPr>
    </w:sdtEndPr>
    <w:sdtContent>
      <w:p w14:paraId="0A742A25" w14:textId="09745126" w:rsidR="00C12D88" w:rsidRPr="003E33E7" w:rsidRDefault="00C12D88" w:rsidP="005F1D9C">
        <w:pPr>
          <w:pStyle w:val="Header"/>
          <w:ind w:firstLine="0"/>
          <w:rPr>
            <w:noProof/>
            <w:sz w:val="20"/>
            <w:szCs w:val="20"/>
          </w:rPr>
        </w:pPr>
        <w:r w:rsidRPr="003E33E7">
          <w:rPr>
            <w:sz w:val="20"/>
            <w:szCs w:val="20"/>
          </w:rPr>
          <w:tab/>
        </w:r>
        <w:r w:rsidRPr="003E33E7">
          <w:rPr>
            <w:sz w:val="20"/>
            <w:szCs w:val="20"/>
          </w:rPr>
          <w:tab/>
        </w:r>
        <w:r w:rsidRPr="003E33E7">
          <w:rPr>
            <w:sz w:val="20"/>
            <w:szCs w:val="20"/>
          </w:rPr>
          <w:fldChar w:fldCharType="begin"/>
        </w:r>
        <w:r w:rsidRPr="003E33E7">
          <w:rPr>
            <w:sz w:val="20"/>
            <w:szCs w:val="20"/>
          </w:rPr>
          <w:instrText xml:space="preserve"> PAGE   \* MERGEFORMAT </w:instrText>
        </w:r>
        <w:r w:rsidRPr="003E33E7">
          <w:rPr>
            <w:sz w:val="20"/>
            <w:szCs w:val="20"/>
          </w:rPr>
          <w:fldChar w:fldCharType="separate"/>
        </w:r>
        <w:r w:rsidR="00A87AF2">
          <w:rPr>
            <w:noProof/>
            <w:sz w:val="20"/>
            <w:szCs w:val="20"/>
          </w:rPr>
          <w:t>27</w:t>
        </w:r>
        <w:r w:rsidRPr="003E33E7">
          <w:rPr>
            <w:noProof/>
            <w:sz w:val="20"/>
            <w:szCs w:val="20"/>
          </w:rPr>
          <w:fldChar w:fldCharType="end"/>
        </w:r>
      </w:p>
    </w:sdtContent>
  </w:sdt>
  <w:p w14:paraId="25818FD4" w14:textId="77777777" w:rsidR="00C12D88" w:rsidRPr="003E33E7" w:rsidRDefault="00C12D88" w:rsidP="00754BB7">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5FE9"/>
    <w:multiLevelType w:val="hybridMultilevel"/>
    <w:tmpl w:val="1066732C"/>
    <w:lvl w:ilvl="0" w:tplc="DA5A4AC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C0430"/>
    <w:multiLevelType w:val="hybridMultilevel"/>
    <w:tmpl w:val="66C878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93862"/>
    <w:multiLevelType w:val="hybridMultilevel"/>
    <w:tmpl w:val="B82268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11C04"/>
    <w:multiLevelType w:val="hybridMultilevel"/>
    <w:tmpl w:val="077A17B4"/>
    <w:lvl w:ilvl="0" w:tplc="DD7C7BE2">
      <w:start w:val="1"/>
      <w:numFmt w:val="bullet"/>
      <w:suff w:val="space"/>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C293F"/>
    <w:multiLevelType w:val="hybridMultilevel"/>
    <w:tmpl w:val="08A87C40"/>
    <w:lvl w:ilvl="0" w:tplc="A7D8AC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474237"/>
    <w:multiLevelType w:val="singleLevel"/>
    <w:tmpl w:val="05D86B46"/>
    <w:lvl w:ilvl="0">
      <w:start w:val="1"/>
      <w:numFmt w:val="decimal"/>
      <w:pStyle w:val="SIDTfirstheading"/>
      <w:lvlText w:val="%1."/>
      <w:lvlJc w:val="left"/>
      <w:pPr>
        <w:tabs>
          <w:tab w:val="num" w:pos="360"/>
        </w:tabs>
        <w:ind w:left="284" w:hanging="284"/>
      </w:pPr>
      <w:rPr>
        <w:rFonts w:hint="default"/>
      </w:rPr>
    </w:lvl>
  </w:abstractNum>
  <w:abstractNum w:abstractNumId="6" w15:restartNumberingAfterBreak="0">
    <w:nsid w:val="23D56D1E"/>
    <w:multiLevelType w:val="hybridMultilevel"/>
    <w:tmpl w:val="59BABFE2"/>
    <w:lvl w:ilvl="0" w:tplc="B9CEA4BC">
      <w:start w:val="1"/>
      <w:numFmt w:val="lowerLetter"/>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A7B2C"/>
    <w:multiLevelType w:val="multilevel"/>
    <w:tmpl w:val="5A1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D5B2B"/>
    <w:multiLevelType w:val="hybridMultilevel"/>
    <w:tmpl w:val="2408B19E"/>
    <w:lvl w:ilvl="0" w:tplc="01D6C60E">
      <w:start w:val="1"/>
      <w:numFmt w:val="bullet"/>
      <w:pStyle w:val="List1"/>
      <w:lvlText w:val=""/>
      <w:lvlJc w:val="left"/>
      <w:pPr>
        <w:tabs>
          <w:tab w:val="num" w:pos="720"/>
        </w:tabs>
        <w:ind w:left="720" w:hanging="360"/>
      </w:pPr>
      <w:rPr>
        <w:rFonts w:ascii="Symbol" w:hAnsi="Symbol" w:hint="default"/>
      </w:rPr>
    </w:lvl>
    <w:lvl w:ilvl="1" w:tplc="86B8B792" w:tentative="1">
      <w:start w:val="1"/>
      <w:numFmt w:val="bullet"/>
      <w:lvlText w:val="o"/>
      <w:lvlJc w:val="left"/>
      <w:pPr>
        <w:tabs>
          <w:tab w:val="num" w:pos="1440"/>
        </w:tabs>
        <w:ind w:left="1440" w:hanging="360"/>
      </w:pPr>
      <w:rPr>
        <w:rFonts w:ascii="Courier New" w:hAnsi="Courier New" w:cs="Courier New" w:hint="default"/>
      </w:rPr>
    </w:lvl>
    <w:lvl w:ilvl="2" w:tplc="E7CC0022" w:tentative="1">
      <w:start w:val="1"/>
      <w:numFmt w:val="bullet"/>
      <w:lvlText w:val=""/>
      <w:lvlJc w:val="left"/>
      <w:pPr>
        <w:tabs>
          <w:tab w:val="num" w:pos="2160"/>
        </w:tabs>
        <w:ind w:left="2160" w:hanging="360"/>
      </w:pPr>
      <w:rPr>
        <w:rFonts w:ascii="Wingdings" w:hAnsi="Wingdings" w:hint="default"/>
      </w:rPr>
    </w:lvl>
    <w:lvl w:ilvl="3" w:tplc="709222DE" w:tentative="1">
      <w:start w:val="1"/>
      <w:numFmt w:val="bullet"/>
      <w:lvlText w:val=""/>
      <w:lvlJc w:val="left"/>
      <w:pPr>
        <w:tabs>
          <w:tab w:val="num" w:pos="2880"/>
        </w:tabs>
        <w:ind w:left="2880" w:hanging="360"/>
      </w:pPr>
      <w:rPr>
        <w:rFonts w:ascii="Symbol" w:hAnsi="Symbol" w:hint="default"/>
      </w:rPr>
    </w:lvl>
    <w:lvl w:ilvl="4" w:tplc="2B4673CE" w:tentative="1">
      <w:start w:val="1"/>
      <w:numFmt w:val="bullet"/>
      <w:lvlText w:val="o"/>
      <w:lvlJc w:val="left"/>
      <w:pPr>
        <w:tabs>
          <w:tab w:val="num" w:pos="3600"/>
        </w:tabs>
        <w:ind w:left="3600" w:hanging="360"/>
      </w:pPr>
      <w:rPr>
        <w:rFonts w:ascii="Courier New" w:hAnsi="Courier New" w:cs="Courier New" w:hint="default"/>
      </w:rPr>
    </w:lvl>
    <w:lvl w:ilvl="5" w:tplc="FFB2F2A6" w:tentative="1">
      <w:start w:val="1"/>
      <w:numFmt w:val="bullet"/>
      <w:lvlText w:val=""/>
      <w:lvlJc w:val="left"/>
      <w:pPr>
        <w:tabs>
          <w:tab w:val="num" w:pos="4320"/>
        </w:tabs>
        <w:ind w:left="4320" w:hanging="360"/>
      </w:pPr>
      <w:rPr>
        <w:rFonts w:ascii="Wingdings" w:hAnsi="Wingdings" w:hint="default"/>
      </w:rPr>
    </w:lvl>
    <w:lvl w:ilvl="6" w:tplc="4FA4CA0E" w:tentative="1">
      <w:start w:val="1"/>
      <w:numFmt w:val="bullet"/>
      <w:lvlText w:val=""/>
      <w:lvlJc w:val="left"/>
      <w:pPr>
        <w:tabs>
          <w:tab w:val="num" w:pos="5040"/>
        </w:tabs>
        <w:ind w:left="5040" w:hanging="360"/>
      </w:pPr>
      <w:rPr>
        <w:rFonts w:ascii="Symbol" w:hAnsi="Symbol" w:hint="default"/>
      </w:rPr>
    </w:lvl>
    <w:lvl w:ilvl="7" w:tplc="17104880" w:tentative="1">
      <w:start w:val="1"/>
      <w:numFmt w:val="bullet"/>
      <w:lvlText w:val="o"/>
      <w:lvlJc w:val="left"/>
      <w:pPr>
        <w:tabs>
          <w:tab w:val="num" w:pos="5760"/>
        </w:tabs>
        <w:ind w:left="5760" w:hanging="360"/>
      </w:pPr>
      <w:rPr>
        <w:rFonts w:ascii="Courier New" w:hAnsi="Courier New" w:cs="Courier New" w:hint="default"/>
      </w:rPr>
    </w:lvl>
    <w:lvl w:ilvl="8" w:tplc="AD18F95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860FF"/>
    <w:multiLevelType w:val="hybridMultilevel"/>
    <w:tmpl w:val="E72A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D51335"/>
    <w:multiLevelType w:val="hybridMultilevel"/>
    <w:tmpl w:val="08D2BFDA"/>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1" w15:restartNumberingAfterBreak="0">
    <w:nsid w:val="279C4BA7"/>
    <w:multiLevelType w:val="multilevel"/>
    <w:tmpl w:val="4872968E"/>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pStyle w:val="Heading3"/>
      <w:lvlText w:val="%1.%2."/>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83340C1"/>
    <w:multiLevelType w:val="hybridMultilevel"/>
    <w:tmpl w:val="F9247DE2"/>
    <w:lvl w:ilvl="0" w:tplc="ADE4B406">
      <w:start w:val="1"/>
      <w:numFmt w:val="decimal"/>
      <w:lvlText w:val="%1."/>
      <w:lvlJc w:val="left"/>
      <w:pPr>
        <w:ind w:left="360" w:hanging="360"/>
      </w:pPr>
      <w:rPr>
        <w:rFonts w:ascii="Times New Roman" w:hAnsi="Times New Roman" w:cs="Times New Roman" w:hint="default"/>
        <w:b w:val="0"/>
        <w:i w:val="0"/>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171D36"/>
    <w:multiLevelType w:val="hybridMultilevel"/>
    <w:tmpl w:val="B82268BA"/>
    <w:lvl w:ilvl="0" w:tplc="0409000F">
      <w:start w:val="1"/>
      <w:numFmt w:val="decimal"/>
      <w:lvlText w:val="%1."/>
      <w:lvlJc w:val="left"/>
      <w:pPr>
        <w:ind w:left="1199" w:hanging="360"/>
      </w:pPr>
      <w:rPr>
        <w:rFonts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14" w15:restartNumberingAfterBreak="0">
    <w:nsid w:val="42EF7FCC"/>
    <w:multiLevelType w:val="hybridMultilevel"/>
    <w:tmpl w:val="35B2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FD1C9F"/>
    <w:multiLevelType w:val="hybridMultilevel"/>
    <w:tmpl w:val="B7A82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050FE0"/>
    <w:multiLevelType w:val="hybridMultilevel"/>
    <w:tmpl w:val="0880794C"/>
    <w:lvl w:ilvl="0" w:tplc="D91CA16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792C45"/>
    <w:multiLevelType w:val="multilevel"/>
    <w:tmpl w:val="BA2E017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i w:val="0"/>
      </w:rPr>
    </w:lvl>
    <w:lvl w:ilvl="2">
      <w:start w:val="1"/>
      <w:numFmt w:val="decimal"/>
      <w:lvlText w:val="%3.%2.   "/>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57385AAB"/>
    <w:multiLevelType w:val="hybridMultilevel"/>
    <w:tmpl w:val="340618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A5C2153"/>
    <w:multiLevelType w:val="hybridMultilevel"/>
    <w:tmpl w:val="58C627DA"/>
    <w:lvl w:ilvl="0" w:tplc="04090001">
      <w:start w:val="1"/>
      <w:numFmt w:val="bullet"/>
      <w:lvlText w:val=""/>
      <w:lvlJc w:val="left"/>
      <w:pPr>
        <w:ind w:left="1199" w:hanging="360"/>
      </w:pPr>
      <w:rPr>
        <w:rFonts w:ascii="Symbol" w:hAnsi="Symbol" w:hint="default"/>
      </w:rPr>
    </w:lvl>
    <w:lvl w:ilvl="1" w:tplc="04090003" w:tentative="1">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639" w:hanging="360"/>
      </w:pPr>
      <w:rPr>
        <w:rFonts w:ascii="Wingdings" w:hAnsi="Wingdings" w:hint="default"/>
      </w:rPr>
    </w:lvl>
    <w:lvl w:ilvl="3" w:tplc="04090001" w:tentative="1">
      <w:start w:val="1"/>
      <w:numFmt w:val="bullet"/>
      <w:lvlText w:val=""/>
      <w:lvlJc w:val="left"/>
      <w:pPr>
        <w:ind w:left="3359" w:hanging="360"/>
      </w:pPr>
      <w:rPr>
        <w:rFonts w:ascii="Symbol" w:hAnsi="Symbol" w:hint="default"/>
      </w:rPr>
    </w:lvl>
    <w:lvl w:ilvl="4" w:tplc="04090003" w:tentative="1">
      <w:start w:val="1"/>
      <w:numFmt w:val="bullet"/>
      <w:lvlText w:val="o"/>
      <w:lvlJc w:val="left"/>
      <w:pPr>
        <w:ind w:left="4079" w:hanging="360"/>
      </w:pPr>
      <w:rPr>
        <w:rFonts w:ascii="Courier New" w:hAnsi="Courier New" w:cs="Courier New" w:hint="default"/>
      </w:rPr>
    </w:lvl>
    <w:lvl w:ilvl="5" w:tplc="04090005" w:tentative="1">
      <w:start w:val="1"/>
      <w:numFmt w:val="bullet"/>
      <w:lvlText w:val=""/>
      <w:lvlJc w:val="left"/>
      <w:pPr>
        <w:ind w:left="4799" w:hanging="360"/>
      </w:pPr>
      <w:rPr>
        <w:rFonts w:ascii="Wingdings" w:hAnsi="Wingdings" w:hint="default"/>
      </w:rPr>
    </w:lvl>
    <w:lvl w:ilvl="6" w:tplc="04090001" w:tentative="1">
      <w:start w:val="1"/>
      <w:numFmt w:val="bullet"/>
      <w:lvlText w:val=""/>
      <w:lvlJc w:val="left"/>
      <w:pPr>
        <w:ind w:left="5519" w:hanging="360"/>
      </w:pPr>
      <w:rPr>
        <w:rFonts w:ascii="Symbol" w:hAnsi="Symbol" w:hint="default"/>
      </w:rPr>
    </w:lvl>
    <w:lvl w:ilvl="7" w:tplc="04090003" w:tentative="1">
      <w:start w:val="1"/>
      <w:numFmt w:val="bullet"/>
      <w:lvlText w:val="o"/>
      <w:lvlJc w:val="left"/>
      <w:pPr>
        <w:ind w:left="6239" w:hanging="360"/>
      </w:pPr>
      <w:rPr>
        <w:rFonts w:ascii="Courier New" w:hAnsi="Courier New" w:cs="Courier New" w:hint="default"/>
      </w:rPr>
    </w:lvl>
    <w:lvl w:ilvl="8" w:tplc="04090005" w:tentative="1">
      <w:start w:val="1"/>
      <w:numFmt w:val="bullet"/>
      <w:lvlText w:val=""/>
      <w:lvlJc w:val="left"/>
      <w:pPr>
        <w:ind w:left="6959" w:hanging="360"/>
      </w:pPr>
      <w:rPr>
        <w:rFonts w:ascii="Wingdings" w:hAnsi="Wingdings" w:hint="default"/>
      </w:rPr>
    </w:lvl>
  </w:abstractNum>
  <w:abstractNum w:abstractNumId="20" w15:restartNumberingAfterBreak="0">
    <w:nsid w:val="76085C70"/>
    <w:multiLevelType w:val="hybridMultilevel"/>
    <w:tmpl w:val="B13AAE50"/>
    <w:lvl w:ilvl="0" w:tplc="A6083132">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9921D75"/>
    <w:multiLevelType w:val="hybridMultilevel"/>
    <w:tmpl w:val="7982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21FE3"/>
    <w:multiLevelType w:val="hybridMultilevel"/>
    <w:tmpl w:val="FA9E3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7"/>
  </w:num>
  <w:num w:numId="4">
    <w:abstractNumId w:val="11"/>
  </w:num>
  <w:num w:numId="5">
    <w:abstractNumId w:val="20"/>
  </w:num>
  <w:num w:numId="6">
    <w:abstractNumId w:val="21"/>
  </w:num>
  <w:num w:numId="7">
    <w:abstractNumId w:val="10"/>
  </w:num>
  <w:num w:numId="8">
    <w:abstractNumId w:val="14"/>
  </w:num>
  <w:num w:numId="9">
    <w:abstractNumId w:val="4"/>
  </w:num>
  <w:num w:numId="10">
    <w:abstractNumId w:val="19"/>
  </w:num>
  <w:num w:numId="11">
    <w:abstractNumId w:val="13"/>
  </w:num>
  <w:num w:numId="12">
    <w:abstractNumId w:val="16"/>
  </w:num>
  <w:num w:numId="13">
    <w:abstractNumId w:val="12"/>
  </w:num>
  <w:num w:numId="14">
    <w:abstractNumId w:val="2"/>
  </w:num>
  <w:num w:numId="15">
    <w:abstractNumId w:val="3"/>
  </w:num>
  <w:num w:numId="16">
    <w:abstractNumId w:val="6"/>
  </w:num>
  <w:num w:numId="17">
    <w:abstractNumId w:val="0"/>
  </w:num>
  <w:num w:numId="18">
    <w:abstractNumId w:val="22"/>
  </w:num>
  <w:num w:numId="19">
    <w:abstractNumId w:val="1"/>
  </w:num>
  <w:num w:numId="20">
    <w:abstractNumId w:val="9"/>
  </w:num>
  <w:num w:numId="21">
    <w:abstractNumId w:val="17"/>
  </w:num>
  <w:num w:numId="22">
    <w:abstractNumId w:val="17"/>
  </w:num>
  <w:num w:numId="23">
    <w:abstractNumId w:val="18"/>
  </w:num>
  <w:num w:numId="24">
    <w:abstractNumId w:val="15"/>
  </w:num>
  <w:num w:numId="25">
    <w:abstractNumId w:val="7"/>
  </w:num>
  <w:num w:numId="26">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activeWritingStyle w:appName="MSWord" w:lang="en-US" w:vendorID="64" w:dllVersion="6" w:nlCheck="1" w:checkStyle="0"/>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activeWritingStyle w:appName="MSWord" w:lang="en-US" w:vendorID="64" w:dllVersion="131078" w:nlCheck="1" w:checkStyle="1"/>
  <w:activeWritingStyle w:appName="MSWord" w:lang="es-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rawingGridHorizontalSpacing w:val="110"/>
  <w:drawingGridVerticalSpacing w:val="299"/>
  <w:displayHorizontalDrawingGridEvery w:val="0"/>
  <w:characterSpacingControl w:val="compressPunctuation"/>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905"/>
    <w:rsid w:val="00001E78"/>
    <w:rsid w:val="00003CA2"/>
    <w:rsid w:val="00004995"/>
    <w:rsid w:val="00004DA9"/>
    <w:rsid w:val="0000593C"/>
    <w:rsid w:val="0000628C"/>
    <w:rsid w:val="00006CF7"/>
    <w:rsid w:val="00007ED5"/>
    <w:rsid w:val="00010327"/>
    <w:rsid w:val="00010AEA"/>
    <w:rsid w:val="00011D49"/>
    <w:rsid w:val="0001204B"/>
    <w:rsid w:val="00012177"/>
    <w:rsid w:val="000143CB"/>
    <w:rsid w:val="00014997"/>
    <w:rsid w:val="000160E3"/>
    <w:rsid w:val="0001646D"/>
    <w:rsid w:val="000167D7"/>
    <w:rsid w:val="00016D79"/>
    <w:rsid w:val="00016E25"/>
    <w:rsid w:val="00020B6F"/>
    <w:rsid w:val="0002190E"/>
    <w:rsid w:val="00021F20"/>
    <w:rsid w:val="00022AB1"/>
    <w:rsid w:val="000239ED"/>
    <w:rsid w:val="00023CDD"/>
    <w:rsid w:val="00024D01"/>
    <w:rsid w:val="0002548F"/>
    <w:rsid w:val="000264CD"/>
    <w:rsid w:val="00030D2C"/>
    <w:rsid w:val="000310B0"/>
    <w:rsid w:val="00031528"/>
    <w:rsid w:val="00031A6B"/>
    <w:rsid w:val="00031E12"/>
    <w:rsid w:val="00032B5B"/>
    <w:rsid w:val="000333A9"/>
    <w:rsid w:val="0003400F"/>
    <w:rsid w:val="0003503E"/>
    <w:rsid w:val="00035212"/>
    <w:rsid w:val="000363AE"/>
    <w:rsid w:val="00036863"/>
    <w:rsid w:val="00036A20"/>
    <w:rsid w:val="00036E53"/>
    <w:rsid w:val="00037140"/>
    <w:rsid w:val="000379A3"/>
    <w:rsid w:val="00040017"/>
    <w:rsid w:val="00042AE0"/>
    <w:rsid w:val="00042C4E"/>
    <w:rsid w:val="00042CB7"/>
    <w:rsid w:val="0004462E"/>
    <w:rsid w:val="0004558A"/>
    <w:rsid w:val="000474D6"/>
    <w:rsid w:val="00050747"/>
    <w:rsid w:val="00050819"/>
    <w:rsid w:val="000509D8"/>
    <w:rsid w:val="00050F7A"/>
    <w:rsid w:val="00051C46"/>
    <w:rsid w:val="000527B3"/>
    <w:rsid w:val="000527D2"/>
    <w:rsid w:val="00052F4E"/>
    <w:rsid w:val="00054172"/>
    <w:rsid w:val="00054A29"/>
    <w:rsid w:val="00055C8B"/>
    <w:rsid w:val="00056E74"/>
    <w:rsid w:val="000574B4"/>
    <w:rsid w:val="00057CFA"/>
    <w:rsid w:val="00060AF7"/>
    <w:rsid w:val="000622E1"/>
    <w:rsid w:val="00064E98"/>
    <w:rsid w:val="00066545"/>
    <w:rsid w:val="00066EDD"/>
    <w:rsid w:val="0006735A"/>
    <w:rsid w:val="00070792"/>
    <w:rsid w:val="00071548"/>
    <w:rsid w:val="00073B4D"/>
    <w:rsid w:val="00076C1D"/>
    <w:rsid w:val="00080767"/>
    <w:rsid w:val="00081B27"/>
    <w:rsid w:val="00082610"/>
    <w:rsid w:val="0008328B"/>
    <w:rsid w:val="000838A0"/>
    <w:rsid w:val="00083E32"/>
    <w:rsid w:val="00084F9A"/>
    <w:rsid w:val="00087ACF"/>
    <w:rsid w:val="000902C1"/>
    <w:rsid w:val="0009158D"/>
    <w:rsid w:val="00091B63"/>
    <w:rsid w:val="0009386D"/>
    <w:rsid w:val="00094933"/>
    <w:rsid w:val="00094B79"/>
    <w:rsid w:val="00095DAB"/>
    <w:rsid w:val="0009723A"/>
    <w:rsid w:val="000974CE"/>
    <w:rsid w:val="000A02D8"/>
    <w:rsid w:val="000A0BA8"/>
    <w:rsid w:val="000A3CF2"/>
    <w:rsid w:val="000A573C"/>
    <w:rsid w:val="000A577B"/>
    <w:rsid w:val="000A6CC3"/>
    <w:rsid w:val="000B32DA"/>
    <w:rsid w:val="000B3E5F"/>
    <w:rsid w:val="000B4374"/>
    <w:rsid w:val="000B753B"/>
    <w:rsid w:val="000B7C91"/>
    <w:rsid w:val="000C02CE"/>
    <w:rsid w:val="000C37E6"/>
    <w:rsid w:val="000C3CFB"/>
    <w:rsid w:val="000C5380"/>
    <w:rsid w:val="000C643B"/>
    <w:rsid w:val="000C69BF"/>
    <w:rsid w:val="000C7981"/>
    <w:rsid w:val="000C7997"/>
    <w:rsid w:val="000D093A"/>
    <w:rsid w:val="000D0DB8"/>
    <w:rsid w:val="000D19E9"/>
    <w:rsid w:val="000D1C6C"/>
    <w:rsid w:val="000D1E58"/>
    <w:rsid w:val="000D388B"/>
    <w:rsid w:val="000D3D5E"/>
    <w:rsid w:val="000D497D"/>
    <w:rsid w:val="000D4A9C"/>
    <w:rsid w:val="000E0262"/>
    <w:rsid w:val="000E104A"/>
    <w:rsid w:val="000E12CD"/>
    <w:rsid w:val="000E2A2A"/>
    <w:rsid w:val="000E39A9"/>
    <w:rsid w:val="000E6BFA"/>
    <w:rsid w:val="000E7993"/>
    <w:rsid w:val="000F01E6"/>
    <w:rsid w:val="000F04DF"/>
    <w:rsid w:val="000F1929"/>
    <w:rsid w:val="000F24CF"/>
    <w:rsid w:val="000F354B"/>
    <w:rsid w:val="000F40F0"/>
    <w:rsid w:val="000F5927"/>
    <w:rsid w:val="000F5936"/>
    <w:rsid w:val="000F5DAA"/>
    <w:rsid w:val="000F6036"/>
    <w:rsid w:val="000F76D8"/>
    <w:rsid w:val="00101B38"/>
    <w:rsid w:val="00105FBA"/>
    <w:rsid w:val="00106D99"/>
    <w:rsid w:val="001155A7"/>
    <w:rsid w:val="001169B4"/>
    <w:rsid w:val="0011709B"/>
    <w:rsid w:val="001173D8"/>
    <w:rsid w:val="00120D4E"/>
    <w:rsid w:val="0012133A"/>
    <w:rsid w:val="00121682"/>
    <w:rsid w:val="00121F56"/>
    <w:rsid w:val="0012346F"/>
    <w:rsid w:val="00123F87"/>
    <w:rsid w:val="001253BF"/>
    <w:rsid w:val="001256B6"/>
    <w:rsid w:val="00125D38"/>
    <w:rsid w:val="001269AE"/>
    <w:rsid w:val="00126BDA"/>
    <w:rsid w:val="00126F91"/>
    <w:rsid w:val="0012797C"/>
    <w:rsid w:val="0012799E"/>
    <w:rsid w:val="00127AB0"/>
    <w:rsid w:val="001308A9"/>
    <w:rsid w:val="0013095C"/>
    <w:rsid w:val="00130D03"/>
    <w:rsid w:val="001311AA"/>
    <w:rsid w:val="00131543"/>
    <w:rsid w:val="00132BFD"/>
    <w:rsid w:val="00136477"/>
    <w:rsid w:val="00136F25"/>
    <w:rsid w:val="00141678"/>
    <w:rsid w:val="001435F1"/>
    <w:rsid w:val="00143669"/>
    <w:rsid w:val="001438CD"/>
    <w:rsid w:val="00143EFD"/>
    <w:rsid w:val="00144EEA"/>
    <w:rsid w:val="00145051"/>
    <w:rsid w:val="0014537F"/>
    <w:rsid w:val="0014629A"/>
    <w:rsid w:val="0014700D"/>
    <w:rsid w:val="00147FF7"/>
    <w:rsid w:val="00151805"/>
    <w:rsid w:val="00151D44"/>
    <w:rsid w:val="001547E5"/>
    <w:rsid w:val="00154FA7"/>
    <w:rsid w:val="00155D17"/>
    <w:rsid w:val="0015614C"/>
    <w:rsid w:val="001561A6"/>
    <w:rsid w:val="00160A33"/>
    <w:rsid w:val="00161917"/>
    <w:rsid w:val="001634F6"/>
    <w:rsid w:val="00163FC9"/>
    <w:rsid w:val="00164B1B"/>
    <w:rsid w:val="0016530E"/>
    <w:rsid w:val="001657A1"/>
    <w:rsid w:val="00166D59"/>
    <w:rsid w:val="00167265"/>
    <w:rsid w:val="00167320"/>
    <w:rsid w:val="00167345"/>
    <w:rsid w:val="001713DB"/>
    <w:rsid w:val="00171B81"/>
    <w:rsid w:val="00171D2D"/>
    <w:rsid w:val="00174555"/>
    <w:rsid w:val="00175AD9"/>
    <w:rsid w:val="00175FF8"/>
    <w:rsid w:val="00177627"/>
    <w:rsid w:val="001802E7"/>
    <w:rsid w:val="00182002"/>
    <w:rsid w:val="001829C9"/>
    <w:rsid w:val="0018314F"/>
    <w:rsid w:val="00183603"/>
    <w:rsid w:val="00184AA1"/>
    <w:rsid w:val="00187950"/>
    <w:rsid w:val="001879CE"/>
    <w:rsid w:val="00190E9B"/>
    <w:rsid w:val="00192255"/>
    <w:rsid w:val="00192334"/>
    <w:rsid w:val="0019393E"/>
    <w:rsid w:val="0019431E"/>
    <w:rsid w:val="00194503"/>
    <w:rsid w:val="001946D6"/>
    <w:rsid w:val="00194A04"/>
    <w:rsid w:val="00194B5C"/>
    <w:rsid w:val="001965EB"/>
    <w:rsid w:val="0019765C"/>
    <w:rsid w:val="001A0288"/>
    <w:rsid w:val="001A0587"/>
    <w:rsid w:val="001A0614"/>
    <w:rsid w:val="001A0CF6"/>
    <w:rsid w:val="001A1270"/>
    <w:rsid w:val="001A1C98"/>
    <w:rsid w:val="001A3FF0"/>
    <w:rsid w:val="001A4172"/>
    <w:rsid w:val="001A4244"/>
    <w:rsid w:val="001B14F7"/>
    <w:rsid w:val="001B2D89"/>
    <w:rsid w:val="001B2F54"/>
    <w:rsid w:val="001B4986"/>
    <w:rsid w:val="001B6E1E"/>
    <w:rsid w:val="001B72D9"/>
    <w:rsid w:val="001C2504"/>
    <w:rsid w:val="001C48E5"/>
    <w:rsid w:val="001C57F5"/>
    <w:rsid w:val="001C7503"/>
    <w:rsid w:val="001D046B"/>
    <w:rsid w:val="001D04B9"/>
    <w:rsid w:val="001D1D97"/>
    <w:rsid w:val="001D28D1"/>
    <w:rsid w:val="001D4897"/>
    <w:rsid w:val="001D4C77"/>
    <w:rsid w:val="001D4DD7"/>
    <w:rsid w:val="001D4F8A"/>
    <w:rsid w:val="001D5153"/>
    <w:rsid w:val="001D5BFF"/>
    <w:rsid w:val="001D6536"/>
    <w:rsid w:val="001D6C35"/>
    <w:rsid w:val="001E0AEE"/>
    <w:rsid w:val="001E3D92"/>
    <w:rsid w:val="001E432F"/>
    <w:rsid w:val="001E5005"/>
    <w:rsid w:val="001E50C3"/>
    <w:rsid w:val="001E63DF"/>
    <w:rsid w:val="001E6F6B"/>
    <w:rsid w:val="001E79B6"/>
    <w:rsid w:val="001F1EBF"/>
    <w:rsid w:val="001F4501"/>
    <w:rsid w:val="001F6039"/>
    <w:rsid w:val="001F6BCB"/>
    <w:rsid w:val="001F6DBD"/>
    <w:rsid w:val="001F7724"/>
    <w:rsid w:val="001F7BD3"/>
    <w:rsid w:val="001F7F2C"/>
    <w:rsid w:val="00200DD0"/>
    <w:rsid w:val="002021F3"/>
    <w:rsid w:val="00203D09"/>
    <w:rsid w:val="00204B48"/>
    <w:rsid w:val="0020516A"/>
    <w:rsid w:val="0020524D"/>
    <w:rsid w:val="0020578E"/>
    <w:rsid w:val="00205A26"/>
    <w:rsid w:val="00205C02"/>
    <w:rsid w:val="00205D09"/>
    <w:rsid w:val="00207572"/>
    <w:rsid w:val="002079D1"/>
    <w:rsid w:val="00212FBE"/>
    <w:rsid w:val="00213D4F"/>
    <w:rsid w:val="00214AA7"/>
    <w:rsid w:val="002162FD"/>
    <w:rsid w:val="002174A9"/>
    <w:rsid w:val="00220AEF"/>
    <w:rsid w:val="00221A98"/>
    <w:rsid w:val="002242D0"/>
    <w:rsid w:val="002242E0"/>
    <w:rsid w:val="002247BA"/>
    <w:rsid w:val="002254C4"/>
    <w:rsid w:val="00225AA5"/>
    <w:rsid w:val="00225B49"/>
    <w:rsid w:val="0022632E"/>
    <w:rsid w:val="00227ECE"/>
    <w:rsid w:val="00230C75"/>
    <w:rsid w:val="0023229C"/>
    <w:rsid w:val="002325DD"/>
    <w:rsid w:val="002334B1"/>
    <w:rsid w:val="00234006"/>
    <w:rsid w:val="0023566B"/>
    <w:rsid w:val="0023571A"/>
    <w:rsid w:val="00235868"/>
    <w:rsid w:val="00236FD8"/>
    <w:rsid w:val="00237048"/>
    <w:rsid w:val="002376E0"/>
    <w:rsid w:val="0024012B"/>
    <w:rsid w:val="0024085E"/>
    <w:rsid w:val="00240BF8"/>
    <w:rsid w:val="00241B03"/>
    <w:rsid w:val="00242219"/>
    <w:rsid w:val="002431E0"/>
    <w:rsid w:val="002439D0"/>
    <w:rsid w:val="002449FF"/>
    <w:rsid w:val="002453A6"/>
    <w:rsid w:val="00245EB0"/>
    <w:rsid w:val="00245F27"/>
    <w:rsid w:val="002468EE"/>
    <w:rsid w:val="00251823"/>
    <w:rsid w:val="00253D0C"/>
    <w:rsid w:val="00254032"/>
    <w:rsid w:val="00256508"/>
    <w:rsid w:val="00256DCF"/>
    <w:rsid w:val="0025708E"/>
    <w:rsid w:val="0025756C"/>
    <w:rsid w:val="00257A79"/>
    <w:rsid w:val="00260492"/>
    <w:rsid w:val="00260A61"/>
    <w:rsid w:val="00260D76"/>
    <w:rsid w:val="0026124B"/>
    <w:rsid w:val="0026179B"/>
    <w:rsid w:val="002618E4"/>
    <w:rsid w:val="00262E36"/>
    <w:rsid w:val="00263288"/>
    <w:rsid w:val="00264562"/>
    <w:rsid w:val="00265C0B"/>
    <w:rsid w:val="00267BA8"/>
    <w:rsid w:val="00267D48"/>
    <w:rsid w:val="00270CCE"/>
    <w:rsid w:val="00270EEB"/>
    <w:rsid w:val="00271953"/>
    <w:rsid w:val="00271F99"/>
    <w:rsid w:val="0027269A"/>
    <w:rsid w:val="002749D6"/>
    <w:rsid w:val="00274F9C"/>
    <w:rsid w:val="002766D0"/>
    <w:rsid w:val="00280BFE"/>
    <w:rsid w:val="002811F3"/>
    <w:rsid w:val="0028145D"/>
    <w:rsid w:val="0028231F"/>
    <w:rsid w:val="00283B9A"/>
    <w:rsid w:val="00284AA1"/>
    <w:rsid w:val="00284D6E"/>
    <w:rsid w:val="002854AD"/>
    <w:rsid w:val="0028614B"/>
    <w:rsid w:val="00286898"/>
    <w:rsid w:val="00286DB2"/>
    <w:rsid w:val="00287DA2"/>
    <w:rsid w:val="00290389"/>
    <w:rsid w:val="00291984"/>
    <w:rsid w:val="00291DEF"/>
    <w:rsid w:val="00291F51"/>
    <w:rsid w:val="00292100"/>
    <w:rsid w:val="002942ED"/>
    <w:rsid w:val="002950B6"/>
    <w:rsid w:val="00295F70"/>
    <w:rsid w:val="00296A08"/>
    <w:rsid w:val="00297EA9"/>
    <w:rsid w:val="002A076D"/>
    <w:rsid w:val="002A080D"/>
    <w:rsid w:val="002A0A4B"/>
    <w:rsid w:val="002A0B41"/>
    <w:rsid w:val="002A1C59"/>
    <w:rsid w:val="002A5753"/>
    <w:rsid w:val="002A7B20"/>
    <w:rsid w:val="002B0E82"/>
    <w:rsid w:val="002B62C8"/>
    <w:rsid w:val="002B6FC0"/>
    <w:rsid w:val="002B70A1"/>
    <w:rsid w:val="002B7219"/>
    <w:rsid w:val="002C12E8"/>
    <w:rsid w:val="002C2BC0"/>
    <w:rsid w:val="002C2D09"/>
    <w:rsid w:val="002C304B"/>
    <w:rsid w:val="002C59A4"/>
    <w:rsid w:val="002C677E"/>
    <w:rsid w:val="002C6B83"/>
    <w:rsid w:val="002C7A24"/>
    <w:rsid w:val="002D0381"/>
    <w:rsid w:val="002D0619"/>
    <w:rsid w:val="002D199D"/>
    <w:rsid w:val="002D231D"/>
    <w:rsid w:val="002D2FF0"/>
    <w:rsid w:val="002E0449"/>
    <w:rsid w:val="002E10CC"/>
    <w:rsid w:val="002E28C1"/>
    <w:rsid w:val="002E3223"/>
    <w:rsid w:val="002E3E46"/>
    <w:rsid w:val="002E5BAC"/>
    <w:rsid w:val="002E68D6"/>
    <w:rsid w:val="002E700E"/>
    <w:rsid w:val="002E78ED"/>
    <w:rsid w:val="002F26F6"/>
    <w:rsid w:val="002F2C02"/>
    <w:rsid w:val="002F3EBC"/>
    <w:rsid w:val="002F4E13"/>
    <w:rsid w:val="002F63B1"/>
    <w:rsid w:val="002F65B0"/>
    <w:rsid w:val="002F710F"/>
    <w:rsid w:val="002F72F6"/>
    <w:rsid w:val="002F745F"/>
    <w:rsid w:val="003025F0"/>
    <w:rsid w:val="003034D8"/>
    <w:rsid w:val="00303F40"/>
    <w:rsid w:val="003044EC"/>
    <w:rsid w:val="00304EA8"/>
    <w:rsid w:val="003054D8"/>
    <w:rsid w:val="003058D9"/>
    <w:rsid w:val="00306412"/>
    <w:rsid w:val="00307910"/>
    <w:rsid w:val="00310613"/>
    <w:rsid w:val="003118C0"/>
    <w:rsid w:val="00313E0B"/>
    <w:rsid w:val="00313FC0"/>
    <w:rsid w:val="00315901"/>
    <w:rsid w:val="00316EA5"/>
    <w:rsid w:val="00321703"/>
    <w:rsid w:val="0032328A"/>
    <w:rsid w:val="003240A2"/>
    <w:rsid w:val="00324413"/>
    <w:rsid w:val="00324A49"/>
    <w:rsid w:val="00326578"/>
    <w:rsid w:val="003307C1"/>
    <w:rsid w:val="00332213"/>
    <w:rsid w:val="00334230"/>
    <w:rsid w:val="003374A3"/>
    <w:rsid w:val="00340A1B"/>
    <w:rsid w:val="003411B6"/>
    <w:rsid w:val="003412A2"/>
    <w:rsid w:val="003412A6"/>
    <w:rsid w:val="003414E6"/>
    <w:rsid w:val="00343640"/>
    <w:rsid w:val="00343F4B"/>
    <w:rsid w:val="00344478"/>
    <w:rsid w:val="003446A6"/>
    <w:rsid w:val="00345198"/>
    <w:rsid w:val="00346EBC"/>
    <w:rsid w:val="00350A45"/>
    <w:rsid w:val="003511CB"/>
    <w:rsid w:val="00351C5C"/>
    <w:rsid w:val="00351E53"/>
    <w:rsid w:val="003522B4"/>
    <w:rsid w:val="003531C7"/>
    <w:rsid w:val="003532DD"/>
    <w:rsid w:val="00354D85"/>
    <w:rsid w:val="00354E99"/>
    <w:rsid w:val="0035579D"/>
    <w:rsid w:val="00355ECA"/>
    <w:rsid w:val="00356202"/>
    <w:rsid w:val="003602DF"/>
    <w:rsid w:val="003618A9"/>
    <w:rsid w:val="00361C95"/>
    <w:rsid w:val="003624DA"/>
    <w:rsid w:val="00362E76"/>
    <w:rsid w:val="0036528A"/>
    <w:rsid w:val="003652BA"/>
    <w:rsid w:val="003675A5"/>
    <w:rsid w:val="00370F7A"/>
    <w:rsid w:val="00371AC9"/>
    <w:rsid w:val="00371B4B"/>
    <w:rsid w:val="00372351"/>
    <w:rsid w:val="00373EED"/>
    <w:rsid w:val="00374E7D"/>
    <w:rsid w:val="003752D3"/>
    <w:rsid w:val="003758B4"/>
    <w:rsid w:val="0037639E"/>
    <w:rsid w:val="00376712"/>
    <w:rsid w:val="003820D2"/>
    <w:rsid w:val="0038220E"/>
    <w:rsid w:val="00383457"/>
    <w:rsid w:val="003848A6"/>
    <w:rsid w:val="00384D3A"/>
    <w:rsid w:val="003859F5"/>
    <w:rsid w:val="00386227"/>
    <w:rsid w:val="00386A9E"/>
    <w:rsid w:val="00387367"/>
    <w:rsid w:val="003877CB"/>
    <w:rsid w:val="00387861"/>
    <w:rsid w:val="00390C25"/>
    <w:rsid w:val="00391F97"/>
    <w:rsid w:val="00391FB3"/>
    <w:rsid w:val="0039274D"/>
    <w:rsid w:val="00392A47"/>
    <w:rsid w:val="00394E35"/>
    <w:rsid w:val="00395D34"/>
    <w:rsid w:val="00396A7E"/>
    <w:rsid w:val="003973F1"/>
    <w:rsid w:val="0039751A"/>
    <w:rsid w:val="003A0E18"/>
    <w:rsid w:val="003A2349"/>
    <w:rsid w:val="003A2A94"/>
    <w:rsid w:val="003A2B59"/>
    <w:rsid w:val="003A38D2"/>
    <w:rsid w:val="003A5BF1"/>
    <w:rsid w:val="003A6822"/>
    <w:rsid w:val="003A6DBA"/>
    <w:rsid w:val="003A71D7"/>
    <w:rsid w:val="003B03B8"/>
    <w:rsid w:val="003B196F"/>
    <w:rsid w:val="003B2A42"/>
    <w:rsid w:val="003B3C7E"/>
    <w:rsid w:val="003B4A72"/>
    <w:rsid w:val="003B565B"/>
    <w:rsid w:val="003B6574"/>
    <w:rsid w:val="003B69F8"/>
    <w:rsid w:val="003B6BF3"/>
    <w:rsid w:val="003B738C"/>
    <w:rsid w:val="003B7940"/>
    <w:rsid w:val="003C0F01"/>
    <w:rsid w:val="003C28A1"/>
    <w:rsid w:val="003C29F6"/>
    <w:rsid w:val="003C36B1"/>
    <w:rsid w:val="003C4CA9"/>
    <w:rsid w:val="003C5B11"/>
    <w:rsid w:val="003C72FE"/>
    <w:rsid w:val="003C7B8B"/>
    <w:rsid w:val="003D0620"/>
    <w:rsid w:val="003D0CE5"/>
    <w:rsid w:val="003D13DC"/>
    <w:rsid w:val="003D1423"/>
    <w:rsid w:val="003D39A1"/>
    <w:rsid w:val="003D767A"/>
    <w:rsid w:val="003E0B07"/>
    <w:rsid w:val="003E33E7"/>
    <w:rsid w:val="003E3A53"/>
    <w:rsid w:val="003E3DC3"/>
    <w:rsid w:val="003E55E4"/>
    <w:rsid w:val="003E5ADB"/>
    <w:rsid w:val="003E6276"/>
    <w:rsid w:val="003E6CEF"/>
    <w:rsid w:val="003E6E7E"/>
    <w:rsid w:val="003F04BA"/>
    <w:rsid w:val="003F0E08"/>
    <w:rsid w:val="003F2053"/>
    <w:rsid w:val="003F2E66"/>
    <w:rsid w:val="003F2EDB"/>
    <w:rsid w:val="003F3CF8"/>
    <w:rsid w:val="003F3D29"/>
    <w:rsid w:val="003F416C"/>
    <w:rsid w:val="003F510A"/>
    <w:rsid w:val="003F5290"/>
    <w:rsid w:val="003F5BB6"/>
    <w:rsid w:val="003F7817"/>
    <w:rsid w:val="004004EE"/>
    <w:rsid w:val="00400B55"/>
    <w:rsid w:val="00400DB7"/>
    <w:rsid w:val="00401839"/>
    <w:rsid w:val="00401F96"/>
    <w:rsid w:val="0040209F"/>
    <w:rsid w:val="004025CB"/>
    <w:rsid w:val="00403328"/>
    <w:rsid w:val="00403B29"/>
    <w:rsid w:val="00403E2C"/>
    <w:rsid w:val="004040F1"/>
    <w:rsid w:val="004049DC"/>
    <w:rsid w:val="00404FC5"/>
    <w:rsid w:val="00406877"/>
    <w:rsid w:val="00410EE5"/>
    <w:rsid w:val="00410FA3"/>
    <w:rsid w:val="004111C0"/>
    <w:rsid w:val="00412F2D"/>
    <w:rsid w:val="00412F88"/>
    <w:rsid w:val="00413686"/>
    <w:rsid w:val="004148B0"/>
    <w:rsid w:val="00416C78"/>
    <w:rsid w:val="0042014C"/>
    <w:rsid w:val="004202CD"/>
    <w:rsid w:val="00422635"/>
    <w:rsid w:val="00426344"/>
    <w:rsid w:val="00426AED"/>
    <w:rsid w:val="00430C2B"/>
    <w:rsid w:val="00432428"/>
    <w:rsid w:val="00433C68"/>
    <w:rsid w:val="00435909"/>
    <w:rsid w:val="00437EAD"/>
    <w:rsid w:val="00440D88"/>
    <w:rsid w:val="0044185A"/>
    <w:rsid w:val="00442C64"/>
    <w:rsid w:val="0044353B"/>
    <w:rsid w:val="00446F77"/>
    <w:rsid w:val="0045041A"/>
    <w:rsid w:val="0045086A"/>
    <w:rsid w:val="00451429"/>
    <w:rsid w:val="00451A81"/>
    <w:rsid w:val="00451D07"/>
    <w:rsid w:val="004577DB"/>
    <w:rsid w:val="0045796E"/>
    <w:rsid w:val="004607B9"/>
    <w:rsid w:val="00463F6C"/>
    <w:rsid w:val="004650E7"/>
    <w:rsid w:val="004654FF"/>
    <w:rsid w:val="004658DD"/>
    <w:rsid w:val="00465B99"/>
    <w:rsid w:val="00466284"/>
    <w:rsid w:val="00466698"/>
    <w:rsid w:val="00467303"/>
    <w:rsid w:val="00467357"/>
    <w:rsid w:val="00470170"/>
    <w:rsid w:val="00470514"/>
    <w:rsid w:val="00470FF5"/>
    <w:rsid w:val="00471118"/>
    <w:rsid w:val="004728D8"/>
    <w:rsid w:val="00472A7E"/>
    <w:rsid w:val="00472B21"/>
    <w:rsid w:val="00473C06"/>
    <w:rsid w:val="0047464C"/>
    <w:rsid w:val="00480B08"/>
    <w:rsid w:val="00481C06"/>
    <w:rsid w:val="00483731"/>
    <w:rsid w:val="0048779C"/>
    <w:rsid w:val="00487846"/>
    <w:rsid w:val="004878E5"/>
    <w:rsid w:val="004956F2"/>
    <w:rsid w:val="0049580A"/>
    <w:rsid w:val="00495900"/>
    <w:rsid w:val="00497628"/>
    <w:rsid w:val="004A188B"/>
    <w:rsid w:val="004A1ACC"/>
    <w:rsid w:val="004A2824"/>
    <w:rsid w:val="004A3734"/>
    <w:rsid w:val="004A3B6F"/>
    <w:rsid w:val="004A405D"/>
    <w:rsid w:val="004A4476"/>
    <w:rsid w:val="004A44DA"/>
    <w:rsid w:val="004A51A4"/>
    <w:rsid w:val="004A6577"/>
    <w:rsid w:val="004A6809"/>
    <w:rsid w:val="004A6DF5"/>
    <w:rsid w:val="004B0082"/>
    <w:rsid w:val="004B28E4"/>
    <w:rsid w:val="004B2A39"/>
    <w:rsid w:val="004B3029"/>
    <w:rsid w:val="004B343D"/>
    <w:rsid w:val="004B3EA6"/>
    <w:rsid w:val="004B468C"/>
    <w:rsid w:val="004B4BE3"/>
    <w:rsid w:val="004B68C8"/>
    <w:rsid w:val="004B6D7A"/>
    <w:rsid w:val="004B79AF"/>
    <w:rsid w:val="004B7E97"/>
    <w:rsid w:val="004C0A4D"/>
    <w:rsid w:val="004C0D88"/>
    <w:rsid w:val="004C1093"/>
    <w:rsid w:val="004C13DC"/>
    <w:rsid w:val="004C3748"/>
    <w:rsid w:val="004C46A7"/>
    <w:rsid w:val="004C5F7B"/>
    <w:rsid w:val="004C6409"/>
    <w:rsid w:val="004D0379"/>
    <w:rsid w:val="004D0D22"/>
    <w:rsid w:val="004D0F7F"/>
    <w:rsid w:val="004D2662"/>
    <w:rsid w:val="004D3014"/>
    <w:rsid w:val="004D43BA"/>
    <w:rsid w:val="004D4632"/>
    <w:rsid w:val="004D5E2A"/>
    <w:rsid w:val="004D6F6B"/>
    <w:rsid w:val="004D7542"/>
    <w:rsid w:val="004E291D"/>
    <w:rsid w:val="004E3325"/>
    <w:rsid w:val="004E3487"/>
    <w:rsid w:val="004E3D95"/>
    <w:rsid w:val="004E51B6"/>
    <w:rsid w:val="004E55C0"/>
    <w:rsid w:val="004E61AB"/>
    <w:rsid w:val="004E783B"/>
    <w:rsid w:val="004F1D40"/>
    <w:rsid w:val="004F3543"/>
    <w:rsid w:val="004F5934"/>
    <w:rsid w:val="004F61DE"/>
    <w:rsid w:val="004F7963"/>
    <w:rsid w:val="004F7BFD"/>
    <w:rsid w:val="005010EA"/>
    <w:rsid w:val="005018BA"/>
    <w:rsid w:val="00502781"/>
    <w:rsid w:val="00502AE7"/>
    <w:rsid w:val="005034F9"/>
    <w:rsid w:val="00503969"/>
    <w:rsid w:val="005058CB"/>
    <w:rsid w:val="005065E1"/>
    <w:rsid w:val="00510190"/>
    <w:rsid w:val="0051115A"/>
    <w:rsid w:val="00511E69"/>
    <w:rsid w:val="005120E8"/>
    <w:rsid w:val="00512A78"/>
    <w:rsid w:val="00513352"/>
    <w:rsid w:val="00514BB6"/>
    <w:rsid w:val="00514C56"/>
    <w:rsid w:val="005153F5"/>
    <w:rsid w:val="00515F8D"/>
    <w:rsid w:val="0051712B"/>
    <w:rsid w:val="00520211"/>
    <w:rsid w:val="00521A89"/>
    <w:rsid w:val="00522C56"/>
    <w:rsid w:val="00524355"/>
    <w:rsid w:val="00524E17"/>
    <w:rsid w:val="00524E71"/>
    <w:rsid w:val="00525ADB"/>
    <w:rsid w:val="005264B3"/>
    <w:rsid w:val="005306BC"/>
    <w:rsid w:val="00530764"/>
    <w:rsid w:val="00531027"/>
    <w:rsid w:val="0053127B"/>
    <w:rsid w:val="00531DCC"/>
    <w:rsid w:val="00532B54"/>
    <w:rsid w:val="00534CD1"/>
    <w:rsid w:val="00535A65"/>
    <w:rsid w:val="0053616F"/>
    <w:rsid w:val="00536277"/>
    <w:rsid w:val="00536E64"/>
    <w:rsid w:val="00537D01"/>
    <w:rsid w:val="00540402"/>
    <w:rsid w:val="005405BD"/>
    <w:rsid w:val="00540ADC"/>
    <w:rsid w:val="00541672"/>
    <w:rsid w:val="005433A6"/>
    <w:rsid w:val="005452E9"/>
    <w:rsid w:val="005454A6"/>
    <w:rsid w:val="00545F08"/>
    <w:rsid w:val="00547A09"/>
    <w:rsid w:val="00550056"/>
    <w:rsid w:val="00550197"/>
    <w:rsid w:val="00552130"/>
    <w:rsid w:val="0055377C"/>
    <w:rsid w:val="005541BD"/>
    <w:rsid w:val="00554705"/>
    <w:rsid w:val="00554885"/>
    <w:rsid w:val="00555B53"/>
    <w:rsid w:val="005562C8"/>
    <w:rsid w:val="00556DBF"/>
    <w:rsid w:val="00556EAA"/>
    <w:rsid w:val="00556F40"/>
    <w:rsid w:val="005579AD"/>
    <w:rsid w:val="00560675"/>
    <w:rsid w:val="0056186A"/>
    <w:rsid w:val="00561905"/>
    <w:rsid w:val="0056238B"/>
    <w:rsid w:val="00562722"/>
    <w:rsid w:val="005629F9"/>
    <w:rsid w:val="00563E16"/>
    <w:rsid w:val="0056420E"/>
    <w:rsid w:val="005643CC"/>
    <w:rsid w:val="0056472F"/>
    <w:rsid w:val="00566337"/>
    <w:rsid w:val="00567097"/>
    <w:rsid w:val="005677BF"/>
    <w:rsid w:val="00571AC1"/>
    <w:rsid w:val="00572155"/>
    <w:rsid w:val="00572B5D"/>
    <w:rsid w:val="00573E6C"/>
    <w:rsid w:val="005753B1"/>
    <w:rsid w:val="005755AB"/>
    <w:rsid w:val="0057566D"/>
    <w:rsid w:val="00576214"/>
    <w:rsid w:val="005766B0"/>
    <w:rsid w:val="0057737B"/>
    <w:rsid w:val="0058014B"/>
    <w:rsid w:val="005814C3"/>
    <w:rsid w:val="0058322A"/>
    <w:rsid w:val="00583439"/>
    <w:rsid w:val="005837E6"/>
    <w:rsid w:val="00584A4C"/>
    <w:rsid w:val="00585C5C"/>
    <w:rsid w:val="00586424"/>
    <w:rsid w:val="00587B02"/>
    <w:rsid w:val="0059059C"/>
    <w:rsid w:val="0059130A"/>
    <w:rsid w:val="00595423"/>
    <w:rsid w:val="0059601B"/>
    <w:rsid w:val="00597EC1"/>
    <w:rsid w:val="005A0126"/>
    <w:rsid w:val="005A02CA"/>
    <w:rsid w:val="005A086A"/>
    <w:rsid w:val="005A210D"/>
    <w:rsid w:val="005A293C"/>
    <w:rsid w:val="005A3387"/>
    <w:rsid w:val="005A3655"/>
    <w:rsid w:val="005A3B81"/>
    <w:rsid w:val="005A428C"/>
    <w:rsid w:val="005B0BEE"/>
    <w:rsid w:val="005B1561"/>
    <w:rsid w:val="005B272E"/>
    <w:rsid w:val="005B2E09"/>
    <w:rsid w:val="005B35FF"/>
    <w:rsid w:val="005B439B"/>
    <w:rsid w:val="005B452C"/>
    <w:rsid w:val="005B5CEC"/>
    <w:rsid w:val="005B798C"/>
    <w:rsid w:val="005B7C95"/>
    <w:rsid w:val="005C00D0"/>
    <w:rsid w:val="005C0BB7"/>
    <w:rsid w:val="005C10D8"/>
    <w:rsid w:val="005C1870"/>
    <w:rsid w:val="005C32D0"/>
    <w:rsid w:val="005C5747"/>
    <w:rsid w:val="005C7316"/>
    <w:rsid w:val="005C7826"/>
    <w:rsid w:val="005D0E2A"/>
    <w:rsid w:val="005D1A4C"/>
    <w:rsid w:val="005D2F38"/>
    <w:rsid w:val="005D3DAD"/>
    <w:rsid w:val="005D4119"/>
    <w:rsid w:val="005D6231"/>
    <w:rsid w:val="005D6BF8"/>
    <w:rsid w:val="005D708E"/>
    <w:rsid w:val="005D72DA"/>
    <w:rsid w:val="005D75EF"/>
    <w:rsid w:val="005D7B76"/>
    <w:rsid w:val="005E2514"/>
    <w:rsid w:val="005E2851"/>
    <w:rsid w:val="005E34FA"/>
    <w:rsid w:val="005E4072"/>
    <w:rsid w:val="005E4EF2"/>
    <w:rsid w:val="005E581F"/>
    <w:rsid w:val="005E78E5"/>
    <w:rsid w:val="005E7BE7"/>
    <w:rsid w:val="005F0223"/>
    <w:rsid w:val="005F0CB0"/>
    <w:rsid w:val="005F1070"/>
    <w:rsid w:val="005F1D9C"/>
    <w:rsid w:val="005F2BA9"/>
    <w:rsid w:val="005F33A4"/>
    <w:rsid w:val="005F5698"/>
    <w:rsid w:val="005F7BE5"/>
    <w:rsid w:val="006002D5"/>
    <w:rsid w:val="00600CF7"/>
    <w:rsid w:val="00602347"/>
    <w:rsid w:val="00602D5C"/>
    <w:rsid w:val="006044C8"/>
    <w:rsid w:val="00604689"/>
    <w:rsid w:val="006048B3"/>
    <w:rsid w:val="00605AA6"/>
    <w:rsid w:val="00606272"/>
    <w:rsid w:val="00607DC8"/>
    <w:rsid w:val="00607FC5"/>
    <w:rsid w:val="00612864"/>
    <w:rsid w:val="0061287E"/>
    <w:rsid w:val="00612F93"/>
    <w:rsid w:val="00614152"/>
    <w:rsid w:val="00615028"/>
    <w:rsid w:val="00615C0C"/>
    <w:rsid w:val="00615C55"/>
    <w:rsid w:val="00617C38"/>
    <w:rsid w:val="00621FFC"/>
    <w:rsid w:val="00623406"/>
    <w:rsid w:val="00624493"/>
    <w:rsid w:val="006248BA"/>
    <w:rsid w:val="006254BF"/>
    <w:rsid w:val="00625646"/>
    <w:rsid w:val="00625E01"/>
    <w:rsid w:val="006274AC"/>
    <w:rsid w:val="0062787F"/>
    <w:rsid w:val="00627F5A"/>
    <w:rsid w:val="0063020E"/>
    <w:rsid w:val="0063072D"/>
    <w:rsid w:val="006309F7"/>
    <w:rsid w:val="00631063"/>
    <w:rsid w:val="0063150C"/>
    <w:rsid w:val="006334C3"/>
    <w:rsid w:val="006352BD"/>
    <w:rsid w:val="006353F5"/>
    <w:rsid w:val="00637ACF"/>
    <w:rsid w:val="006409CE"/>
    <w:rsid w:val="00640E85"/>
    <w:rsid w:val="00643803"/>
    <w:rsid w:val="00643E92"/>
    <w:rsid w:val="00646385"/>
    <w:rsid w:val="0065014E"/>
    <w:rsid w:val="00652141"/>
    <w:rsid w:val="00652559"/>
    <w:rsid w:val="0065331F"/>
    <w:rsid w:val="00653A55"/>
    <w:rsid w:val="006547CF"/>
    <w:rsid w:val="00656DCB"/>
    <w:rsid w:val="00661360"/>
    <w:rsid w:val="0066166E"/>
    <w:rsid w:val="00663CDE"/>
    <w:rsid w:val="0066509B"/>
    <w:rsid w:val="00666D42"/>
    <w:rsid w:val="00666F25"/>
    <w:rsid w:val="0066735C"/>
    <w:rsid w:val="00670847"/>
    <w:rsid w:val="006716B9"/>
    <w:rsid w:val="00671F58"/>
    <w:rsid w:val="00673EDC"/>
    <w:rsid w:val="00675881"/>
    <w:rsid w:val="0067689B"/>
    <w:rsid w:val="00677A9B"/>
    <w:rsid w:val="00681F23"/>
    <w:rsid w:val="006831EF"/>
    <w:rsid w:val="00683A44"/>
    <w:rsid w:val="0068471F"/>
    <w:rsid w:val="0068640F"/>
    <w:rsid w:val="006866C5"/>
    <w:rsid w:val="00686B92"/>
    <w:rsid w:val="00687049"/>
    <w:rsid w:val="00687BDF"/>
    <w:rsid w:val="00687C28"/>
    <w:rsid w:val="006921F6"/>
    <w:rsid w:val="00692279"/>
    <w:rsid w:val="00692B2C"/>
    <w:rsid w:val="0069343B"/>
    <w:rsid w:val="00695E2F"/>
    <w:rsid w:val="006966EF"/>
    <w:rsid w:val="00696DF2"/>
    <w:rsid w:val="00696F17"/>
    <w:rsid w:val="00697E88"/>
    <w:rsid w:val="006A0443"/>
    <w:rsid w:val="006A141D"/>
    <w:rsid w:val="006A158E"/>
    <w:rsid w:val="006A1763"/>
    <w:rsid w:val="006A1CD6"/>
    <w:rsid w:val="006A2AEA"/>
    <w:rsid w:val="006A32A1"/>
    <w:rsid w:val="006A4D52"/>
    <w:rsid w:val="006A66BB"/>
    <w:rsid w:val="006A6C88"/>
    <w:rsid w:val="006A6E32"/>
    <w:rsid w:val="006A6E40"/>
    <w:rsid w:val="006A6E95"/>
    <w:rsid w:val="006A7676"/>
    <w:rsid w:val="006B00A0"/>
    <w:rsid w:val="006B0B2B"/>
    <w:rsid w:val="006B0BE6"/>
    <w:rsid w:val="006B18A4"/>
    <w:rsid w:val="006B2255"/>
    <w:rsid w:val="006B3720"/>
    <w:rsid w:val="006B56A9"/>
    <w:rsid w:val="006B5863"/>
    <w:rsid w:val="006B6BDC"/>
    <w:rsid w:val="006B7AC0"/>
    <w:rsid w:val="006C00CA"/>
    <w:rsid w:val="006C0C42"/>
    <w:rsid w:val="006C4363"/>
    <w:rsid w:val="006C5340"/>
    <w:rsid w:val="006C534B"/>
    <w:rsid w:val="006C5D45"/>
    <w:rsid w:val="006D01F9"/>
    <w:rsid w:val="006D049F"/>
    <w:rsid w:val="006D07F6"/>
    <w:rsid w:val="006D1099"/>
    <w:rsid w:val="006D1B6C"/>
    <w:rsid w:val="006D1BCA"/>
    <w:rsid w:val="006D1FA0"/>
    <w:rsid w:val="006D397B"/>
    <w:rsid w:val="006D602A"/>
    <w:rsid w:val="006D707F"/>
    <w:rsid w:val="006D73D2"/>
    <w:rsid w:val="006D7497"/>
    <w:rsid w:val="006E21CA"/>
    <w:rsid w:val="006E2633"/>
    <w:rsid w:val="006E2B51"/>
    <w:rsid w:val="006E2C95"/>
    <w:rsid w:val="006E310A"/>
    <w:rsid w:val="006E378B"/>
    <w:rsid w:val="006E744C"/>
    <w:rsid w:val="006F005E"/>
    <w:rsid w:val="006F1620"/>
    <w:rsid w:val="006F1C8B"/>
    <w:rsid w:val="006F253C"/>
    <w:rsid w:val="006F46D2"/>
    <w:rsid w:val="006F5782"/>
    <w:rsid w:val="006F5D82"/>
    <w:rsid w:val="006F5FE5"/>
    <w:rsid w:val="006F7F47"/>
    <w:rsid w:val="00700848"/>
    <w:rsid w:val="00700BCB"/>
    <w:rsid w:val="00701270"/>
    <w:rsid w:val="007019E4"/>
    <w:rsid w:val="007040E2"/>
    <w:rsid w:val="007043FE"/>
    <w:rsid w:val="007053A9"/>
    <w:rsid w:val="007056F3"/>
    <w:rsid w:val="00706273"/>
    <w:rsid w:val="00706545"/>
    <w:rsid w:val="00707094"/>
    <w:rsid w:val="00707384"/>
    <w:rsid w:val="00707B47"/>
    <w:rsid w:val="00711C9E"/>
    <w:rsid w:val="00711DB6"/>
    <w:rsid w:val="0071309C"/>
    <w:rsid w:val="00713290"/>
    <w:rsid w:val="0071424C"/>
    <w:rsid w:val="0071457E"/>
    <w:rsid w:val="007152FE"/>
    <w:rsid w:val="0071544C"/>
    <w:rsid w:val="00715E6F"/>
    <w:rsid w:val="00716194"/>
    <w:rsid w:val="007168CD"/>
    <w:rsid w:val="0071798D"/>
    <w:rsid w:val="00717A64"/>
    <w:rsid w:val="007217D3"/>
    <w:rsid w:val="00721E9C"/>
    <w:rsid w:val="00724102"/>
    <w:rsid w:val="00725F3E"/>
    <w:rsid w:val="00731855"/>
    <w:rsid w:val="00733ECC"/>
    <w:rsid w:val="0073430C"/>
    <w:rsid w:val="00735307"/>
    <w:rsid w:val="00735BBF"/>
    <w:rsid w:val="007361C4"/>
    <w:rsid w:val="007363A5"/>
    <w:rsid w:val="00737048"/>
    <w:rsid w:val="00740244"/>
    <w:rsid w:val="00740499"/>
    <w:rsid w:val="00741178"/>
    <w:rsid w:val="007419F1"/>
    <w:rsid w:val="00742DC5"/>
    <w:rsid w:val="00743058"/>
    <w:rsid w:val="00743573"/>
    <w:rsid w:val="00743943"/>
    <w:rsid w:val="00743C3E"/>
    <w:rsid w:val="00743C73"/>
    <w:rsid w:val="0074510D"/>
    <w:rsid w:val="007454D4"/>
    <w:rsid w:val="00746C18"/>
    <w:rsid w:val="00746ED3"/>
    <w:rsid w:val="007519B7"/>
    <w:rsid w:val="00751C0F"/>
    <w:rsid w:val="00752065"/>
    <w:rsid w:val="00754BB7"/>
    <w:rsid w:val="007608B1"/>
    <w:rsid w:val="0076094E"/>
    <w:rsid w:val="00761B79"/>
    <w:rsid w:val="00761F48"/>
    <w:rsid w:val="0076223B"/>
    <w:rsid w:val="0076394D"/>
    <w:rsid w:val="00763F8F"/>
    <w:rsid w:val="007642D0"/>
    <w:rsid w:val="00764752"/>
    <w:rsid w:val="007651DD"/>
    <w:rsid w:val="00765C55"/>
    <w:rsid w:val="00766531"/>
    <w:rsid w:val="00767938"/>
    <w:rsid w:val="00770489"/>
    <w:rsid w:val="00771515"/>
    <w:rsid w:val="007730FF"/>
    <w:rsid w:val="00773645"/>
    <w:rsid w:val="0077415E"/>
    <w:rsid w:val="00774640"/>
    <w:rsid w:val="00774CA1"/>
    <w:rsid w:val="00776DA9"/>
    <w:rsid w:val="007801EA"/>
    <w:rsid w:val="0078205C"/>
    <w:rsid w:val="0078278F"/>
    <w:rsid w:val="007827E2"/>
    <w:rsid w:val="00784035"/>
    <w:rsid w:val="00786646"/>
    <w:rsid w:val="00786836"/>
    <w:rsid w:val="00786955"/>
    <w:rsid w:val="00786A5D"/>
    <w:rsid w:val="00790009"/>
    <w:rsid w:val="00792B81"/>
    <w:rsid w:val="0079318A"/>
    <w:rsid w:val="0079322B"/>
    <w:rsid w:val="00793470"/>
    <w:rsid w:val="007943B9"/>
    <w:rsid w:val="007945F8"/>
    <w:rsid w:val="007949F7"/>
    <w:rsid w:val="00794D39"/>
    <w:rsid w:val="00796BDD"/>
    <w:rsid w:val="00797DFA"/>
    <w:rsid w:val="007A0883"/>
    <w:rsid w:val="007A1F9A"/>
    <w:rsid w:val="007A24BD"/>
    <w:rsid w:val="007A40D4"/>
    <w:rsid w:val="007A4F6E"/>
    <w:rsid w:val="007A6DEA"/>
    <w:rsid w:val="007B115F"/>
    <w:rsid w:val="007B555E"/>
    <w:rsid w:val="007B658E"/>
    <w:rsid w:val="007C0334"/>
    <w:rsid w:val="007C1933"/>
    <w:rsid w:val="007C1DFD"/>
    <w:rsid w:val="007C1E79"/>
    <w:rsid w:val="007C27C1"/>
    <w:rsid w:val="007C3899"/>
    <w:rsid w:val="007C39EA"/>
    <w:rsid w:val="007C479D"/>
    <w:rsid w:val="007C4934"/>
    <w:rsid w:val="007C4E42"/>
    <w:rsid w:val="007C537B"/>
    <w:rsid w:val="007C5D17"/>
    <w:rsid w:val="007C6BF0"/>
    <w:rsid w:val="007C7F74"/>
    <w:rsid w:val="007D0A8C"/>
    <w:rsid w:val="007D11EF"/>
    <w:rsid w:val="007D2A1D"/>
    <w:rsid w:val="007D3060"/>
    <w:rsid w:val="007D3E7A"/>
    <w:rsid w:val="007D4D85"/>
    <w:rsid w:val="007D5024"/>
    <w:rsid w:val="007D5415"/>
    <w:rsid w:val="007D6B64"/>
    <w:rsid w:val="007E025F"/>
    <w:rsid w:val="007E126F"/>
    <w:rsid w:val="007E14B8"/>
    <w:rsid w:val="007E27E6"/>
    <w:rsid w:val="007E2E53"/>
    <w:rsid w:val="007E3021"/>
    <w:rsid w:val="007E5798"/>
    <w:rsid w:val="007E732B"/>
    <w:rsid w:val="007E7985"/>
    <w:rsid w:val="007F068A"/>
    <w:rsid w:val="007F0B32"/>
    <w:rsid w:val="007F0CC4"/>
    <w:rsid w:val="007F11D7"/>
    <w:rsid w:val="007F2375"/>
    <w:rsid w:val="007F2BD6"/>
    <w:rsid w:val="007F2F43"/>
    <w:rsid w:val="007F319B"/>
    <w:rsid w:val="007F3EAB"/>
    <w:rsid w:val="007F3F38"/>
    <w:rsid w:val="007F6A1E"/>
    <w:rsid w:val="007F7C68"/>
    <w:rsid w:val="00800756"/>
    <w:rsid w:val="00800E63"/>
    <w:rsid w:val="00801E2F"/>
    <w:rsid w:val="00802851"/>
    <w:rsid w:val="008035E6"/>
    <w:rsid w:val="00803801"/>
    <w:rsid w:val="00803C26"/>
    <w:rsid w:val="008040E8"/>
    <w:rsid w:val="0080427F"/>
    <w:rsid w:val="008058FB"/>
    <w:rsid w:val="008068E0"/>
    <w:rsid w:val="00806C4F"/>
    <w:rsid w:val="00807707"/>
    <w:rsid w:val="00810E23"/>
    <w:rsid w:val="008121F3"/>
    <w:rsid w:val="00812FC7"/>
    <w:rsid w:val="00813472"/>
    <w:rsid w:val="00813C3B"/>
    <w:rsid w:val="00816B61"/>
    <w:rsid w:val="00817D95"/>
    <w:rsid w:val="00822CC5"/>
    <w:rsid w:val="00822DBE"/>
    <w:rsid w:val="008245C2"/>
    <w:rsid w:val="00824B99"/>
    <w:rsid w:val="00826788"/>
    <w:rsid w:val="00831094"/>
    <w:rsid w:val="008310A1"/>
    <w:rsid w:val="00832A6D"/>
    <w:rsid w:val="008330F5"/>
    <w:rsid w:val="00833812"/>
    <w:rsid w:val="0083443A"/>
    <w:rsid w:val="00835289"/>
    <w:rsid w:val="00837B93"/>
    <w:rsid w:val="0084216A"/>
    <w:rsid w:val="00842630"/>
    <w:rsid w:val="008426EA"/>
    <w:rsid w:val="00844C31"/>
    <w:rsid w:val="008452E3"/>
    <w:rsid w:val="00846E40"/>
    <w:rsid w:val="008510BA"/>
    <w:rsid w:val="00851852"/>
    <w:rsid w:val="00852A80"/>
    <w:rsid w:val="00853D2A"/>
    <w:rsid w:val="00854AA7"/>
    <w:rsid w:val="008557C1"/>
    <w:rsid w:val="00856436"/>
    <w:rsid w:val="00857D14"/>
    <w:rsid w:val="00857DDB"/>
    <w:rsid w:val="00860557"/>
    <w:rsid w:val="008630B2"/>
    <w:rsid w:val="00863514"/>
    <w:rsid w:val="00864E71"/>
    <w:rsid w:val="008654BB"/>
    <w:rsid w:val="008662E8"/>
    <w:rsid w:val="008665D0"/>
    <w:rsid w:val="00866ADA"/>
    <w:rsid w:val="00867833"/>
    <w:rsid w:val="008706B0"/>
    <w:rsid w:val="00872B6A"/>
    <w:rsid w:val="008748F9"/>
    <w:rsid w:val="00875EA7"/>
    <w:rsid w:val="00876F93"/>
    <w:rsid w:val="0088158C"/>
    <w:rsid w:val="00882042"/>
    <w:rsid w:val="00882314"/>
    <w:rsid w:val="00882F66"/>
    <w:rsid w:val="0088558C"/>
    <w:rsid w:val="008857BC"/>
    <w:rsid w:val="008871FF"/>
    <w:rsid w:val="00890478"/>
    <w:rsid w:val="008907A6"/>
    <w:rsid w:val="00892083"/>
    <w:rsid w:val="00892107"/>
    <w:rsid w:val="00892856"/>
    <w:rsid w:val="0089290C"/>
    <w:rsid w:val="00893B94"/>
    <w:rsid w:val="00893DFC"/>
    <w:rsid w:val="0089465A"/>
    <w:rsid w:val="0089621E"/>
    <w:rsid w:val="00896BD4"/>
    <w:rsid w:val="00897FE4"/>
    <w:rsid w:val="008A09F1"/>
    <w:rsid w:val="008A2FFE"/>
    <w:rsid w:val="008A357C"/>
    <w:rsid w:val="008A3DBF"/>
    <w:rsid w:val="008A47CF"/>
    <w:rsid w:val="008B0720"/>
    <w:rsid w:val="008B2109"/>
    <w:rsid w:val="008B3683"/>
    <w:rsid w:val="008B3BC3"/>
    <w:rsid w:val="008B3F61"/>
    <w:rsid w:val="008B407A"/>
    <w:rsid w:val="008B41B3"/>
    <w:rsid w:val="008B4EE6"/>
    <w:rsid w:val="008B4F8D"/>
    <w:rsid w:val="008B61C3"/>
    <w:rsid w:val="008C009C"/>
    <w:rsid w:val="008C0611"/>
    <w:rsid w:val="008C0BAE"/>
    <w:rsid w:val="008C0EB4"/>
    <w:rsid w:val="008C2838"/>
    <w:rsid w:val="008C3E31"/>
    <w:rsid w:val="008C5634"/>
    <w:rsid w:val="008C65A2"/>
    <w:rsid w:val="008C750A"/>
    <w:rsid w:val="008D0180"/>
    <w:rsid w:val="008D03AF"/>
    <w:rsid w:val="008D0D79"/>
    <w:rsid w:val="008D1398"/>
    <w:rsid w:val="008D1B7B"/>
    <w:rsid w:val="008D2352"/>
    <w:rsid w:val="008D3CC5"/>
    <w:rsid w:val="008D79E2"/>
    <w:rsid w:val="008D7E96"/>
    <w:rsid w:val="008E19B5"/>
    <w:rsid w:val="008E1E03"/>
    <w:rsid w:val="008E4660"/>
    <w:rsid w:val="008E57B5"/>
    <w:rsid w:val="008E65A1"/>
    <w:rsid w:val="008F03F2"/>
    <w:rsid w:val="008F1A01"/>
    <w:rsid w:val="008F1E07"/>
    <w:rsid w:val="008F6978"/>
    <w:rsid w:val="008F6D87"/>
    <w:rsid w:val="0090233E"/>
    <w:rsid w:val="0090235F"/>
    <w:rsid w:val="00903112"/>
    <w:rsid w:val="00903274"/>
    <w:rsid w:val="00903560"/>
    <w:rsid w:val="00904171"/>
    <w:rsid w:val="009054AA"/>
    <w:rsid w:val="00905DB1"/>
    <w:rsid w:val="00906215"/>
    <w:rsid w:val="00907A6C"/>
    <w:rsid w:val="00910905"/>
    <w:rsid w:val="00910DC5"/>
    <w:rsid w:val="00911722"/>
    <w:rsid w:val="00913036"/>
    <w:rsid w:val="009133D1"/>
    <w:rsid w:val="00915C0A"/>
    <w:rsid w:val="00915C17"/>
    <w:rsid w:val="00915F04"/>
    <w:rsid w:val="00916B2C"/>
    <w:rsid w:val="00916BF8"/>
    <w:rsid w:val="00917077"/>
    <w:rsid w:val="009178F1"/>
    <w:rsid w:val="00917E46"/>
    <w:rsid w:val="00920B49"/>
    <w:rsid w:val="009213A9"/>
    <w:rsid w:val="009228EB"/>
    <w:rsid w:val="009234DC"/>
    <w:rsid w:val="00924F39"/>
    <w:rsid w:val="00925276"/>
    <w:rsid w:val="009256BD"/>
    <w:rsid w:val="00925915"/>
    <w:rsid w:val="00925AF9"/>
    <w:rsid w:val="009268C5"/>
    <w:rsid w:val="00926D26"/>
    <w:rsid w:val="00930AF0"/>
    <w:rsid w:val="009326A4"/>
    <w:rsid w:val="009328BB"/>
    <w:rsid w:val="00941655"/>
    <w:rsid w:val="00941CD5"/>
    <w:rsid w:val="00941F9C"/>
    <w:rsid w:val="00942018"/>
    <w:rsid w:val="009428D1"/>
    <w:rsid w:val="009430AC"/>
    <w:rsid w:val="0094377D"/>
    <w:rsid w:val="0094395E"/>
    <w:rsid w:val="009440FA"/>
    <w:rsid w:val="009457C8"/>
    <w:rsid w:val="009458D8"/>
    <w:rsid w:val="00945DCE"/>
    <w:rsid w:val="00946F1C"/>
    <w:rsid w:val="00950388"/>
    <w:rsid w:val="009507A4"/>
    <w:rsid w:val="00950AE9"/>
    <w:rsid w:val="009527CA"/>
    <w:rsid w:val="00953308"/>
    <w:rsid w:val="009541A4"/>
    <w:rsid w:val="00961154"/>
    <w:rsid w:val="00961491"/>
    <w:rsid w:val="00961E99"/>
    <w:rsid w:val="00962D79"/>
    <w:rsid w:val="009635BD"/>
    <w:rsid w:val="00963F41"/>
    <w:rsid w:val="009642C0"/>
    <w:rsid w:val="00964F81"/>
    <w:rsid w:val="00964FF5"/>
    <w:rsid w:val="009655A3"/>
    <w:rsid w:val="00966461"/>
    <w:rsid w:val="00966609"/>
    <w:rsid w:val="00966B77"/>
    <w:rsid w:val="00972B36"/>
    <w:rsid w:val="00972D71"/>
    <w:rsid w:val="00973200"/>
    <w:rsid w:val="0097381C"/>
    <w:rsid w:val="00973E0B"/>
    <w:rsid w:val="00975636"/>
    <w:rsid w:val="00975B1E"/>
    <w:rsid w:val="009770A5"/>
    <w:rsid w:val="00977138"/>
    <w:rsid w:val="00977C0D"/>
    <w:rsid w:val="0098146F"/>
    <w:rsid w:val="009835A7"/>
    <w:rsid w:val="00985181"/>
    <w:rsid w:val="00986641"/>
    <w:rsid w:val="00990439"/>
    <w:rsid w:val="0099229E"/>
    <w:rsid w:val="00992793"/>
    <w:rsid w:val="00993621"/>
    <w:rsid w:val="009936B3"/>
    <w:rsid w:val="00993792"/>
    <w:rsid w:val="009975CC"/>
    <w:rsid w:val="00997ED1"/>
    <w:rsid w:val="009A0A4C"/>
    <w:rsid w:val="009A1469"/>
    <w:rsid w:val="009A2201"/>
    <w:rsid w:val="009A485D"/>
    <w:rsid w:val="009A67B8"/>
    <w:rsid w:val="009A69C1"/>
    <w:rsid w:val="009A6EA9"/>
    <w:rsid w:val="009B19AA"/>
    <w:rsid w:val="009B36F6"/>
    <w:rsid w:val="009B4063"/>
    <w:rsid w:val="009B46F4"/>
    <w:rsid w:val="009B4A3C"/>
    <w:rsid w:val="009B4C21"/>
    <w:rsid w:val="009B4E84"/>
    <w:rsid w:val="009B6771"/>
    <w:rsid w:val="009B6DF8"/>
    <w:rsid w:val="009C0F25"/>
    <w:rsid w:val="009C17E6"/>
    <w:rsid w:val="009C22E9"/>
    <w:rsid w:val="009C2441"/>
    <w:rsid w:val="009C2EBE"/>
    <w:rsid w:val="009C4443"/>
    <w:rsid w:val="009C5F85"/>
    <w:rsid w:val="009C72F6"/>
    <w:rsid w:val="009C797C"/>
    <w:rsid w:val="009C7DC1"/>
    <w:rsid w:val="009C7F70"/>
    <w:rsid w:val="009D03CB"/>
    <w:rsid w:val="009D134A"/>
    <w:rsid w:val="009D18E9"/>
    <w:rsid w:val="009D2B11"/>
    <w:rsid w:val="009D2BAF"/>
    <w:rsid w:val="009D3725"/>
    <w:rsid w:val="009D3804"/>
    <w:rsid w:val="009D4AB0"/>
    <w:rsid w:val="009D4F4A"/>
    <w:rsid w:val="009D5FE0"/>
    <w:rsid w:val="009E1ECE"/>
    <w:rsid w:val="009E30B3"/>
    <w:rsid w:val="009E4358"/>
    <w:rsid w:val="009E49D0"/>
    <w:rsid w:val="009E6606"/>
    <w:rsid w:val="009E672A"/>
    <w:rsid w:val="009E7EF9"/>
    <w:rsid w:val="009F20D6"/>
    <w:rsid w:val="009F2265"/>
    <w:rsid w:val="009F2562"/>
    <w:rsid w:val="009F2B73"/>
    <w:rsid w:val="009F3F40"/>
    <w:rsid w:val="009F4DB5"/>
    <w:rsid w:val="009F5486"/>
    <w:rsid w:val="009F54F8"/>
    <w:rsid w:val="009F6E38"/>
    <w:rsid w:val="009F7B3E"/>
    <w:rsid w:val="009F7C8F"/>
    <w:rsid w:val="009F7D5D"/>
    <w:rsid w:val="00A01C57"/>
    <w:rsid w:val="00A027B3"/>
    <w:rsid w:val="00A0319E"/>
    <w:rsid w:val="00A03B6A"/>
    <w:rsid w:val="00A03DC9"/>
    <w:rsid w:val="00A042D2"/>
    <w:rsid w:val="00A0481A"/>
    <w:rsid w:val="00A048C8"/>
    <w:rsid w:val="00A067F1"/>
    <w:rsid w:val="00A07010"/>
    <w:rsid w:val="00A07117"/>
    <w:rsid w:val="00A10737"/>
    <w:rsid w:val="00A11D5C"/>
    <w:rsid w:val="00A1203A"/>
    <w:rsid w:val="00A12B4C"/>
    <w:rsid w:val="00A12FC2"/>
    <w:rsid w:val="00A1689D"/>
    <w:rsid w:val="00A20846"/>
    <w:rsid w:val="00A20BB9"/>
    <w:rsid w:val="00A20F48"/>
    <w:rsid w:val="00A22190"/>
    <w:rsid w:val="00A2281D"/>
    <w:rsid w:val="00A24095"/>
    <w:rsid w:val="00A2454E"/>
    <w:rsid w:val="00A24969"/>
    <w:rsid w:val="00A250B0"/>
    <w:rsid w:val="00A3161C"/>
    <w:rsid w:val="00A31D6C"/>
    <w:rsid w:val="00A32277"/>
    <w:rsid w:val="00A33549"/>
    <w:rsid w:val="00A33A23"/>
    <w:rsid w:val="00A344F5"/>
    <w:rsid w:val="00A352A5"/>
    <w:rsid w:val="00A35E3C"/>
    <w:rsid w:val="00A36176"/>
    <w:rsid w:val="00A36399"/>
    <w:rsid w:val="00A37101"/>
    <w:rsid w:val="00A400AB"/>
    <w:rsid w:val="00A402EB"/>
    <w:rsid w:val="00A408E2"/>
    <w:rsid w:val="00A4102D"/>
    <w:rsid w:val="00A41228"/>
    <w:rsid w:val="00A41E5C"/>
    <w:rsid w:val="00A42F81"/>
    <w:rsid w:val="00A45537"/>
    <w:rsid w:val="00A466E8"/>
    <w:rsid w:val="00A46EF5"/>
    <w:rsid w:val="00A50A61"/>
    <w:rsid w:val="00A51899"/>
    <w:rsid w:val="00A51A93"/>
    <w:rsid w:val="00A52B24"/>
    <w:rsid w:val="00A52FB0"/>
    <w:rsid w:val="00A52FF6"/>
    <w:rsid w:val="00A540A1"/>
    <w:rsid w:val="00A544E8"/>
    <w:rsid w:val="00A54BA2"/>
    <w:rsid w:val="00A55569"/>
    <w:rsid w:val="00A55A44"/>
    <w:rsid w:val="00A6076E"/>
    <w:rsid w:val="00A60FC9"/>
    <w:rsid w:val="00A61602"/>
    <w:rsid w:val="00A61CDB"/>
    <w:rsid w:val="00A635A0"/>
    <w:rsid w:val="00A6449E"/>
    <w:rsid w:val="00A64796"/>
    <w:rsid w:val="00A6555E"/>
    <w:rsid w:val="00A65CDA"/>
    <w:rsid w:val="00A66635"/>
    <w:rsid w:val="00A66E59"/>
    <w:rsid w:val="00A705EC"/>
    <w:rsid w:val="00A716EB"/>
    <w:rsid w:val="00A716FB"/>
    <w:rsid w:val="00A72DC7"/>
    <w:rsid w:val="00A73592"/>
    <w:rsid w:val="00A7364F"/>
    <w:rsid w:val="00A73D23"/>
    <w:rsid w:val="00A74A74"/>
    <w:rsid w:val="00A81167"/>
    <w:rsid w:val="00A814DA"/>
    <w:rsid w:val="00A81EBF"/>
    <w:rsid w:val="00A8210B"/>
    <w:rsid w:val="00A8385B"/>
    <w:rsid w:val="00A83C2C"/>
    <w:rsid w:val="00A851E8"/>
    <w:rsid w:val="00A85286"/>
    <w:rsid w:val="00A853AB"/>
    <w:rsid w:val="00A85A2F"/>
    <w:rsid w:val="00A860CD"/>
    <w:rsid w:val="00A87AF2"/>
    <w:rsid w:val="00A87F5D"/>
    <w:rsid w:val="00A9005F"/>
    <w:rsid w:val="00A914D5"/>
    <w:rsid w:val="00A92058"/>
    <w:rsid w:val="00A9277A"/>
    <w:rsid w:val="00A92A0D"/>
    <w:rsid w:val="00A93FB4"/>
    <w:rsid w:val="00A95209"/>
    <w:rsid w:val="00A95287"/>
    <w:rsid w:val="00A95889"/>
    <w:rsid w:val="00A96066"/>
    <w:rsid w:val="00A96423"/>
    <w:rsid w:val="00AA131F"/>
    <w:rsid w:val="00AA2A87"/>
    <w:rsid w:val="00AA3DC7"/>
    <w:rsid w:val="00AA42E0"/>
    <w:rsid w:val="00AA458A"/>
    <w:rsid w:val="00AA477C"/>
    <w:rsid w:val="00AA4B63"/>
    <w:rsid w:val="00AB0401"/>
    <w:rsid w:val="00AB053A"/>
    <w:rsid w:val="00AB0EFE"/>
    <w:rsid w:val="00AB2600"/>
    <w:rsid w:val="00AB267D"/>
    <w:rsid w:val="00AB2766"/>
    <w:rsid w:val="00AB542F"/>
    <w:rsid w:val="00AB6536"/>
    <w:rsid w:val="00AB6D4E"/>
    <w:rsid w:val="00AC0E76"/>
    <w:rsid w:val="00AC100C"/>
    <w:rsid w:val="00AC1FB8"/>
    <w:rsid w:val="00AC3FDB"/>
    <w:rsid w:val="00AC4540"/>
    <w:rsid w:val="00AC4B5F"/>
    <w:rsid w:val="00AC5AD1"/>
    <w:rsid w:val="00AC62FF"/>
    <w:rsid w:val="00AC79EC"/>
    <w:rsid w:val="00AD0E7B"/>
    <w:rsid w:val="00AD0F52"/>
    <w:rsid w:val="00AD119C"/>
    <w:rsid w:val="00AD1496"/>
    <w:rsid w:val="00AD2BA5"/>
    <w:rsid w:val="00AD2ECF"/>
    <w:rsid w:val="00AD2EF2"/>
    <w:rsid w:val="00AD2EFB"/>
    <w:rsid w:val="00AD3EE4"/>
    <w:rsid w:val="00AD5019"/>
    <w:rsid w:val="00AD66E8"/>
    <w:rsid w:val="00AD6F9D"/>
    <w:rsid w:val="00AE16B8"/>
    <w:rsid w:val="00AE268C"/>
    <w:rsid w:val="00AE2B8A"/>
    <w:rsid w:val="00AE4611"/>
    <w:rsid w:val="00AE4706"/>
    <w:rsid w:val="00AE5174"/>
    <w:rsid w:val="00AE526E"/>
    <w:rsid w:val="00AE5DB4"/>
    <w:rsid w:val="00AE5F89"/>
    <w:rsid w:val="00AE6F32"/>
    <w:rsid w:val="00AF013C"/>
    <w:rsid w:val="00AF034F"/>
    <w:rsid w:val="00AF19B6"/>
    <w:rsid w:val="00AF1B08"/>
    <w:rsid w:val="00AF2092"/>
    <w:rsid w:val="00AF286E"/>
    <w:rsid w:val="00AF2A45"/>
    <w:rsid w:val="00AF2C50"/>
    <w:rsid w:val="00AF39EA"/>
    <w:rsid w:val="00AF3B2D"/>
    <w:rsid w:val="00AF4D2A"/>
    <w:rsid w:val="00AF67F7"/>
    <w:rsid w:val="00AF7E2F"/>
    <w:rsid w:val="00B008E1"/>
    <w:rsid w:val="00B00EB0"/>
    <w:rsid w:val="00B02864"/>
    <w:rsid w:val="00B02C75"/>
    <w:rsid w:val="00B03D6D"/>
    <w:rsid w:val="00B04C11"/>
    <w:rsid w:val="00B04DAE"/>
    <w:rsid w:val="00B0605C"/>
    <w:rsid w:val="00B06D79"/>
    <w:rsid w:val="00B111B1"/>
    <w:rsid w:val="00B11EB2"/>
    <w:rsid w:val="00B13A12"/>
    <w:rsid w:val="00B13FBD"/>
    <w:rsid w:val="00B14419"/>
    <w:rsid w:val="00B1494A"/>
    <w:rsid w:val="00B14D6B"/>
    <w:rsid w:val="00B14F44"/>
    <w:rsid w:val="00B163A7"/>
    <w:rsid w:val="00B21E1C"/>
    <w:rsid w:val="00B21E36"/>
    <w:rsid w:val="00B23231"/>
    <w:rsid w:val="00B235D3"/>
    <w:rsid w:val="00B23978"/>
    <w:rsid w:val="00B24165"/>
    <w:rsid w:val="00B241AE"/>
    <w:rsid w:val="00B24406"/>
    <w:rsid w:val="00B24947"/>
    <w:rsid w:val="00B24F49"/>
    <w:rsid w:val="00B2566D"/>
    <w:rsid w:val="00B277A5"/>
    <w:rsid w:val="00B30926"/>
    <w:rsid w:val="00B31893"/>
    <w:rsid w:val="00B31900"/>
    <w:rsid w:val="00B3199C"/>
    <w:rsid w:val="00B33012"/>
    <w:rsid w:val="00B330F4"/>
    <w:rsid w:val="00B34F04"/>
    <w:rsid w:val="00B35172"/>
    <w:rsid w:val="00B35CF0"/>
    <w:rsid w:val="00B35D53"/>
    <w:rsid w:val="00B35EB5"/>
    <w:rsid w:val="00B36256"/>
    <w:rsid w:val="00B3668D"/>
    <w:rsid w:val="00B37909"/>
    <w:rsid w:val="00B400C9"/>
    <w:rsid w:val="00B41587"/>
    <w:rsid w:val="00B41AA8"/>
    <w:rsid w:val="00B42F14"/>
    <w:rsid w:val="00B43143"/>
    <w:rsid w:val="00B449DA"/>
    <w:rsid w:val="00B50ECC"/>
    <w:rsid w:val="00B50FDD"/>
    <w:rsid w:val="00B5131B"/>
    <w:rsid w:val="00B51D6E"/>
    <w:rsid w:val="00B52342"/>
    <w:rsid w:val="00B549DE"/>
    <w:rsid w:val="00B56449"/>
    <w:rsid w:val="00B56DDD"/>
    <w:rsid w:val="00B56EC1"/>
    <w:rsid w:val="00B57426"/>
    <w:rsid w:val="00B576FA"/>
    <w:rsid w:val="00B61CEC"/>
    <w:rsid w:val="00B64381"/>
    <w:rsid w:val="00B6643A"/>
    <w:rsid w:val="00B669E7"/>
    <w:rsid w:val="00B70E76"/>
    <w:rsid w:val="00B718F9"/>
    <w:rsid w:val="00B7249E"/>
    <w:rsid w:val="00B728F6"/>
    <w:rsid w:val="00B72A6F"/>
    <w:rsid w:val="00B72F62"/>
    <w:rsid w:val="00B736E1"/>
    <w:rsid w:val="00B745FC"/>
    <w:rsid w:val="00B74771"/>
    <w:rsid w:val="00B77B39"/>
    <w:rsid w:val="00B77CC6"/>
    <w:rsid w:val="00B81084"/>
    <w:rsid w:val="00B81279"/>
    <w:rsid w:val="00B8399E"/>
    <w:rsid w:val="00B83C53"/>
    <w:rsid w:val="00B83F4B"/>
    <w:rsid w:val="00B84650"/>
    <w:rsid w:val="00B849AE"/>
    <w:rsid w:val="00B86132"/>
    <w:rsid w:val="00B86665"/>
    <w:rsid w:val="00B8770B"/>
    <w:rsid w:val="00B87AC9"/>
    <w:rsid w:val="00B91CA1"/>
    <w:rsid w:val="00B92893"/>
    <w:rsid w:val="00B93147"/>
    <w:rsid w:val="00B93A28"/>
    <w:rsid w:val="00B94BDF"/>
    <w:rsid w:val="00BA0300"/>
    <w:rsid w:val="00BA49F3"/>
    <w:rsid w:val="00BA4D25"/>
    <w:rsid w:val="00BA4D3C"/>
    <w:rsid w:val="00BA59F2"/>
    <w:rsid w:val="00BA658C"/>
    <w:rsid w:val="00BA674D"/>
    <w:rsid w:val="00BB0098"/>
    <w:rsid w:val="00BB0153"/>
    <w:rsid w:val="00BB0329"/>
    <w:rsid w:val="00BB113E"/>
    <w:rsid w:val="00BB2768"/>
    <w:rsid w:val="00BB5DBA"/>
    <w:rsid w:val="00BB6D6D"/>
    <w:rsid w:val="00BB7932"/>
    <w:rsid w:val="00BB7BE5"/>
    <w:rsid w:val="00BB7EB4"/>
    <w:rsid w:val="00BC01EC"/>
    <w:rsid w:val="00BC04AC"/>
    <w:rsid w:val="00BC0C39"/>
    <w:rsid w:val="00BC27FD"/>
    <w:rsid w:val="00BC28EF"/>
    <w:rsid w:val="00BC2C77"/>
    <w:rsid w:val="00BC2CEF"/>
    <w:rsid w:val="00BC6CB7"/>
    <w:rsid w:val="00BD0C28"/>
    <w:rsid w:val="00BD1123"/>
    <w:rsid w:val="00BD164D"/>
    <w:rsid w:val="00BD34D6"/>
    <w:rsid w:val="00BD43EC"/>
    <w:rsid w:val="00BD4F1E"/>
    <w:rsid w:val="00BD4FF8"/>
    <w:rsid w:val="00BD7110"/>
    <w:rsid w:val="00BD7189"/>
    <w:rsid w:val="00BD7AC5"/>
    <w:rsid w:val="00BD7B7E"/>
    <w:rsid w:val="00BE0605"/>
    <w:rsid w:val="00BE208F"/>
    <w:rsid w:val="00BE3D71"/>
    <w:rsid w:val="00BE3E2F"/>
    <w:rsid w:val="00BE3E93"/>
    <w:rsid w:val="00BE3F41"/>
    <w:rsid w:val="00BE40AB"/>
    <w:rsid w:val="00BE59FE"/>
    <w:rsid w:val="00BE5A8E"/>
    <w:rsid w:val="00BE737D"/>
    <w:rsid w:val="00BF0157"/>
    <w:rsid w:val="00BF0B3B"/>
    <w:rsid w:val="00BF2335"/>
    <w:rsid w:val="00BF25C7"/>
    <w:rsid w:val="00BF2D71"/>
    <w:rsid w:val="00BF31FA"/>
    <w:rsid w:val="00BF45C8"/>
    <w:rsid w:val="00BF4A21"/>
    <w:rsid w:val="00C0009C"/>
    <w:rsid w:val="00C00DC3"/>
    <w:rsid w:val="00C0115B"/>
    <w:rsid w:val="00C013C4"/>
    <w:rsid w:val="00C023EF"/>
    <w:rsid w:val="00C0272E"/>
    <w:rsid w:val="00C02A88"/>
    <w:rsid w:val="00C03600"/>
    <w:rsid w:val="00C03D13"/>
    <w:rsid w:val="00C040FE"/>
    <w:rsid w:val="00C05714"/>
    <w:rsid w:val="00C057B7"/>
    <w:rsid w:val="00C05ACD"/>
    <w:rsid w:val="00C06906"/>
    <w:rsid w:val="00C06EBF"/>
    <w:rsid w:val="00C07207"/>
    <w:rsid w:val="00C07439"/>
    <w:rsid w:val="00C077B5"/>
    <w:rsid w:val="00C10556"/>
    <w:rsid w:val="00C129F8"/>
    <w:rsid w:val="00C12D88"/>
    <w:rsid w:val="00C13289"/>
    <w:rsid w:val="00C157D8"/>
    <w:rsid w:val="00C17E44"/>
    <w:rsid w:val="00C2021E"/>
    <w:rsid w:val="00C21798"/>
    <w:rsid w:val="00C21FFC"/>
    <w:rsid w:val="00C2220C"/>
    <w:rsid w:val="00C22815"/>
    <w:rsid w:val="00C23820"/>
    <w:rsid w:val="00C24A04"/>
    <w:rsid w:val="00C25F87"/>
    <w:rsid w:val="00C2600F"/>
    <w:rsid w:val="00C26144"/>
    <w:rsid w:val="00C2629A"/>
    <w:rsid w:val="00C269A7"/>
    <w:rsid w:val="00C27B16"/>
    <w:rsid w:val="00C27EFD"/>
    <w:rsid w:val="00C30B7D"/>
    <w:rsid w:val="00C31072"/>
    <w:rsid w:val="00C31832"/>
    <w:rsid w:val="00C329B3"/>
    <w:rsid w:val="00C345EC"/>
    <w:rsid w:val="00C34BF6"/>
    <w:rsid w:val="00C350D3"/>
    <w:rsid w:val="00C363A2"/>
    <w:rsid w:val="00C37416"/>
    <w:rsid w:val="00C4220F"/>
    <w:rsid w:val="00C43928"/>
    <w:rsid w:val="00C43942"/>
    <w:rsid w:val="00C442B4"/>
    <w:rsid w:val="00C466CB"/>
    <w:rsid w:val="00C46B3A"/>
    <w:rsid w:val="00C47A06"/>
    <w:rsid w:val="00C500E3"/>
    <w:rsid w:val="00C508DB"/>
    <w:rsid w:val="00C51586"/>
    <w:rsid w:val="00C52445"/>
    <w:rsid w:val="00C557A0"/>
    <w:rsid w:val="00C55E73"/>
    <w:rsid w:val="00C55F58"/>
    <w:rsid w:val="00C56E4A"/>
    <w:rsid w:val="00C56FA4"/>
    <w:rsid w:val="00C574FA"/>
    <w:rsid w:val="00C60A28"/>
    <w:rsid w:val="00C6107A"/>
    <w:rsid w:val="00C6174F"/>
    <w:rsid w:val="00C623D2"/>
    <w:rsid w:val="00C62A3C"/>
    <w:rsid w:val="00C62AE1"/>
    <w:rsid w:val="00C6398A"/>
    <w:rsid w:val="00C63A1B"/>
    <w:rsid w:val="00C63ABB"/>
    <w:rsid w:val="00C6414F"/>
    <w:rsid w:val="00C6462C"/>
    <w:rsid w:val="00C65636"/>
    <w:rsid w:val="00C65967"/>
    <w:rsid w:val="00C673C9"/>
    <w:rsid w:val="00C719DC"/>
    <w:rsid w:val="00C71BEC"/>
    <w:rsid w:val="00C71E6C"/>
    <w:rsid w:val="00C72237"/>
    <w:rsid w:val="00C72616"/>
    <w:rsid w:val="00C7274E"/>
    <w:rsid w:val="00C744C5"/>
    <w:rsid w:val="00C749A6"/>
    <w:rsid w:val="00C75ACB"/>
    <w:rsid w:val="00C76195"/>
    <w:rsid w:val="00C76DEA"/>
    <w:rsid w:val="00C81328"/>
    <w:rsid w:val="00C81DCA"/>
    <w:rsid w:val="00C831C7"/>
    <w:rsid w:val="00C83A93"/>
    <w:rsid w:val="00C8406F"/>
    <w:rsid w:val="00C853C7"/>
    <w:rsid w:val="00C86FDC"/>
    <w:rsid w:val="00C902FA"/>
    <w:rsid w:val="00C91471"/>
    <w:rsid w:val="00C91585"/>
    <w:rsid w:val="00C920A5"/>
    <w:rsid w:val="00C92C5A"/>
    <w:rsid w:val="00C92F0F"/>
    <w:rsid w:val="00C94F30"/>
    <w:rsid w:val="00C96B41"/>
    <w:rsid w:val="00C96CF8"/>
    <w:rsid w:val="00C96F20"/>
    <w:rsid w:val="00C979E0"/>
    <w:rsid w:val="00C979EB"/>
    <w:rsid w:val="00CA0BE6"/>
    <w:rsid w:val="00CA1355"/>
    <w:rsid w:val="00CA17BF"/>
    <w:rsid w:val="00CA2033"/>
    <w:rsid w:val="00CA23B1"/>
    <w:rsid w:val="00CA3630"/>
    <w:rsid w:val="00CA39DE"/>
    <w:rsid w:val="00CA3F53"/>
    <w:rsid w:val="00CA63C2"/>
    <w:rsid w:val="00CB0934"/>
    <w:rsid w:val="00CB44DA"/>
    <w:rsid w:val="00CB5248"/>
    <w:rsid w:val="00CB6C1F"/>
    <w:rsid w:val="00CC050C"/>
    <w:rsid w:val="00CC0F83"/>
    <w:rsid w:val="00CC2171"/>
    <w:rsid w:val="00CC2D03"/>
    <w:rsid w:val="00CC2EA9"/>
    <w:rsid w:val="00CC430E"/>
    <w:rsid w:val="00CC45B7"/>
    <w:rsid w:val="00CC6042"/>
    <w:rsid w:val="00CD1FE9"/>
    <w:rsid w:val="00CD24F5"/>
    <w:rsid w:val="00CD2801"/>
    <w:rsid w:val="00CD2BC9"/>
    <w:rsid w:val="00CD2D44"/>
    <w:rsid w:val="00CD3532"/>
    <w:rsid w:val="00CD7DA2"/>
    <w:rsid w:val="00CE11FD"/>
    <w:rsid w:val="00CE2FDC"/>
    <w:rsid w:val="00CE4464"/>
    <w:rsid w:val="00CE466F"/>
    <w:rsid w:val="00CE51DD"/>
    <w:rsid w:val="00CE5498"/>
    <w:rsid w:val="00CE55DF"/>
    <w:rsid w:val="00CE5C9C"/>
    <w:rsid w:val="00CE5D28"/>
    <w:rsid w:val="00CE5E87"/>
    <w:rsid w:val="00CE6CF5"/>
    <w:rsid w:val="00CE7041"/>
    <w:rsid w:val="00CE743B"/>
    <w:rsid w:val="00CF05B4"/>
    <w:rsid w:val="00CF0737"/>
    <w:rsid w:val="00CF1C35"/>
    <w:rsid w:val="00CF29A5"/>
    <w:rsid w:val="00CF2AEB"/>
    <w:rsid w:val="00CF34E9"/>
    <w:rsid w:val="00CF3CF1"/>
    <w:rsid w:val="00CF4450"/>
    <w:rsid w:val="00CF4C40"/>
    <w:rsid w:val="00CF60D4"/>
    <w:rsid w:val="00CF6449"/>
    <w:rsid w:val="00CF7012"/>
    <w:rsid w:val="00CF7C18"/>
    <w:rsid w:val="00CF7E13"/>
    <w:rsid w:val="00D01ECB"/>
    <w:rsid w:val="00D04594"/>
    <w:rsid w:val="00D05D33"/>
    <w:rsid w:val="00D06F30"/>
    <w:rsid w:val="00D0756E"/>
    <w:rsid w:val="00D107B8"/>
    <w:rsid w:val="00D1152D"/>
    <w:rsid w:val="00D11777"/>
    <w:rsid w:val="00D12912"/>
    <w:rsid w:val="00D12B3B"/>
    <w:rsid w:val="00D1437A"/>
    <w:rsid w:val="00D1476E"/>
    <w:rsid w:val="00D16AE7"/>
    <w:rsid w:val="00D17AB4"/>
    <w:rsid w:val="00D21EE2"/>
    <w:rsid w:val="00D22788"/>
    <w:rsid w:val="00D228B4"/>
    <w:rsid w:val="00D2335D"/>
    <w:rsid w:val="00D2343F"/>
    <w:rsid w:val="00D23B82"/>
    <w:rsid w:val="00D23E75"/>
    <w:rsid w:val="00D23F10"/>
    <w:rsid w:val="00D2490A"/>
    <w:rsid w:val="00D26DCB"/>
    <w:rsid w:val="00D26F83"/>
    <w:rsid w:val="00D26FDA"/>
    <w:rsid w:val="00D27E19"/>
    <w:rsid w:val="00D307B5"/>
    <w:rsid w:val="00D30DDA"/>
    <w:rsid w:val="00D334AF"/>
    <w:rsid w:val="00D350A0"/>
    <w:rsid w:val="00D361E1"/>
    <w:rsid w:val="00D3647F"/>
    <w:rsid w:val="00D364D3"/>
    <w:rsid w:val="00D37249"/>
    <w:rsid w:val="00D3734A"/>
    <w:rsid w:val="00D37367"/>
    <w:rsid w:val="00D4009C"/>
    <w:rsid w:val="00D400F0"/>
    <w:rsid w:val="00D40796"/>
    <w:rsid w:val="00D42A3E"/>
    <w:rsid w:val="00D42CCB"/>
    <w:rsid w:val="00D42F21"/>
    <w:rsid w:val="00D44131"/>
    <w:rsid w:val="00D45A9E"/>
    <w:rsid w:val="00D501FC"/>
    <w:rsid w:val="00D53244"/>
    <w:rsid w:val="00D53B49"/>
    <w:rsid w:val="00D54123"/>
    <w:rsid w:val="00D546AC"/>
    <w:rsid w:val="00D54890"/>
    <w:rsid w:val="00D54AE2"/>
    <w:rsid w:val="00D55FE8"/>
    <w:rsid w:val="00D5749A"/>
    <w:rsid w:val="00D57C71"/>
    <w:rsid w:val="00D62A04"/>
    <w:rsid w:val="00D63D78"/>
    <w:rsid w:val="00D649C2"/>
    <w:rsid w:val="00D70268"/>
    <w:rsid w:val="00D70A9A"/>
    <w:rsid w:val="00D72467"/>
    <w:rsid w:val="00D7369E"/>
    <w:rsid w:val="00D74416"/>
    <w:rsid w:val="00D7451A"/>
    <w:rsid w:val="00D749BF"/>
    <w:rsid w:val="00D75E23"/>
    <w:rsid w:val="00D7721D"/>
    <w:rsid w:val="00D80113"/>
    <w:rsid w:val="00D80D6A"/>
    <w:rsid w:val="00D81B67"/>
    <w:rsid w:val="00D83337"/>
    <w:rsid w:val="00D84E53"/>
    <w:rsid w:val="00D86F0D"/>
    <w:rsid w:val="00D8731F"/>
    <w:rsid w:val="00D910A9"/>
    <w:rsid w:val="00D91482"/>
    <w:rsid w:val="00D91EF8"/>
    <w:rsid w:val="00D927E7"/>
    <w:rsid w:val="00D92EFF"/>
    <w:rsid w:val="00D940C9"/>
    <w:rsid w:val="00D94C14"/>
    <w:rsid w:val="00D958C7"/>
    <w:rsid w:val="00D9595A"/>
    <w:rsid w:val="00D9740D"/>
    <w:rsid w:val="00DA10A0"/>
    <w:rsid w:val="00DA1182"/>
    <w:rsid w:val="00DA30CF"/>
    <w:rsid w:val="00DA5CCC"/>
    <w:rsid w:val="00DA6878"/>
    <w:rsid w:val="00DA6BDF"/>
    <w:rsid w:val="00DA7430"/>
    <w:rsid w:val="00DB014B"/>
    <w:rsid w:val="00DB093D"/>
    <w:rsid w:val="00DB1244"/>
    <w:rsid w:val="00DB16ED"/>
    <w:rsid w:val="00DB3021"/>
    <w:rsid w:val="00DB3114"/>
    <w:rsid w:val="00DB3D88"/>
    <w:rsid w:val="00DB5185"/>
    <w:rsid w:val="00DB5BF6"/>
    <w:rsid w:val="00DB5C24"/>
    <w:rsid w:val="00DB6A3B"/>
    <w:rsid w:val="00DB6DEC"/>
    <w:rsid w:val="00DB7491"/>
    <w:rsid w:val="00DC02C8"/>
    <w:rsid w:val="00DC088D"/>
    <w:rsid w:val="00DC0C47"/>
    <w:rsid w:val="00DC12DB"/>
    <w:rsid w:val="00DC24B7"/>
    <w:rsid w:val="00DC35F6"/>
    <w:rsid w:val="00DC36F5"/>
    <w:rsid w:val="00DC3CB9"/>
    <w:rsid w:val="00DC400F"/>
    <w:rsid w:val="00DC4B8C"/>
    <w:rsid w:val="00DC66EF"/>
    <w:rsid w:val="00DC69CB"/>
    <w:rsid w:val="00DD2605"/>
    <w:rsid w:val="00DD4071"/>
    <w:rsid w:val="00DD467A"/>
    <w:rsid w:val="00DD479B"/>
    <w:rsid w:val="00DD5EAF"/>
    <w:rsid w:val="00DD63BB"/>
    <w:rsid w:val="00DD76A3"/>
    <w:rsid w:val="00DE1DF1"/>
    <w:rsid w:val="00DE2A86"/>
    <w:rsid w:val="00DE344F"/>
    <w:rsid w:val="00DE357E"/>
    <w:rsid w:val="00DE55DD"/>
    <w:rsid w:val="00DE671A"/>
    <w:rsid w:val="00DE6781"/>
    <w:rsid w:val="00DE78A7"/>
    <w:rsid w:val="00DF2626"/>
    <w:rsid w:val="00DF284C"/>
    <w:rsid w:val="00DF40E7"/>
    <w:rsid w:val="00DF4191"/>
    <w:rsid w:val="00DF49E7"/>
    <w:rsid w:val="00DF4BB9"/>
    <w:rsid w:val="00DF5092"/>
    <w:rsid w:val="00DF6112"/>
    <w:rsid w:val="00DF6BA8"/>
    <w:rsid w:val="00DF6D3D"/>
    <w:rsid w:val="00DF7259"/>
    <w:rsid w:val="00DF7D5C"/>
    <w:rsid w:val="00DF7EC6"/>
    <w:rsid w:val="00E008F8"/>
    <w:rsid w:val="00E009C7"/>
    <w:rsid w:val="00E0148F"/>
    <w:rsid w:val="00E01778"/>
    <w:rsid w:val="00E02E51"/>
    <w:rsid w:val="00E035B2"/>
    <w:rsid w:val="00E03F13"/>
    <w:rsid w:val="00E0596E"/>
    <w:rsid w:val="00E1130F"/>
    <w:rsid w:val="00E12643"/>
    <w:rsid w:val="00E13FC3"/>
    <w:rsid w:val="00E14D80"/>
    <w:rsid w:val="00E16146"/>
    <w:rsid w:val="00E1704F"/>
    <w:rsid w:val="00E171DC"/>
    <w:rsid w:val="00E17FC8"/>
    <w:rsid w:val="00E205DD"/>
    <w:rsid w:val="00E21DE7"/>
    <w:rsid w:val="00E24AD8"/>
    <w:rsid w:val="00E254C4"/>
    <w:rsid w:val="00E257C3"/>
    <w:rsid w:val="00E25ECE"/>
    <w:rsid w:val="00E27B02"/>
    <w:rsid w:val="00E30A5D"/>
    <w:rsid w:val="00E30CA4"/>
    <w:rsid w:val="00E315A1"/>
    <w:rsid w:val="00E33050"/>
    <w:rsid w:val="00E35BA8"/>
    <w:rsid w:val="00E35CCC"/>
    <w:rsid w:val="00E37BA7"/>
    <w:rsid w:val="00E403F9"/>
    <w:rsid w:val="00E40DF8"/>
    <w:rsid w:val="00E42D59"/>
    <w:rsid w:val="00E43CD6"/>
    <w:rsid w:val="00E43E3D"/>
    <w:rsid w:val="00E47F9C"/>
    <w:rsid w:val="00E50C84"/>
    <w:rsid w:val="00E5179F"/>
    <w:rsid w:val="00E517D2"/>
    <w:rsid w:val="00E53893"/>
    <w:rsid w:val="00E53B68"/>
    <w:rsid w:val="00E53C4B"/>
    <w:rsid w:val="00E544D3"/>
    <w:rsid w:val="00E554C9"/>
    <w:rsid w:val="00E571DE"/>
    <w:rsid w:val="00E60039"/>
    <w:rsid w:val="00E601EE"/>
    <w:rsid w:val="00E617E5"/>
    <w:rsid w:val="00E61992"/>
    <w:rsid w:val="00E6297D"/>
    <w:rsid w:val="00E62CDA"/>
    <w:rsid w:val="00E6438C"/>
    <w:rsid w:val="00E65E0C"/>
    <w:rsid w:val="00E66CCE"/>
    <w:rsid w:val="00E670FB"/>
    <w:rsid w:val="00E70C8E"/>
    <w:rsid w:val="00E7140D"/>
    <w:rsid w:val="00E72B8E"/>
    <w:rsid w:val="00E7371A"/>
    <w:rsid w:val="00E73A41"/>
    <w:rsid w:val="00E75106"/>
    <w:rsid w:val="00E75B0B"/>
    <w:rsid w:val="00E762A3"/>
    <w:rsid w:val="00E76920"/>
    <w:rsid w:val="00E81117"/>
    <w:rsid w:val="00E8210A"/>
    <w:rsid w:val="00E836C1"/>
    <w:rsid w:val="00E847EF"/>
    <w:rsid w:val="00E85FC5"/>
    <w:rsid w:val="00E869F8"/>
    <w:rsid w:val="00E86B75"/>
    <w:rsid w:val="00E87C54"/>
    <w:rsid w:val="00E87D7A"/>
    <w:rsid w:val="00E953A2"/>
    <w:rsid w:val="00E958EB"/>
    <w:rsid w:val="00E96A3E"/>
    <w:rsid w:val="00E97634"/>
    <w:rsid w:val="00EA0350"/>
    <w:rsid w:val="00EA1A12"/>
    <w:rsid w:val="00EA1A7D"/>
    <w:rsid w:val="00EA288D"/>
    <w:rsid w:val="00EA385E"/>
    <w:rsid w:val="00EA4DEC"/>
    <w:rsid w:val="00EA58FD"/>
    <w:rsid w:val="00EA60F1"/>
    <w:rsid w:val="00EA67FD"/>
    <w:rsid w:val="00EA70DC"/>
    <w:rsid w:val="00EA72AB"/>
    <w:rsid w:val="00EB06E2"/>
    <w:rsid w:val="00EB1687"/>
    <w:rsid w:val="00EB284C"/>
    <w:rsid w:val="00EB32BE"/>
    <w:rsid w:val="00EB3827"/>
    <w:rsid w:val="00EB5A9B"/>
    <w:rsid w:val="00EB655F"/>
    <w:rsid w:val="00EC2662"/>
    <w:rsid w:val="00EC5B6E"/>
    <w:rsid w:val="00EC5BFD"/>
    <w:rsid w:val="00EC5F5A"/>
    <w:rsid w:val="00EC77ED"/>
    <w:rsid w:val="00ED0147"/>
    <w:rsid w:val="00ED09D6"/>
    <w:rsid w:val="00ED1B5E"/>
    <w:rsid w:val="00ED2AD5"/>
    <w:rsid w:val="00ED368A"/>
    <w:rsid w:val="00ED373E"/>
    <w:rsid w:val="00ED3E89"/>
    <w:rsid w:val="00ED45E9"/>
    <w:rsid w:val="00ED505C"/>
    <w:rsid w:val="00ED52BB"/>
    <w:rsid w:val="00ED66D0"/>
    <w:rsid w:val="00ED6B25"/>
    <w:rsid w:val="00EE0670"/>
    <w:rsid w:val="00EE1946"/>
    <w:rsid w:val="00EE2327"/>
    <w:rsid w:val="00EE32E7"/>
    <w:rsid w:val="00EE36FE"/>
    <w:rsid w:val="00EE4BF4"/>
    <w:rsid w:val="00EF1B6F"/>
    <w:rsid w:val="00EF24CA"/>
    <w:rsid w:val="00EF24D9"/>
    <w:rsid w:val="00EF62D3"/>
    <w:rsid w:val="00EF6511"/>
    <w:rsid w:val="00EF7EAF"/>
    <w:rsid w:val="00F02D93"/>
    <w:rsid w:val="00F04D5D"/>
    <w:rsid w:val="00F0522B"/>
    <w:rsid w:val="00F06F7C"/>
    <w:rsid w:val="00F1069C"/>
    <w:rsid w:val="00F1179C"/>
    <w:rsid w:val="00F120A6"/>
    <w:rsid w:val="00F12CB1"/>
    <w:rsid w:val="00F13096"/>
    <w:rsid w:val="00F131C6"/>
    <w:rsid w:val="00F13CD4"/>
    <w:rsid w:val="00F147C6"/>
    <w:rsid w:val="00F15D1B"/>
    <w:rsid w:val="00F202D9"/>
    <w:rsid w:val="00F2147A"/>
    <w:rsid w:val="00F223F0"/>
    <w:rsid w:val="00F238DE"/>
    <w:rsid w:val="00F24506"/>
    <w:rsid w:val="00F25C9E"/>
    <w:rsid w:val="00F25E5A"/>
    <w:rsid w:val="00F278FA"/>
    <w:rsid w:val="00F30863"/>
    <w:rsid w:val="00F318EE"/>
    <w:rsid w:val="00F3721A"/>
    <w:rsid w:val="00F3756B"/>
    <w:rsid w:val="00F375B4"/>
    <w:rsid w:val="00F4048A"/>
    <w:rsid w:val="00F40EF0"/>
    <w:rsid w:val="00F41316"/>
    <w:rsid w:val="00F41377"/>
    <w:rsid w:val="00F41CD0"/>
    <w:rsid w:val="00F44AAF"/>
    <w:rsid w:val="00F45659"/>
    <w:rsid w:val="00F46923"/>
    <w:rsid w:val="00F478B5"/>
    <w:rsid w:val="00F47A22"/>
    <w:rsid w:val="00F50042"/>
    <w:rsid w:val="00F50DBE"/>
    <w:rsid w:val="00F5115B"/>
    <w:rsid w:val="00F5207D"/>
    <w:rsid w:val="00F52E09"/>
    <w:rsid w:val="00F52FED"/>
    <w:rsid w:val="00F55857"/>
    <w:rsid w:val="00F56741"/>
    <w:rsid w:val="00F60030"/>
    <w:rsid w:val="00F602FD"/>
    <w:rsid w:val="00F64ED9"/>
    <w:rsid w:val="00F657B1"/>
    <w:rsid w:val="00F66223"/>
    <w:rsid w:val="00F673E6"/>
    <w:rsid w:val="00F67F69"/>
    <w:rsid w:val="00F70D48"/>
    <w:rsid w:val="00F7169A"/>
    <w:rsid w:val="00F716AB"/>
    <w:rsid w:val="00F71A14"/>
    <w:rsid w:val="00F740EC"/>
    <w:rsid w:val="00F74C3B"/>
    <w:rsid w:val="00F77208"/>
    <w:rsid w:val="00F77FA0"/>
    <w:rsid w:val="00F80030"/>
    <w:rsid w:val="00F80937"/>
    <w:rsid w:val="00F83343"/>
    <w:rsid w:val="00F84E3A"/>
    <w:rsid w:val="00F84F76"/>
    <w:rsid w:val="00F855B1"/>
    <w:rsid w:val="00F85715"/>
    <w:rsid w:val="00F85900"/>
    <w:rsid w:val="00F869FF"/>
    <w:rsid w:val="00F86CC8"/>
    <w:rsid w:val="00F87D6E"/>
    <w:rsid w:val="00F904AE"/>
    <w:rsid w:val="00F917DE"/>
    <w:rsid w:val="00F92913"/>
    <w:rsid w:val="00F92F34"/>
    <w:rsid w:val="00F9376F"/>
    <w:rsid w:val="00F93F45"/>
    <w:rsid w:val="00F956E6"/>
    <w:rsid w:val="00F96372"/>
    <w:rsid w:val="00F963D0"/>
    <w:rsid w:val="00F97761"/>
    <w:rsid w:val="00FA08F1"/>
    <w:rsid w:val="00FA1AF2"/>
    <w:rsid w:val="00FA27AE"/>
    <w:rsid w:val="00FA698E"/>
    <w:rsid w:val="00FA71D1"/>
    <w:rsid w:val="00FB0FD4"/>
    <w:rsid w:val="00FB1A4F"/>
    <w:rsid w:val="00FB1C5A"/>
    <w:rsid w:val="00FB664D"/>
    <w:rsid w:val="00FB689E"/>
    <w:rsid w:val="00FB68D8"/>
    <w:rsid w:val="00FC2409"/>
    <w:rsid w:val="00FC26A4"/>
    <w:rsid w:val="00FC4C70"/>
    <w:rsid w:val="00FC5B7E"/>
    <w:rsid w:val="00FC692E"/>
    <w:rsid w:val="00FC724B"/>
    <w:rsid w:val="00FC7261"/>
    <w:rsid w:val="00FD2EFE"/>
    <w:rsid w:val="00FD4C81"/>
    <w:rsid w:val="00FD601E"/>
    <w:rsid w:val="00FD60DF"/>
    <w:rsid w:val="00FD73A3"/>
    <w:rsid w:val="00FE0391"/>
    <w:rsid w:val="00FE3E2B"/>
    <w:rsid w:val="00FE4392"/>
    <w:rsid w:val="00FE49CD"/>
    <w:rsid w:val="00FE4A69"/>
    <w:rsid w:val="00FE6361"/>
    <w:rsid w:val="00FE6AAC"/>
    <w:rsid w:val="00FE715A"/>
    <w:rsid w:val="00FF2715"/>
    <w:rsid w:val="00FF3ADE"/>
    <w:rsid w:val="00FF4D81"/>
    <w:rsid w:val="00FF5374"/>
    <w:rsid w:val="00FF53D9"/>
    <w:rsid w:val="00FF5C29"/>
    <w:rsid w:val="00FF7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172B45EA"/>
  <w15:docId w15:val="{4F35F467-D9F9-4ECC-BB9A-48884EB7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6B3"/>
    <w:pPr>
      <w:widowControl w:val="0"/>
      <w:ind w:firstLine="720"/>
      <w:jc w:val="both"/>
    </w:pPr>
    <w:rPr>
      <w:rFonts w:ascii="Times New Roman" w:hAnsi="Times New Roman"/>
      <w:kern w:val="2"/>
      <w:sz w:val="22"/>
      <w:szCs w:val="24"/>
      <w:lang w:val="en-US" w:eastAsia="ja-JP"/>
    </w:rPr>
  </w:style>
  <w:style w:type="paragraph" w:styleId="Heading1">
    <w:name w:val="heading 1"/>
    <w:basedOn w:val="Normal"/>
    <w:next w:val="Normal"/>
    <w:qFormat/>
    <w:rsid w:val="00DA6878"/>
    <w:pPr>
      <w:keepNext/>
      <w:numPr>
        <w:numId w:val="3"/>
      </w:numPr>
      <w:spacing w:before="120" w:after="120"/>
      <w:outlineLvl w:val="0"/>
    </w:pPr>
    <w:rPr>
      <w:rFonts w:eastAsia="MS Gothic"/>
      <w:b/>
      <w:caps/>
    </w:rPr>
  </w:style>
  <w:style w:type="paragraph" w:styleId="Heading2">
    <w:name w:val="heading 2"/>
    <w:basedOn w:val="Normal"/>
    <w:next w:val="Normal"/>
    <w:qFormat/>
    <w:rsid w:val="00B00EB0"/>
    <w:pPr>
      <w:keepNext/>
      <w:numPr>
        <w:ilvl w:val="1"/>
        <w:numId w:val="3"/>
      </w:numPr>
      <w:spacing w:before="120" w:after="120"/>
      <w:outlineLvl w:val="1"/>
    </w:pPr>
    <w:rPr>
      <w:rFonts w:eastAsia="MS Gothic"/>
      <w:b/>
    </w:rPr>
  </w:style>
  <w:style w:type="paragraph" w:styleId="Heading3">
    <w:name w:val="heading 3"/>
    <w:basedOn w:val="Normal"/>
    <w:next w:val="Normal"/>
    <w:qFormat/>
    <w:rsid w:val="007D4D85"/>
    <w:pPr>
      <w:keepNext/>
      <w:numPr>
        <w:ilvl w:val="2"/>
        <w:numId w:val="4"/>
      </w:numPr>
      <w:spacing w:before="120" w:after="120"/>
      <w:outlineLvl w:val="2"/>
    </w:pPr>
    <w:rPr>
      <w:rFonts w:eastAsia="MS Gothic"/>
    </w:rPr>
  </w:style>
  <w:style w:type="paragraph" w:styleId="Heading4">
    <w:name w:val="heading 4"/>
    <w:basedOn w:val="Normal"/>
    <w:next w:val="Normal"/>
    <w:qFormat/>
    <w:pPr>
      <w:keepNext/>
      <w:numPr>
        <w:ilvl w:val="3"/>
        <w:numId w:val="3"/>
      </w:numPr>
      <w:outlineLvl w:val="3"/>
    </w:pPr>
    <w:rPr>
      <w:b/>
      <w:bCs/>
    </w:rPr>
  </w:style>
  <w:style w:type="paragraph" w:styleId="Heading5">
    <w:name w:val="heading 5"/>
    <w:basedOn w:val="Normal"/>
    <w:next w:val="Normal"/>
    <w:qFormat/>
    <w:pPr>
      <w:keepNext/>
      <w:numPr>
        <w:ilvl w:val="4"/>
        <w:numId w:val="3"/>
      </w:numPr>
      <w:outlineLvl w:val="4"/>
    </w:pPr>
    <w:rPr>
      <w:rFonts w:ascii="Arial" w:eastAsia="MS Gothic" w:hAnsi="Arial"/>
    </w:rPr>
  </w:style>
  <w:style w:type="paragraph" w:styleId="Heading6">
    <w:name w:val="heading 6"/>
    <w:basedOn w:val="Normal"/>
    <w:next w:val="Normal"/>
    <w:qFormat/>
    <w:pPr>
      <w:keepNext/>
      <w:numPr>
        <w:ilvl w:val="5"/>
        <w:numId w:val="3"/>
      </w:numPr>
      <w:outlineLvl w:val="5"/>
    </w:pPr>
    <w:rPr>
      <w:b/>
      <w:bCs/>
    </w:rPr>
  </w:style>
  <w:style w:type="paragraph" w:styleId="Heading7">
    <w:name w:val="heading 7"/>
    <w:basedOn w:val="Normal"/>
    <w:next w:val="Normal"/>
    <w:qFormat/>
    <w:pPr>
      <w:keepNext/>
      <w:numPr>
        <w:ilvl w:val="6"/>
        <w:numId w:val="3"/>
      </w:numPr>
      <w:outlineLvl w:val="6"/>
    </w:pPr>
  </w:style>
  <w:style w:type="paragraph" w:styleId="Heading8">
    <w:name w:val="heading 8"/>
    <w:basedOn w:val="Normal"/>
    <w:next w:val="Normal"/>
    <w:qFormat/>
    <w:pPr>
      <w:keepNext/>
      <w:numPr>
        <w:ilvl w:val="7"/>
        <w:numId w:val="3"/>
      </w:numPr>
      <w:outlineLvl w:val="7"/>
    </w:pPr>
  </w:style>
  <w:style w:type="paragraph" w:styleId="Heading9">
    <w:name w:val="heading 9"/>
    <w:basedOn w:val="Normal"/>
    <w:next w:val="Normal"/>
    <w:qFormat/>
    <w:pPr>
      <w:keepNext/>
      <w:numPr>
        <w:ilvl w:val="8"/>
        <w:numId w:val="3"/>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7D4D85"/>
    <w:rPr>
      <w:color w:val="0000FF"/>
      <w:u w:val="single"/>
    </w:rPr>
  </w:style>
  <w:style w:type="character" w:customStyle="1" w:styleId="titoloscheda">
    <w:name w:val="titolo_scheda"/>
    <w:basedOn w:val="DefaultParagraphFont"/>
    <w:rsid w:val="005D2F38"/>
  </w:style>
  <w:style w:type="character" w:customStyle="1" w:styleId="sottotitoloscheda">
    <w:name w:val="sottotitolo_scheda"/>
    <w:basedOn w:val="DefaultParagraphFont"/>
    <w:rsid w:val="005D2F38"/>
  </w:style>
  <w:style w:type="paragraph" w:customStyle="1" w:styleId="SIDTtitle">
    <w:name w:val="SIDT title"/>
    <w:basedOn w:val="SIDTNormalNoindent"/>
    <w:next w:val="SIDTauthor"/>
    <w:pPr>
      <w:spacing w:before="120" w:after="120"/>
      <w:contextualSpacing/>
      <w:jc w:val="center"/>
      <w:outlineLvl w:val="0"/>
    </w:pPr>
    <w:rPr>
      <w:rFonts w:eastAsia="MS Gothic" w:cs="Arial"/>
      <w:b/>
      <w:sz w:val="32"/>
      <w:szCs w:val="32"/>
    </w:rPr>
  </w:style>
  <w:style w:type="paragraph" w:customStyle="1" w:styleId="SIDTNormalNoindent">
    <w:name w:val="SIDT Normal Noindent"/>
    <w:basedOn w:val="Normal"/>
  </w:style>
  <w:style w:type="paragraph" w:customStyle="1" w:styleId="SIDTauthor">
    <w:name w:val="SIDT author"/>
    <w:basedOn w:val="SIDTNormalNoindent"/>
    <w:pPr>
      <w:jc w:val="center"/>
    </w:pPr>
  </w:style>
  <w:style w:type="paragraph" w:customStyle="1" w:styleId="SIDTaffiliation">
    <w:name w:val="SIDT affiliation"/>
    <w:basedOn w:val="SIDTNormalNoindent"/>
    <w:rsid w:val="006E2C95"/>
    <w:pPr>
      <w:spacing w:before="120"/>
      <w:jc w:val="center"/>
    </w:pPr>
  </w:style>
  <w:style w:type="paragraph" w:customStyle="1" w:styleId="SIDTSection">
    <w:name w:val="SIDT Section"/>
    <w:basedOn w:val="SIDTNormalNoindent"/>
    <w:next w:val="Normal"/>
    <w:rsid w:val="00890478"/>
    <w:pPr>
      <w:spacing w:before="567" w:after="397"/>
    </w:pPr>
    <w:rPr>
      <w:b/>
      <w:sz w:val="28"/>
    </w:rPr>
  </w:style>
  <w:style w:type="paragraph" w:styleId="Header">
    <w:name w:val="header"/>
    <w:basedOn w:val="Normal"/>
    <w:link w:val="HeaderChar"/>
    <w:uiPriority w:val="99"/>
    <w:rsid w:val="00304EA8"/>
    <w:pPr>
      <w:tabs>
        <w:tab w:val="center" w:pos="4819"/>
        <w:tab w:val="right" w:pos="9638"/>
      </w:tabs>
    </w:pPr>
  </w:style>
  <w:style w:type="paragraph" w:styleId="Caption">
    <w:name w:val="caption"/>
    <w:basedOn w:val="Normal"/>
    <w:next w:val="Normal"/>
    <w:autoRedefine/>
    <w:qFormat/>
    <w:rsid w:val="00AC0E76"/>
    <w:pPr>
      <w:ind w:firstLine="0"/>
      <w:jc w:val="center"/>
    </w:pPr>
    <w:rPr>
      <w:b/>
      <w:spacing w:val="-2"/>
      <w:szCs w:val="22"/>
    </w:rPr>
  </w:style>
  <w:style w:type="paragraph" w:styleId="Footer">
    <w:name w:val="footer"/>
    <w:basedOn w:val="Normal"/>
    <w:rsid w:val="00304EA8"/>
    <w:pPr>
      <w:tabs>
        <w:tab w:val="center" w:pos="4819"/>
        <w:tab w:val="right" w:pos="9638"/>
      </w:tabs>
    </w:pPr>
  </w:style>
  <w:style w:type="paragraph" w:styleId="HTMLAddress">
    <w:name w:val="HTML Address"/>
    <w:basedOn w:val="Normal"/>
    <w:semiHidden/>
    <w:rPr>
      <w:i/>
      <w:iCs/>
    </w:rPr>
  </w:style>
  <w:style w:type="paragraph" w:customStyle="1" w:styleId="SIDTsubsection">
    <w:name w:val="SIDT subsection"/>
    <w:basedOn w:val="SIDTSection"/>
    <w:rPr>
      <w:sz w:val="24"/>
    </w:rPr>
  </w:style>
  <w:style w:type="paragraph" w:styleId="HTMLPreformatted">
    <w:name w:val="HTML Preformatted"/>
    <w:basedOn w:val="Normal"/>
    <w:semiHidden/>
    <w:rPr>
      <w:rFonts w:ascii="Courier New" w:hAnsi="Courier New" w:cs="Courier New"/>
      <w:sz w:val="20"/>
      <w:szCs w:val="20"/>
    </w:rPr>
  </w:style>
  <w:style w:type="paragraph" w:styleId="CommentText">
    <w:name w:val="annotation text"/>
    <w:basedOn w:val="Normal"/>
    <w:link w:val="CommentTextChar"/>
    <w:semiHidden/>
    <w:pPr>
      <w:jc w:val="left"/>
    </w:pPr>
  </w:style>
  <w:style w:type="paragraph" w:styleId="MacroText">
    <w:name w:val="macro"/>
    <w:semiHidden/>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hAnsi="Courier New" w:cs="Courier New"/>
      <w:kern w:val="2"/>
      <w:sz w:val="18"/>
      <w:szCs w:val="18"/>
      <w:lang w:val="en-US" w:eastAsia="ja-JP"/>
    </w:rPr>
  </w:style>
  <w:style w:type="paragraph" w:styleId="TableofAuthorities">
    <w:name w:val="table of authorities"/>
    <w:basedOn w:val="Normal"/>
    <w:next w:val="Normal"/>
    <w:semiHidden/>
    <w:pPr>
      <w:ind w:left="220" w:hangingChars="100" w:hanging="220"/>
    </w:pPr>
  </w:style>
  <w:style w:type="paragraph" w:styleId="TOAHeading">
    <w:name w:val="toa heading"/>
    <w:basedOn w:val="Normal"/>
    <w:next w:val="Normal"/>
    <w:semiHidden/>
    <w:pPr>
      <w:spacing w:before="180"/>
    </w:pPr>
    <w:rPr>
      <w:rFonts w:ascii="Arial" w:eastAsia="MS Gothic" w:hAnsi="Arial" w:cs="Arial"/>
      <w:sz w:val="24"/>
    </w:rPr>
  </w:style>
  <w:style w:type="paragraph" w:styleId="NoteHeading">
    <w:name w:val="Note Heading"/>
    <w:basedOn w:val="Normal"/>
    <w:next w:val="Normal"/>
    <w:pPr>
      <w:jc w:val="center"/>
    </w:pPr>
  </w:style>
  <w:style w:type="paragraph" w:styleId="FootnoteText">
    <w:name w:val="footnote text"/>
    <w:basedOn w:val="Normal"/>
    <w:link w:val="FootnoteTextChar"/>
    <w:uiPriority w:val="99"/>
    <w:semiHidden/>
    <w:pPr>
      <w:snapToGrid w:val="0"/>
      <w:jc w:val="left"/>
    </w:pPr>
  </w:style>
  <w:style w:type="paragraph" w:styleId="DocumentMap">
    <w:name w:val="Document Map"/>
    <w:basedOn w:val="Normal"/>
    <w:semiHidden/>
    <w:pPr>
      <w:shd w:val="clear" w:color="auto" w:fill="000080"/>
    </w:pPr>
    <w:rPr>
      <w:rFonts w:ascii="Arial" w:eastAsia="MS Gothic" w:hAnsi="Arial"/>
    </w:rPr>
  </w:style>
  <w:style w:type="paragraph" w:styleId="Index1">
    <w:name w:val="index 1"/>
    <w:basedOn w:val="Normal"/>
    <w:next w:val="Normal"/>
    <w:autoRedefine/>
    <w:semiHidden/>
    <w:pPr>
      <w:ind w:left="220" w:hangingChars="100" w:hanging="220"/>
    </w:pPr>
  </w:style>
  <w:style w:type="paragraph" w:styleId="Index2">
    <w:name w:val="index 2"/>
    <w:basedOn w:val="Normal"/>
    <w:next w:val="Normal"/>
    <w:autoRedefine/>
    <w:semiHidden/>
    <w:pPr>
      <w:ind w:leftChars="100" w:left="100" w:hangingChars="100" w:hanging="220"/>
    </w:pPr>
  </w:style>
  <w:style w:type="paragraph" w:styleId="Index3">
    <w:name w:val="index 3"/>
    <w:basedOn w:val="Normal"/>
    <w:next w:val="Normal"/>
    <w:autoRedefine/>
    <w:semiHidden/>
    <w:pPr>
      <w:ind w:leftChars="200" w:left="200" w:hangingChars="100" w:hanging="220"/>
    </w:pPr>
  </w:style>
  <w:style w:type="paragraph" w:styleId="Index4">
    <w:name w:val="index 4"/>
    <w:basedOn w:val="Normal"/>
    <w:next w:val="Normal"/>
    <w:autoRedefine/>
    <w:semiHidden/>
    <w:pPr>
      <w:ind w:leftChars="300" w:left="300" w:hangingChars="100" w:hanging="220"/>
    </w:pPr>
  </w:style>
  <w:style w:type="paragraph" w:styleId="Index5">
    <w:name w:val="index 5"/>
    <w:basedOn w:val="Normal"/>
    <w:next w:val="Normal"/>
    <w:autoRedefine/>
    <w:semiHidden/>
    <w:pPr>
      <w:ind w:leftChars="400" w:left="400" w:hangingChars="100" w:hanging="220"/>
    </w:pPr>
  </w:style>
  <w:style w:type="paragraph" w:styleId="Index6">
    <w:name w:val="index 6"/>
    <w:basedOn w:val="Normal"/>
    <w:next w:val="Normal"/>
    <w:autoRedefine/>
    <w:semiHidden/>
    <w:pPr>
      <w:ind w:leftChars="500" w:left="500" w:hangingChars="100" w:hanging="220"/>
    </w:pPr>
  </w:style>
  <w:style w:type="paragraph" w:styleId="Index7">
    <w:name w:val="index 7"/>
    <w:basedOn w:val="Normal"/>
    <w:next w:val="Normal"/>
    <w:autoRedefine/>
    <w:semiHidden/>
    <w:pPr>
      <w:ind w:leftChars="600" w:left="600" w:hangingChars="100" w:hanging="220"/>
    </w:pPr>
  </w:style>
  <w:style w:type="paragraph" w:styleId="Index8">
    <w:name w:val="index 8"/>
    <w:basedOn w:val="Normal"/>
    <w:next w:val="Normal"/>
    <w:autoRedefine/>
    <w:semiHidden/>
    <w:pPr>
      <w:ind w:leftChars="700" w:left="700" w:hangingChars="100" w:hanging="220"/>
    </w:pPr>
  </w:style>
  <w:style w:type="paragraph" w:styleId="Index9">
    <w:name w:val="index 9"/>
    <w:basedOn w:val="Normal"/>
    <w:next w:val="Normal"/>
    <w:autoRedefine/>
    <w:semiHidden/>
    <w:pPr>
      <w:ind w:leftChars="800" w:left="800" w:hangingChars="100" w:hanging="220"/>
    </w:pPr>
  </w:style>
  <w:style w:type="paragraph" w:styleId="IndexHeading">
    <w:name w:val="index heading"/>
    <w:basedOn w:val="Normal"/>
    <w:next w:val="Index1"/>
    <w:semiHidden/>
    <w:rPr>
      <w:rFonts w:ascii="Arial" w:hAnsi="Arial" w:cs="Arial"/>
      <w:b/>
      <w:bCs/>
    </w:rPr>
  </w:style>
  <w:style w:type="paragraph" w:styleId="TableofFigures">
    <w:name w:val="table of figures"/>
    <w:basedOn w:val="Normal"/>
    <w:next w:val="Normal"/>
    <w:semiHidden/>
    <w:pPr>
      <w:ind w:leftChars="200" w:left="850" w:hangingChars="200" w:hanging="425"/>
    </w:pPr>
  </w:style>
  <w:style w:type="paragraph" w:styleId="E-mailSignature">
    <w:name w:val="E-mail Signature"/>
    <w:basedOn w:val="Normal"/>
    <w:semiHidden/>
  </w:style>
  <w:style w:type="paragraph" w:styleId="NormalWeb">
    <w:name w:val="Normal (Web)"/>
    <w:basedOn w:val="Normal"/>
    <w:uiPriority w:val="99"/>
    <w:rPr>
      <w:sz w:val="24"/>
    </w:rPr>
  </w:style>
  <w:style w:type="paragraph" w:styleId="EndnoteText">
    <w:name w:val="endnote text"/>
    <w:basedOn w:val="Normal"/>
    <w:semiHidden/>
    <w:pPr>
      <w:snapToGrid w:val="0"/>
      <w:jc w:val="left"/>
    </w:pPr>
  </w:style>
  <w:style w:type="paragraph" w:styleId="TOC1">
    <w:name w:val="toc 1"/>
    <w:basedOn w:val="Normal"/>
    <w:next w:val="Normal"/>
    <w:autoRedefine/>
    <w:semiHidden/>
  </w:style>
  <w:style w:type="paragraph" w:styleId="TOC2">
    <w:name w:val="toc 2"/>
    <w:basedOn w:val="Normal"/>
    <w:next w:val="Normal"/>
    <w:autoRedefine/>
    <w:semiHidden/>
    <w:pPr>
      <w:ind w:leftChars="100" w:left="220"/>
    </w:pPr>
  </w:style>
  <w:style w:type="paragraph" w:styleId="TOC3">
    <w:name w:val="toc 3"/>
    <w:basedOn w:val="Normal"/>
    <w:next w:val="Normal"/>
    <w:autoRedefine/>
    <w:semiHidden/>
    <w:pPr>
      <w:ind w:leftChars="200" w:left="440"/>
    </w:pPr>
  </w:style>
  <w:style w:type="paragraph" w:styleId="TOC4">
    <w:name w:val="toc 4"/>
    <w:basedOn w:val="Normal"/>
    <w:next w:val="Normal"/>
    <w:autoRedefine/>
    <w:semiHidden/>
    <w:pPr>
      <w:ind w:leftChars="300" w:left="660"/>
    </w:pPr>
  </w:style>
  <w:style w:type="paragraph" w:styleId="TOC5">
    <w:name w:val="toc 5"/>
    <w:basedOn w:val="Normal"/>
    <w:next w:val="Normal"/>
    <w:autoRedefine/>
    <w:semiHidden/>
    <w:pPr>
      <w:ind w:leftChars="400" w:left="880"/>
    </w:pPr>
  </w:style>
  <w:style w:type="paragraph" w:styleId="TOC6">
    <w:name w:val="toc 6"/>
    <w:basedOn w:val="Normal"/>
    <w:next w:val="Normal"/>
    <w:autoRedefine/>
    <w:semiHidden/>
    <w:pPr>
      <w:ind w:leftChars="500" w:left="1100"/>
    </w:pPr>
  </w:style>
  <w:style w:type="paragraph" w:styleId="TOC7">
    <w:name w:val="toc 7"/>
    <w:basedOn w:val="Normal"/>
    <w:next w:val="Normal"/>
    <w:autoRedefine/>
    <w:semiHidden/>
    <w:pPr>
      <w:ind w:leftChars="600" w:left="1320"/>
    </w:pPr>
  </w:style>
  <w:style w:type="paragraph" w:styleId="TOC8">
    <w:name w:val="toc 8"/>
    <w:basedOn w:val="Normal"/>
    <w:next w:val="Normal"/>
    <w:autoRedefine/>
    <w:semiHidden/>
    <w:pPr>
      <w:ind w:leftChars="700" w:left="1540"/>
    </w:pPr>
  </w:style>
  <w:style w:type="paragraph" w:styleId="TOC9">
    <w:name w:val="toc 9"/>
    <w:basedOn w:val="Normal"/>
    <w:next w:val="Normal"/>
    <w:autoRedefine/>
    <w:semiHidden/>
    <w:pPr>
      <w:ind w:leftChars="800" w:left="1760"/>
    </w:pPr>
  </w:style>
  <w:style w:type="paragraph" w:customStyle="1" w:styleId="SIDTE-mail">
    <w:name w:val="SIDT E-mail"/>
    <w:basedOn w:val="SIDTaffiliation"/>
    <w:next w:val="SIDTaffiliation"/>
    <w:rPr>
      <w:rFonts w:ascii="Arial" w:hAnsi="Arial"/>
      <w:sz w:val="20"/>
      <w:lang w:val="fr-FR"/>
    </w:rPr>
  </w:style>
  <w:style w:type="paragraph" w:customStyle="1" w:styleId="Figure">
    <w:name w:val="Figure"/>
    <w:basedOn w:val="Normal"/>
    <w:rsid w:val="006E2C95"/>
    <w:pPr>
      <w:spacing w:before="240"/>
      <w:jc w:val="center"/>
    </w:pPr>
    <w:rPr>
      <w:lang w:val="en-GB"/>
    </w:rPr>
  </w:style>
  <w:style w:type="paragraph" w:customStyle="1" w:styleId="Table">
    <w:name w:val="Table"/>
    <w:basedOn w:val="Normal"/>
    <w:rsid w:val="007943B9"/>
    <w:pPr>
      <w:jc w:val="center"/>
    </w:pPr>
    <w:rPr>
      <w:sz w:val="20"/>
      <w:lang w:val="en-GB"/>
    </w:rPr>
  </w:style>
  <w:style w:type="paragraph" w:customStyle="1" w:styleId="tableCaption">
    <w:name w:val="tableCaption"/>
    <w:basedOn w:val="Caption"/>
    <w:rsid w:val="007943B9"/>
    <w:pPr>
      <w:spacing w:before="240" w:after="120"/>
    </w:pPr>
    <w:rPr>
      <w:b w:val="0"/>
      <w:lang w:val="en-GB"/>
    </w:rPr>
  </w:style>
  <w:style w:type="paragraph" w:customStyle="1" w:styleId="Figurecaption">
    <w:name w:val="Figurecaption"/>
    <w:basedOn w:val="Caption"/>
    <w:rsid w:val="007943B9"/>
    <w:pPr>
      <w:spacing w:before="60"/>
    </w:pPr>
    <w:rPr>
      <w:b w:val="0"/>
      <w:lang w:val="en-GB"/>
    </w:rPr>
  </w:style>
  <w:style w:type="paragraph" w:customStyle="1" w:styleId="References">
    <w:name w:val="References"/>
    <w:basedOn w:val="Normal"/>
    <w:rsid w:val="007943B9"/>
    <w:pPr>
      <w:spacing w:after="60"/>
    </w:pPr>
    <w:rPr>
      <w:sz w:val="18"/>
      <w:lang w:val="en-GB"/>
    </w:rPr>
  </w:style>
  <w:style w:type="paragraph" w:customStyle="1" w:styleId="List1">
    <w:name w:val="List1"/>
    <w:basedOn w:val="Normal"/>
    <w:rsid w:val="00B41587"/>
    <w:pPr>
      <w:numPr>
        <w:numId w:val="1"/>
      </w:numPr>
    </w:pPr>
    <w:rPr>
      <w:lang w:val="en-GB"/>
    </w:rPr>
  </w:style>
  <w:style w:type="paragraph" w:customStyle="1" w:styleId="SIDTfirstheading">
    <w:name w:val="SIDT first heading"/>
    <w:basedOn w:val="SIDTSection"/>
    <w:rsid w:val="00890478"/>
    <w:pPr>
      <w:numPr>
        <w:numId w:val="2"/>
      </w:numPr>
      <w:spacing w:before="120" w:after="120"/>
    </w:pPr>
    <w:rPr>
      <w:sz w:val="24"/>
      <w:lang w:val="en-GB"/>
    </w:rPr>
  </w:style>
  <w:style w:type="paragraph" w:customStyle="1" w:styleId="Authore-mail">
    <w:name w:val="Author e-mail"/>
    <w:basedOn w:val="SIDTaffiliation"/>
    <w:rsid w:val="006E2C95"/>
    <w:pPr>
      <w:spacing w:before="0" w:after="120"/>
    </w:pPr>
    <w:rPr>
      <w:lang w:val="en-GB"/>
    </w:rPr>
  </w:style>
  <w:style w:type="paragraph" w:customStyle="1" w:styleId="Authoraffiliation">
    <w:name w:val="Author affiliation"/>
    <w:basedOn w:val="SIDTaffiliation"/>
    <w:rsid w:val="006E2C95"/>
    <w:rPr>
      <w:szCs w:val="22"/>
      <w:lang w:val="en-GB"/>
    </w:rPr>
  </w:style>
  <w:style w:type="paragraph" w:styleId="Signature">
    <w:name w:val="Signature"/>
    <w:basedOn w:val="Normal"/>
    <w:rsid w:val="009F2562"/>
    <w:pPr>
      <w:jc w:val="right"/>
    </w:pPr>
  </w:style>
  <w:style w:type="paragraph" w:styleId="BalloonText">
    <w:name w:val="Balloon Text"/>
    <w:basedOn w:val="Normal"/>
    <w:semiHidden/>
    <w:rsid w:val="006B0BE6"/>
    <w:rPr>
      <w:rFonts w:ascii="Tahoma" w:hAnsi="Tahoma" w:cs="Tahoma"/>
      <w:sz w:val="16"/>
      <w:szCs w:val="16"/>
    </w:rPr>
  </w:style>
  <w:style w:type="character" w:customStyle="1" w:styleId="BodyTextChar">
    <w:name w:val="Body Text Char"/>
    <w:basedOn w:val="DefaultParagraphFont"/>
    <w:link w:val="BodyText"/>
    <w:locked/>
    <w:rsid w:val="00C719DC"/>
    <w:rPr>
      <w:lang w:val="en-US" w:eastAsia="en-US" w:bidi="ar-SA"/>
    </w:rPr>
  </w:style>
  <w:style w:type="paragraph" w:styleId="BodyText">
    <w:name w:val="Body Text"/>
    <w:basedOn w:val="Normal"/>
    <w:next w:val="Normal"/>
    <w:link w:val="BodyTextChar"/>
    <w:rsid w:val="00C719DC"/>
    <w:pPr>
      <w:widowControl/>
      <w:jc w:val="left"/>
    </w:pPr>
    <w:rPr>
      <w:rFonts w:eastAsia="Times New Roman"/>
      <w:kern w:val="0"/>
      <w:sz w:val="20"/>
      <w:szCs w:val="20"/>
      <w:lang w:eastAsia="en-US"/>
    </w:rPr>
  </w:style>
  <w:style w:type="character" w:styleId="FootnoteReference">
    <w:name w:val="footnote reference"/>
    <w:basedOn w:val="DefaultParagraphFont"/>
    <w:uiPriority w:val="99"/>
    <w:semiHidden/>
    <w:rsid w:val="00123F87"/>
    <w:rPr>
      <w:vertAlign w:val="superscript"/>
    </w:rPr>
  </w:style>
  <w:style w:type="paragraph" w:customStyle="1" w:styleId="StileCorpodeltestoGiustificatoDopo005cmInterlineado">
    <w:name w:val="Stile Corpo del testo + Giustificato Dopo:  0.05 cm Interlinea do..."/>
    <w:basedOn w:val="BodyText"/>
    <w:rsid w:val="003F510A"/>
    <w:pPr>
      <w:ind w:right="26"/>
      <w:jc w:val="both"/>
    </w:pPr>
    <w:rPr>
      <w:sz w:val="22"/>
    </w:rPr>
  </w:style>
  <w:style w:type="character" w:styleId="PageNumber">
    <w:name w:val="page number"/>
    <w:basedOn w:val="DefaultParagraphFont"/>
    <w:rsid w:val="00B50ECC"/>
  </w:style>
  <w:style w:type="character" w:customStyle="1" w:styleId="DefaultChar">
    <w:name w:val="Default Char"/>
    <w:basedOn w:val="DefaultParagraphFont"/>
    <w:link w:val="Default"/>
    <w:locked/>
    <w:rsid w:val="00230C75"/>
    <w:rPr>
      <w:rFonts w:ascii="Times New Roman" w:eastAsia="Times New Roman" w:hAnsi="Times New Roman"/>
      <w:color w:val="000000"/>
      <w:sz w:val="24"/>
      <w:szCs w:val="24"/>
      <w:lang w:val="en-US" w:eastAsia="en-US" w:bidi="ar-SA"/>
    </w:rPr>
  </w:style>
  <w:style w:type="paragraph" w:customStyle="1" w:styleId="Default">
    <w:name w:val="Default"/>
    <w:link w:val="DefaultChar"/>
    <w:rsid w:val="00230C75"/>
    <w:pPr>
      <w:autoSpaceDE w:val="0"/>
      <w:autoSpaceDN w:val="0"/>
      <w:adjustRightInd w:val="0"/>
    </w:pPr>
    <w:rPr>
      <w:rFonts w:ascii="Times New Roman" w:eastAsia="Times New Roman" w:hAnsi="Times New Roman"/>
      <w:color w:val="000000"/>
      <w:sz w:val="24"/>
      <w:szCs w:val="24"/>
      <w:lang w:val="en-US" w:eastAsia="en-US"/>
    </w:rPr>
  </w:style>
  <w:style w:type="character" w:customStyle="1" w:styleId="bea-portal-theme-alibrisinvisible">
    <w:name w:val="bea-portal-theme-alibrisinvisible"/>
    <w:basedOn w:val="DefaultParagraphFont"/>
    <w:rsid w:val="00FC2409"/>
  </w:style>
  <w:style w:type="character" w:customStyle="1" w:styleId="journalhead">
    <w:name w:val="journalhead"/>
    <w:basedOn w:val="DefaultParagraphFont"/>
    <w:rsid w:val="00FC2409"/>
  </w:style>
  <w:style w:type="character" w:customStyle="1" w:styleId="booktitle">
    <w:name w:val="book_title"/>
    <w:basedOn w:val="DefaultParagraphFont"/>
    <w:rsid w:val="00FC2409"/>
  </w:style>
  <w:style w:type="character" w:customStyle="1" w:styleId="cmti-10x-x-109">
    <w:name w:val="cmti-10x-x-109"/>
    <w:basedOn w:val="DefaultParagraphFont"/>
    <w:rsid w:val="00FC2409"/>
  </w:style>
  <w:style w:type="character" w:customStyle="1" w:styleId="cmbx-10x-x-109">
    <w:name w:val="cmbx-10x-x-109"/>
    <w:basedOn w:val="DefaultParagraphFont"/>
    <w:rsid w:val="00FC2409"/>
  </w:style>
  <w:style w:type="paragraph" w:styleId="ListParagraph">
    <w:name w:val="List Paragraph"/>
    <w:basedOn w:val="Normal"/>
    <w:uiPriority w:val="34"/>
    <w:qFormat/>
    <w:rsid w:val="00D334AF"/>
    <w:pPr>
      <w:widowControl/>
      <w:spacing w:after="200" w:line="276" w:lineRule="auto"/>
      <w:ind w:left="720"/>
      <w:contextualSpacing/>
      <w:jc w:val="left"/>
    </w:pPr>
    <w:rPr>
      <w:rFonts w:eastAsiaTheme="minorHAnsi" w:cstheme="minorBidi"/>
      <w:kern w:val="0"/>
      <w:sz w:val="24"/>
      <w:szCs w:val="22"/>
      <w:lang w:val="en-CA" w:eastAsia="en-US"/>
    </w:rPr>
  </w:style>
  <w:style w:type="character" w:customStyle="1" w:styleId="FootnoteTextChar">
    <w:name w:val="Footnote Text Char"/>
    <w:basedOn w:val="DefaultParagraphFont"/>
    <w:link w:val="FootnoteText"/>
    <w:uiPriority w:val="99"/>
    <w:semiHidden/>
    <w:rsid w:val="00D958C7"/>
    <w:rPr>
      <w:rFonts w:ascii="Times New Roman" w:hAnsi="Times New Roman"/>
      <w:kern w:val="2"/>
      <w:sz w:val="22"/>
      <w:szCs w:val="24"/>
      <w:lang w:val="en-US" w:eastAsia="ja-JP"/>
    </w:rPr>
  </w:style>
  <w:style w:type="character" w:styleId="LineNumber">
    <w:name w:val="line number"/>
    <w:basedOn w:val="DefaultParagraphFont"/>
    <w:rsid w:val="003B03B8"/>
  </w:style>
  <w:style w:type="paragraph" w:customStyle="1" w:styleId="CM41">
    <w:name w:val="CM41"/>
    <w:basedOn w:val="Default"/>
    <w:next w:val="Default"/>
    <w:uiPriority w:val="99"/>
    <w:rsid w:val="00754BB7"/>
    <w:pPr>
      <w:widowControl w:val="0"/>
    </w:pPr>
    <w:rPr>
      <w:rFonts w:ascii="Myriad Pro" w:eastAsiaTheme="minorEastAsia" w:hAnsi="Myriad Pro"/>
      <w:color w:val="auto"/>
    </w:rPr>
  </w:style>
  <w:style w:type="paragraph" w:customStyle="1" w:styleId="CM11">
    <w:name w:val="CM11"/>
    <w:basedOn w:val="Default"/>
    <w:next w:val="Default"/>
    <w:uiPriority w:val="99"/>
    <w:rsid w:val="00754BB7"/>
    <w:pPr>
      <w:widowControl w:val="0"/>
      <w:spacing w:line="258" w:lineRule="atLeast"/>
    </w:pPr>
    <w:rPr>
      <w:rFonts w:ascii="Myriad Pro" w:eastAsiaTheme="minorEastAsia" w:hAnsi="Myriad Pro"/>
      <w:color w:val="auto"/>
    </w:rPr>
  </w:style>
  <w:style w:type="character" w:customStyle="1" w:styleId="HeaderChar">
    <w:name w:val="Header Char"/>
    <w:basedOn w:val="DefaultParagraphFont"/>
    <w:link w:val="Header"/>
    <w:uiPriority w:val="99"/>
    <w:rsid w:val="00754BB7"/>
    <w:rPr>
      <w:rFonts w:ascii="Times New Roman" w:hAnsi="Times New Roman"/>
      <w:kern w:val="2"/>
      <w:sz w:val="22"/>
      <w:szCs w:val="24"/>
      <w:lang w:val="en-US" w:eastAsia="ja-JP"/>
    </w:rPr>
  </w:style>
  <w:style w:type="character" w:styleId="CommentReference">
    <w:name w:val="annotation reference"/>
    <w:basedOn w:val="DefaultParagraphFont"/>
    <w:rsid w:val="00D649C2"/>
    <w:rPr>
      <w:sz w:val="16"/>
      <w:szCs w:val="16"/>
    </w:rPr>
  </w:style>
  <w:style w:type="paragraph" w:styleId="CommentSubject">
    <w:name w:val="annotation subject"/>
    <w:basedOn w:val="CommentText"/>
    <w:next w:val="CommentText"/>
    <w:link w:val="CommentSubjectChar"/>
    <w:rsid w:val="00D649C2"/>
    <w:pPr>
      <w:jc w:val="both"/>
    </w:pPr>
    <w:rPr>
      <w:b/>
      <w:bCs/>
      <w:sz w:val="20"/>
      <w:szCs w:val="20"/>
    </w:rPr>
  </w:style>
  <w:style w:type="character" w:customStyle="1" w:styleId="CommentTextChar">
    <w:name w:val="Comment Text Char"/>
    <w:basedOn w:val="DefaultParagraphFont"/>
    <w:link w:val="CommentText"/>
    <w:semiHidden/>
    <w:rsid w:val="00D649C2"/>
    <w:rPr>
      <w:rFonts w:ascii="Times New Roman" w:hAnsi="Times New Roman"/>
      <w:kern w:val="2"/>
      <w:sz w:val="22"/>
      <w:szCs w:val="24"/>
      <w:lang w:val="en-US" w:eastAsia="ja-JP"/>
    </w:rPr>
  </w:style>
  <w:style w:type="character" w:customStyle="1" w:styleId="CommentSubjectChar">
    <w:name w:val="Comment Subject Char"/>
    <w:basedOn w:val="CommentTextChar"/>
    <w:link w:val="CommentSubject"/>
    <w:rsid w:val="00D649C2"/>
    <w:rPr>
      <w:rFonts w:ascii="Times New Roman" w:hAnsi="Times New Roman"/>
      <w:b/>
      <w:bCs/>
      <w:kern w:val="2"/>
      <w:sz w:val="22"/>
      <w:szCs w:val="24"/>
      <w:lang w:val="en-US" w:eastAsia="ja-JP"/>
    </w:rPr>
  </w:style>
  <w:style w:type="character" w:customStyle="1" w:styleId="apple-converted-space">
    <w:name w:val="apple-converted-space"/>
    <w:basedOn w:val="DefaultParagraphFont"/>
    <w:rsid w:val="00036E53"/>
  </w:style>
  <w:style w:type="table" w:styleId="TableGrid">
    <w:name w:val="Table Grid"/>
    <w:basedOn w:val="TableNormal"/>
    <w:uiPriority w:val="39"/>
    <w:rsid w:val="00C02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DA7430"/>
  </w:style>
  <w:style w:type="paragraph" w:styleId="Revision">
    <w:name w:val="Revision"/>
    <w:hidden/>
    <w:uiPriority w:val="99"/>
    <w:semiHidden/>
    <w:rsid w:val="00794D39"/>
    <w:rPr>
      <w:rFonts w:ascii="Times New Roman" w:hAnsi="Times New Roman"/>
      <w:kern w:val="2"/>
      <w:sz w:val="22"/>
      <w:szCs w:val="24"/>
      <w:lang w:val="en-US" w:eastAsia="ja-JP"/>
    </w:rPr>
  </w:style>
  <w:style w:type="character" w:styleId="FollowedHyperlink">
    <w:name w:val="FollowedHyperlink"/>
    <w:basedOn w:val="DefaultParagraphFont"/>
    <w:semiHidden/>
    <w:unhideWhenUsed/>
    <w:rsid w:val="001879CE"/>
    <w:rPr>
      <w:color w:val="800080" w:themeColor="followedHyperlink"/>
      <w:u w:val="single"/>
    </w:rPr>
  </w:style>
  <w:style w:type="character" w:customStyle="1" w:styleId="selectable">
    <w:name w:val="selectable"/>
    <w:basedOn w:val="DefaultParagraphFont"/>
    <w:rsid w:val="00696F17"/>
  </w:style>
  <w:style w:type="character" w:styleId="Emphasis">
    <w:name w:val="Emphasis"/>
    <w:basedOn w:val="DefaultParagraphFont"/>
    <w:uiPriority w:val="20"/>
    <w:qFormat/>
    <w:rsid w:val="006B00A0"/>
    <w:rPr>
      <w:i/>
      <w:iCs/>
    </w:rPr>
  </w:style>
  <w:style w:type="character" w:styleId="Strong">
    <w:name w:val="Strong"/>
    <w:basedOn w:val="DefaultParagraphFont"/>
    <w:uiPriority w:val="22"/>
    <w:qFormat/>
    <w:rsid w:val="00EE2327"/>
    <w:rPr>
      <w:b/>
      <w:bCs/>
    </w:rPr>
  </w:style>
  <w:style w:type="character" w:customStyle="1" w:styleId="A3">
    <w:name w:val="A3"/>
    <w:uiPriority w:val="99"/>
    <w:rsid w:val="0074510D"/>
    <w:rPr>
      <w:rFonts w:cs="Berling Roman"/>
      <w:color w:val="211D1E"/>
      <w:sz w:val="16"/>
      <w:szCs w:val="16"/>
    </w:rPr>
  </w:style>
  <w:style w:type="table" w:styleId="PlainTable2">
    <w:name w:val="Plain Table 2"/>
    <w:basedOn w:val="TableNormal"/>
    <w:rsid w:val="007F23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DefaultParagraphFont"/>
    <w:uiPriority w:val="99"/>
    <w:semiHidden/>
    <w:unhideWhenUsed/>
    <w:rsid w:val="001E50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569">
      <w:bodyDiv w:val="1"/>
      <w:marLeft w:val="0"/>
      <w:marRight w:val="0"/>
      <w:marTop w:val="0"/>
      <w:marBottom w:val="0"/>
      <w:divBdr>
        <w:top w:val="none" w:sz="0" w:space="0" w:color="auto"/>
        <w:left w:val="none" w:sz="0" w:space="0" w:color="auto"/>
        <w:bottom w:val="none" w:sz="0" w:space="0" w:color="auto"/>
        <w:right w:val="none" w:sz="0" w:space="0" w:color="auto"/>
      </w:divBdr>
      <w:divsChild>
        <w:div w:id="187912054">
          <w:marLeft w:val="0"/>
          <w:marRight w:val="0"/>
          <w:marTop w:val="0"/>
          <w:marBottom w:val="0"/>
          <w:divBdr>
            <w:top w:val="none" w:sz="0" w:space="0" w:color="auto"/>
            <w:left w:val="none" w:sz="0" w:space="0" w:color="auto"/>
            <w:bottom w:val="none" w:sz="0" w:space="0" w:color="auto"/>
            <w:right w:val="none" w:sz="0" w:space="0" w:color="auto"/>
          </w:divBdr>
        </w:div>
        <w:div w:id="995761094">
          <w:marLeft w:val="0"/>
          <w:marRight w:val="0"/>
          <w:marTop w:val="0"/>
          <w:marBottom w:val="0"/>
          <w:divBdr>
            <w:top w:val="none" w:sz="0" w:space="0" w:color="auto"/>
            <w:left w:val="none" w:sz="0" w:space="0" w:color="auto"/>
            <w:bottom w:val="none" w:sz="0" w:space="0" w:color="auto"/>
            <w:right w:val="none" w:sz="0" w:space="0" w:color="auto"/>
          </w:divBdr>
        </w:div>
      </w:divsChild>
    </w:div>
    <w:div w:id="14430362">
      <w:bodyDiv w:val="1"/>
      <w:marLeft w:val="0"/>
      <w:marRight w:val="0"/>
      <w:marTop w:val="0"/>
      <w:marBottom w:val="0"/>
      <w:divBdr>
        <w:top w:val="none" w:sz="0" w:space="0" w:color="auto"/>
        <w:left w:val="none" w:sz="0" w:space="0" w:color="auto"/>
        <w:bottom w:val="none" w:sz="0" w:space="0" w:color="auto"/>
        <w:right w:val="none" w:sz="0" w:space="0" w:color="auto"/>
      </w:divBdr>
    </w:div>
    <w:div w:id="25912890">
      <w:bodyDiv w:val="1"/>
      <w:marLeft w:val="0"/>
      <w:marRight w:val="0"/>
      <w:marTop w:val="0"/>
      <w:marBottom w:val="0"/>
      <w:divBdr>
        <w:top w:val="none" w:sz="0" w:space="0" w:color="auto"/>
        <w:left w:val="none" w:sz="0" w:space="0" w:color="auto"/>
        <w:bottom w:val="none" w:sz="0" w:space="0" w:color="auto"/>
        <w:right w:val="none" w:sz="0" w:space="0" w:color="auto"/>
      </w:divBdr>
    </w:div>
    <w:div w:id="75706973">
      <w:bodyDiv w:val="1"/>
      <w:marLeft w:val="0"/>
      <w:marRight w:val="0"/>
      <w:marTop w:val="0"/>
      <w:marBottom w:val="0"/>
      <w:divBdr>
        <w:top w:val="none" w:sz="0" w:space="0" w:color="auto"/>
        <w:left w:val="none" w:sz="0" w:space="0" w:color="auto"/>
        <w:bottom w:val="none" w:sz="0" w:space="0" w:color="auto"/>
        <w:right w:val="none" w:sz="0" w:space="0" w:color="auto"/>
      </w:divBdr>
    </w:div>
    <w:div w:id="125392975">
      <w:bodyDiv w:val="1"/>
      <w:marLeft w:val="0"/>
      <w:marRight w:val="0"/>
      <w:marTop w:val="0"/>
      <w:marBottom w:val="0"/>
      <w:divBdr>
        <w:top w:val="none" w:sz="0" w:space="0" w:color="auto"/>
        <w:left w:val="none" w:sz="0" w:space="0" w:color="auto"/>
        <w:bottom w:val="none" w:sz="0" w:space="0" w:color="auto"/>
        <w:right w:val="none" w:sz="0" w:space="0" w:color="auto"/>
      </w:divBdr>
    </w:div>
    <w:div w:id="212161847">
      <w:bodyDiv w:val="1"/>
      <w:marLeft w:val="0"/>
      <w:marRight w:val="0"/>
      <w:marTop w:val="0"/>
      <w:marBottom w:val="0"/>
      <w:divBdr>
        <w:top w:val="none" w:sz="0" w:space="0" w:color="auto"/>
        <w:left w:val="none" w:sz="0" w:space="0" w:color="auto"/>
        <w:bottom w:val="none" w:sz="0" w:space="0" w:color="auto"/>
        <w:right w:val="none" w:sz="0" w:space="0" w:color="auto"/>
      </w:divBdr>
    </w:div>
    <w:div w:id="242491661">
      <w:bodyDiv w:val="1"/>
      <w:marLeft w:val="0"/>
      <w:marRight w:val="0"/>
      <w:marTop w:val="0"/>
      <w:marBottom w:val="0"/>
      <w:divBdr>
        <w:top w:val="none" w:sz="0" w:space="0" w:color="auto"/>
        <w:left w:val="none" w:sz="0" w:space="0" w:color="auto"/>
        <w:bottom w:val="none" w:sz="0" w:space="0" w:color="auto"/>
        <w:right w:val="none" w:sz="0" w:space="0" w:color="auto"/>
      </w:divBdr>
    </w:div>
    <w:div w:id="338000763">
      <w:bodyDiv w:val="1"/>
      <w:marLeft w:val="0"/>
      <w:marRight w:val="0"/>
      <w:marTop w:val="0"/>
      <w:marBottom w:val="0"/>
      <w:divBdr>
        <w:top w:val="none" w:sz="0" w:space="0" w:color="auto"/>
        <w:left w:val="none" w:sz="0" w:space="0" w:color="auto"/>
        <w:bottom w:val="none" w:sz="0" w:space="0" w:color="auto"/>
        <w:right w:val="none" w:sz="0" w:space="0" w:color="auto"/>
      </w:divBdr>
    </w:div>
    <w:div w:id="375200379">
      <w:bodyDiv w:val="1"/>
      <w:marLeft w:val="0"/>
      <w:marRight w:val="0"/>
      <w:marTop w:val="0"/>
      <w:marBottom w:val="0"/>
      <w:divBdr>
        <w:top w:val="none" w:sz="0" w:space="0" w:color="auto"/>
        <w:left w:val="none" w:sz="0" w:space="0" w:color="auto"/>
        <w:bottom w:val="none" w:sz="0" w:space="0" w:color="auto"/>
        <w:right w:val="none" w:sz="0" w:space="0" w:color="auto"/>
      </w:divBdr>
    </w:div>
    <w:div w:id="451555726">
      <w:bodyDiv w:val="1"/>
      <w:marLeft w:val="0"/>
      <w:marRight w:val="0"/>
      <w:marTop w:val="0"/>
      <w:marBottom w:val="0"/>
      <w:divBdr>
        <w:top w:val="none" w:sz="0" w:space="0" w:color="auto"/>
        <w:left w:val="none" w:sz="0" w:space="0" w:color="auto"/>
        <w:bottom w:val="none" w:sz="0" w:space="0" w:color="auto"/>
        <w:right w:val="none" w:sz="0" w:space="0" w:color="auto"/>
      </w:divBdr>
    </w:div>
    <w:div w:id="476604322">
      <w:bodyDiv w:val="1"/>
      <w:marLeft w:val="0"/>
      <w:marRight w:val="0"/>
      <w:marTop w:val="0"/>
      <w:marBottom w:val="0"/>
      <w:divBdr>
        <w:top w:val="none" w:sz="0" w:space="0" w:color="auto"/>
        <w:left w:val="none" w:sz="0" w:space="0" w:color="auto"/>
        <w:bottom w:val="none" w:sz="0" w:space="0" w:color="auto"/>
        <w:right w:val="none" w:sz="0" w:space="0" w:color="auto"/>
      </w:divBdr>
    </w:div>
    <w:div w:id="504904746">
      <w:bodyDiv w:val="1"/>
      <w:marLeft w:val="0"/>
      <w:marRight w:val="0"/>
      <w:marTop w:val="0"/>
      <w:marBottom w:val="0"/>
      <w:divBdr>
        <w:top w:val="none" w:sz="0" w:space="0" w:color="auto"/>
        <w:left w:val="none" w:sz="0" w:space="0" w:color="auto"/>
        <w:bottom w:val="none" w:sz="0" w:space="0" w:color="auto"/>
        <w:right w:val="none" w:sz="0" w:space="0" w:color="auto"/>
      </w:divBdr>
    </w:div>
    <w:div w:id="515965266">
      <w:bodyDiv w:val="1"/>
      <w:marLeft w:val="0"/>
      <w:marRight w:val="0"/>
      <w:marTop w:val="0"/>
      <w:marBottom w:val="0"/>
      <w:divBdr>
        <w:top w:val="none" w:sz="0" w:space="0" w:color="auto"/>
        <w:left w:val="none" w:sz="0" w:space="0" w:color="auto"/>
        <w:bottom w:val="none" w:sz="0" w:space="0" w:color="auto"/>
        <w:right w:val="none" w:sz="0" w:space="0" w:color="auto"/>
      </w:divBdr>
    </w:div>
    <w:div w:id="523634575">
      <w:bodyDiv w:val="1"/>
      <w:marLeft w:val="0"/>
      <w:marRight w:val="0"/>
      <w:marTop w:val="0"/>
      <w:marBottom w:val="0"/>
      <w:divBdr>
        <w:top w:val="none" w:sz="0" w:space="0" w:color="auto"/>
        <w:left w:val="none" w:sz="0" w:space="0" w:color="auto"/>
        <w:bottom w:val="none" w:sz="0" w:space="0" w:color="auto"/>
        <w:right w:val="none" w:sz="0" w:space="0" w:color="auto"/>
      </w:divBdr>
    </w:div>
    <w:div w:id="635257444">
      <w:bodyDiv w:val="1"/>
      <w:marLeft w:val="0"/>
      <w:marRight w:val="0"/>
      <w:marTop w:val="0"/>
      <w:marBottom w:val="0"/>
      <w:divBdr>
        <w:top w:val="none" w:sz="0" w:space="0" w:color="auto"/>
        <w:left w:val="none" w:sz="0" w:space="0" w:color="auto"/>
        <w:bottom w:val="none" w:sz="0" w:space="0" w:color="auto"/>
        <w:right w:val="none" w:sz="0" w:space="0" w:color="auto"/>
      </w:divBdr>
      <w:divsChild>
        <w:div w:id="295334250">
          <w:marLeft w:val="0"/>
          <w:marRight w:val="0"/>
          <w:marTop w:val="0"/>
          <w:marBottom w:val="0"/>
          <w:divBdr>
            <w:top w:val="none" w:sz="0" w:space="0" w:color="auto"/>
            <w:left w:val="none" w:sz="0" w:space="0" w:color="auto"/>
            <w:bottom w:val="none" w:sz="0" w:space="0" w:color="auto"/>
            <w:right w:val="none" w:sz="0" w:space="0" w:color="auto"/>
          </w:divBdr>
          <w:divsChild>
            <w:div w:id="1735277045">
              <w:marLeft w:val="0"/>
              <w:marRight w:val="0"/>
              <w:marTop w:val="100"/>
              <w:marBottom w:val="100"/>
              <w:divBdr>
                <w:top w:val="none" w:sz="0" w:space="0" w:color="auto"/>
                <w:left w:val="none" w:sz="0" w:space="0" w:color="auto"/>
                <w:bottom w:val="none" w:sz="0" w:space="0" w:color="auto"/>
                <w:right w:val="none" w:sz="0" w:space="0" w:color="auto"/>
              </w:divBdr>
              <w:divsChild>
                <w:div w:id="1307658821">
                  <w:marLeft w:val="0"/>
                  <w:marRight w:val="0"/>
                  <w:marTop w:val="0"/>
                  <w:marBottom w:val="0"/>
                  <w:divBdr>
                    <w:top w:val="none" w:sz="0" w:space="0" w:color="auto"/>
                    <w:left w:val="none" w:sz="0" w:space="0" w:color="auto"/>
                    <w:bottom w:val="none" w:sz="0" w:space="0" w:color="auto"/>
                    <w:right w:val="none" w:sz="0" w:space="0" w:color="auto"/>
                  </w:divBdr>
                  <w:divsChild>
                    <w:div w:id="1055544344">
                      <w:marLeft w:val="0"/>
                      <w:marRight w:val="0"/>
                      <w:marTop w:val="0"/>
                      <w:marBottom w:val="0"/>
                      <w:divBdr>
                        <w:top w:val="none" w:sz="0" w:space="0" w:color="auto"/>
                        <w:left w:val="none" w:sz="0" w:space="0" w:color="auto"/>
                        <w:bottom w:val="none" w:sz="0" w:space="0" w:color="auto"/>
                        <w:right w:val="none" w:sz="0" w:space="0" w:color="auto"/>
                      </w:divBdr>
                      <w:divsChild>
                        <w:div w:id="2115593431">
                          <w:marLeft w:val="0"/>
                          <w:marRight w:val="0"/>
                          <w:marTop w:val="0"/>
                          <w:marBottom w:val="0"/>
                          <w:divBdr>
                            <w:top w:val="none" w:sz="0" w:space="0" w:color="auto"/>
                            <w:left w:val="none" w:sz="0" w:space="0" w:color="auto"/>
                            <w:bottom w:val="none" w:sz="0" w:space="0" w:color="auto"/>
                            <w:right w:val="none" w:sz="0" w:space="0" w:color="auto"/>
                          </w:divBdr>
                          <w:divsChild>
                            <w:div w:id="1953127087">
                              <w:marLeft w:val="0"/>
                              <w:marRight w:val="0"/>
                              <w:marTop w:val="0"/>
                              <w:marBottom w:val="0"/>
                              <w:divBdr>
                                <w:top w:val="none" w:sz="0" w:space="0" w:color="auto"/>
                                <w:left w:val="none" w:sz="0" w:space="0" w:color="auto"/>
                                <w:bottom w:val="none" w:sz="0" w:space="0" w:color="auto"/>
                                <w:right w:val="none" w:sz="0" w:space="0" w:color="auto"/>
                              </w:divBdr>
                              <w:divsChild>
                                <w:div w:id="1432357598">
                                  <w:marLeft w:val="0"/>
                                  <w:marRight w:val="0"/>
                                  <w:marTop w:val="100"/>
                                  <w:marBottom w:val="100"/>
                                  <w:divBdr>
                                    <w:top w:val="none" w:sz="0" w:space="0" w:color="auto"/>
                                    <w:left w:val="none" w:sz="0" w:space="0" w:color="auto"/>
                                    <w:bottom w:val="none" w:sz="0" w:space="0" w:color="auto"/>
                                    <w:right w:val="none" w:sz="0" w:space="0" w:color="auto"/>
                                  </w:divBdr>
                                  <w:divsChild>
                                    <w:div w:id="581597905">
                                      <w:marLeft w:val="0"/>
                                      <w:marRight w:val="0"/>
                                      <w:marTop w:val="0"/>
                                      <w:marBottom w:val="480"/>
                                      <w:divBdr>
                                        <w:top w:val="none" w:sz="0" w:space="0" w:color="auto"/>
                                        <w:left w:val="none" w:sz="0" w:space="0" w:color="auto"/>
                                        <w:bottom w:val="none" w:sz="0" w:space="0" w:color="auto"/>
                                        <w:right w:val="none" w:sz="0" w:space="0" w:color="auto"/>
                                      </w:divBdr>
                                      <w:divsChild>
                                        <w:div w:id="344786608">
                                          <w:marLeft w:val="0"/>
                                          <w:marRight w:val="0"/>
                                          <w:marTop w:val="0"/>
                                          <w:marBottom w:val="0"/>
                                          <w:divBdr>
                                            <w:top w:val="none" w:sz="0" w:space="0" w:color="auto"/>
                                            <w:left w:val="none" w:sz="0" w:space="0" w:color="auto"/>
                                            <w:bottom w:val="none" w:sz="0" w:space="0" w:color="auto"/>
                                            <w:right w:val="none" w:sz="0" w:space="0" w:color="auto"/>
                                          </w:divBdr>
                                        </w:div>
                                        <w:div w:id="1207447562">
                                          <w:marLeft w:val="0"/>
                                          <w:marRight w:val="0"/>
                                          <w:marTop w:val="0"/>
                                          <w:marBottom w:val="0"/>
                                          <w:divBdr>
                                            <w:top w:val="none" w:sz="0" w:space="0" w:color="auto"/>
                                            <w:left w:val="none" w:sz="0" w:space="0" w:color="auto"/>
                                            <w:bottom w:val="none" w:sz="0" w:space="0" w:color="auto"/>
                                            <w:right w:val="none" w:sz="0" w:space="0" w:color="auto"/>
                                          </w:divBdr>
                                        </w:div>
                                        <w:div w:id="13041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195294">
      <w:bodyDiv w:val="1"/>
      <w:marLeft w:val="0"/>
      <w:marRight w:val="0"/>
      <w:marTop w:val="0"/>
      <w:marBottom w:val="0"/>
      <w:divBdr>
        <w:top w:val="none" w:sz="0" w:space="0" w:color="auto"/>
        <w:left w:val="none" w:sz="0" w:space="0" w:color="auto"/>
        <w:bottom w:val="none" w:sz="0" w:space="0" w:color="auto"/>
        <w:right w:val="none" w:sz="0" w:space="0" w:color="auto"/>
      </w:divBdr>
    </w:div>
    <w:div w:id="832405409">
      <w:bodyDiv w:val="1"/>
      <w:marLeft w:val="0"/>
      <w:marRight w:val="0"/>
      <w:marTop w:val="0"/>
      <w:marBottom w:val="0"/>
      <w:divBdr>
        <w:top w:val="none" w:sz="0" w:space="0" w:color="auto"/>
        <w:left w:val="none" w:sz="0" w:space="0" w:color="auto"/>
        <w:bottom w:val="none" w:sz="0" w:space="0" w:color="auto"/>
        <w:right w:val="none" w:sz="0" w:space="0" w:color="auto"/>
      </w:divBdr>
    </w:div>
    <w:div w:id="874002949">
      <w:bodyDiv w:val="1"/>
      <w:marLeft w:val="0"/>
      <w:marRight w:val="0"/>
      <w:marTop w:val="0"/>
      <w:marBottom w:val="0"/>
      <w:divBdr>
        <w:top w:val="none" w:sz="0" w:space="0" w:color="auto"/>
        <w:left w:val="none" w:sz="0" w:space="0" w:color="auto"/>
        <w:bottom w:val="none" w:sz="0" w:space="0" w:color="auto"/>
        <w:right w:val="none" w:sz="0" w:space="0" w:color="auto"/>
      </w:divBdr>
    </w:div>
    <w:div w:id="923221664">
      <w:bodyDiv w:val="1"/>
      <w:marLeft w:val="0"/>
      <w:marRight w:val="0"/>
      <w:marTop w:val="0"/>
      <w:marBottom w:val="0"/>
      <w:divBdr>
        <w:top w:val="none" w:sz="0" w:space="0" w:color="auto"/>
        <w:left w:val="none" w:sz="0" w:space="0" w:color="auto"/>
        <w:bottom w:val="none" w:sz="0" w:space="0" w:color="auto"/>
        <w:right w:val="none" w:sz="0" w:space="0" w:color="auto"/>
      </w:divBdr>
    </w:div>
    <w:div w:id="1032194215">
      <w:bodyDiv w:val="1"/>
      <w:marLeft w:val="0"/>
      <w:marRight w:val="0"/>
      <w:marTop w:val="0"/>
      <w:marBottom w:val="0"/>
      <w:divBdr>
        <w:top w:val="none" w:sz="0" w:space="0" w:color="auto"/>
        <w:left w:val="none" w:sz="0" w:space="0" w:color="auto"/>
        <w:bottom w:val="none" w:sz="0" w:space="0" w:color="auto"/>
        <w:right w:val="none" w:sz="0" w:space="0" w:color="auto"/>
      </w:divBdr>
      <w:divsChild>
        <w:div w:id="1457063437">
          <w:marLeft w:val="0"/>
          <w:marRight w:val="0"/>
          <w:marTop w:val="0"/>
          <w:marBottom w:val="0"/>
          <w:divBdr>
            <w:top w:val="none" w:sz="0" w:space="0" w:color="auto"/>
            <w:left w:val="none" w:sz="0" w:space="0" w:color="auto"/>
            <w:bottom w:val="none" w:sz="0" w:space="0" w:color="auto"/>
            <w:right w:val="none" w:sz="0" w:space="0" w:color="auto"/>
          </w:divBdr>
          <w:divsChild>
            <w:div w:id="150411768">
              <w:marLeft w:val="0"/>
              <w:marRight w:val="0"/>
              <w:marTop w:val="100"/>
              <w:marBottom w:val="100"/>
              <w:divBdr>
                <w:top w:val="none" w:sz="0" w:space="0" w:color="auto"/>
                <w:left w:val="none" w:sz="0" w:space="0" w:color="auto"/>
                <w:bottom w:val="none" w:sz="0" w:space="0" w:color="auto"/>
                <w:right w:val="none" w:sz="0" w:space="0" w:color="auto"/>
              </w:divBdr>
              <w:divsChild>
                <w:div w:id="1795175151">
                  <w:marLeft w:val="0"/>
                  <w:marRight w:val="0"/>
                  <w:marTop w:val="0"/>
                  <w:marBottom w:val="0"/>
                  <w:divBdr>
                    <w:top w:val="none" w:sz="0" w:space="0" w:color="auto"/>
                    <w:left w:val="none" w:sz="0" w:space="0" w:color="auto"/>
                    <w:bottom w:val="none" w:sz="0" w:space="0" w:color="auto"/>
                    <w:right w:val="none" w:sz="0" w:space="0" w:color="auto"/>
                  </w:divBdr>
                  <w:divsChild>
                    <w:div w:id="717046238">
                      <w:marLeft w:val="0"/>
                      <w:marRight w:val="0"/>
                      <w:marTop w:val="0"/>
                      <w:marBottom w:val="0"/>
                      <w:divBdr>
                        <w:top w:val="none" w:sz="0" w:space="0" w:color="auto"/>
                        <w:left w:val="none" w:sz="0" w:space="0" w:color="auto"/>
                        <w:bottom w:val="none" w:sz="0" w:space="0" w:color="auto"/>
                        <w:right w:val="none" w:sz="0" w:space="0" w:color="auto"/>
                      </w:divBdr>
                      <w:divsChild>
                        <w:div w:id="2060090625">
                          <w:marLeft w:val="0"/>
                          <w:marRight w:val="0"/>
                          <w:marTop w:val="0"/>
                          <w:marBottom w:val="0"/>
                          <w:divBdr>
                            <w:top w:val="none" w:sz="0" w:space="0" w:color="auto"/>
                            <w:left w:val="none" w:sz="0" w:space="0" w:color="auto"/>
                            <w:bottom w:val="none" w:sz="0" w:space="0" w:color="auto"/>
                            <w:right w:val="none" w:sz="0" w:space="0" w:color="auto"/>
                          </w:divBdr>
                          <w:divsChild>
                            <w:div w:id="2136171183">
                              <w:marLeft w:val="0"/>
                              <w:marRight w:val="0"/>
                              <w:marTop w:val="0"/>
                              <w:marBottom w:val="0"/>
                              <w:divBdr>
                                <w:top w:val="none" w:sz="0" w:space="0" w:color="auto"/>
                                <w:left w:val="none" w:sz="0" w:space="0" w:color="auto"/>
                                <w:bottom w:val="none" w:sz="0" w:space="0" w:color="auto"/>
                                <w:right w:val="none" w:sz="0" w:space="0" w:color="auto"/>
                              </w:divBdr>
                              <w:divsChild>
                                <w:div w:id="1194998371">
                                  <w:marLeft w:val="0"/>
                                  <w:marRight w:val="0"/>
                                  <w:marTop w:val="100"/>
                                  <w:marBottom w:val="100"/>
                                  <w:divBdr>
                                    <w:top w:val="none" w:sz="0" w:space="0" w:color="auto"/>
                                    <w:left w:val="none" w:sz="0" w:space="0" w:color="auto"/>
                                    <w:bottom w:val="none" w:sz="0" w:space="0" w:color="auto"/>
                                    <w:right w:val="none" w:sz="0" w:space="0" w:color="auto"/>
                                  </w:divBdr>
                                  <w:divsChild>
                                    <w:div w:id="1915552640">
                                      <w:marLeft w:val="0"/>
                                      <w:marRight w:val="0"/>
                                      <w:marTop w:val="0"/>
                                      <w:marBottom w:val="480"/>
                                      <w:divBdr>
                                        <w:top w:val="none" w:sz="0" w:space="0" w:color="auto"/>
                                        <w:left w:val="none" w:sz="0" w:space="0" w:color="auto"/>
                                        <w:bottom w:val="none" w:sz="0" w:space="0" w:color="auto"/>
                                        <w:right w:val="none" w:sz="0" w:space="0" w:color="auto"/>
                                      </w:divBdr>
                                      <w:divsChild>
                                        <w:div w:id="293949444">
                                          <w:marLeft w:val="0"/>
                                          <w:marRight w:val="0"/>
                                          <w:marTop w:val="0"/>
                                          <w:marBottom w:val="0"/>
                                          <w:divBdr>
                                            <w:top w:val="none" w:sz="0" w:space="0" w:color="auto"/>
                                            <w:left w:val="none" w:sz="0" w:space="0" w:color="auto"/>
                                            <w:bottom w:val="none" w:sz="0" w:space="0" w:color="auto"/>
                                            <w:right w:val="none" w:sz="0" w:space="0" w:color="auto"/>
                                          </w:divBdr>
                                        </w:div>
                                        <w:div w:id="14873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031953">
      <w:bodyDiv w:val="1"/>
      <w:marLeft w:val="0"/>
      <w:marRight w:val="0"/>
      <w:marTop w:val="0"/>
      <w:marBottom w:val="0"/>
      <w:divBdr>
        <w:top w:val="none" w:sz="0" w:space="0" w:color="auto"/>
        <w:left w:val="none" w:sz="0" w:space="0" w:color="auto"/>
        <w:bottom w:val="none" w:sz="0" w:space="0" w:color="auto"/>
        <w:right w:val="none" w:sz="0" w:space="0" w:color="auto"/>
      </w:divBdr>
    </w:div>
    <w:div w:id="1155873724">
      <w:bodyDiv w:val="1"/>
      <w:marLeft w:val="0"/>
      <w:marRight w:val="0"/>
      <w:marTop w:val="0"/>
      <w:marBottom w:val="0"/>
      <w:divBdr>
        <w:top w:val="none" w:sz="0" w:space="0" w:color="auto"/>
        <w:left w:val="none" w:sz="0" w:space="0" w:color="auto"/>
        <w:bottom w:val="none" w:sz="0" w:space="0" w:color="auto"/>
        <w:right w:val="none" w:sz="0" w:space="0" w:color="auto"/>
      </w:divBdr>
    </w:div>
    <w:div w:id="1227885404">
      <w:bodyDiv w:val="1"/>
      <w:marLeft w:val="0"/>
      <w:marRight w:val="0"/>
      <w:marTop w:val="0"/>
      <w:marBottom w:val="0"/>
      <w:divBdr>
        <w:top w:val="none" w:sz="0" w:space="0" w:color="auto"/>
        <w:left w:val="none" w:sz="0" w:space="0" w:color="auto"/>
        <w:bottom w:val="none" w:sz="0" w:space="0" w:color="auto"/>
        <w:right w:val="none" w:sz="0" w:space="0" w:color="auto"/>
      </w:divBdr>
      <w:divsChild>
        <w:div w:id="1526868067">
          <w:marLeft w:val="0"/>
          <w:marRight w:val="0"/>
          <w:marTop w:val="0"/>
          <w:marBottom w:val="0"/>
          <w:divBdr>
            <w:top w:val="none" w:sz="0" w:space="0" w:color="auto"/>
            <w:left w:val="none" w:sz="0" w:space="0" w:color="auto"/>
            <w:bottom w:val="none" w:sz="0" w:space="0" w:color="auto"/>
            <w:right w:val="none" w:sz="0" w:space="0" w:color="auto"/>
          </w:divBdr>
        </w:div>
        <w:div w:id="35083124">
          <w:marLeft w:val="0"/>
          <w:marRight w:val="0"/>
          <w:marTop w:val="0"/>
          <w:marBottom w:val="0"/>
          <w:divBdr>
            <w:top w:val="none" w:sz="0" w:space="0" w:color="auto"/>
            <w:left w:val="none" w:sz="0" w:space="0" w:color="auto"/>
            <w:bottom w:val="none" w:sz="0" w:space="0" w:color="auto"/>
            <w:right w:val="none" w:sz="0" w:space="0" w:color="auto"/>
          </w:divBdr>
        </w:div>
        <w:div w:id="902372286">
          <w:marLeft w:val="0"/>
          <w:marRight w:val="0"/>
          <w:marTop w:val="0"/>
          <w:marBottom w:val="0"/>
          <w:divBdr>
            <w:top w:val="none" w:sz="0" w:space="0" w:color="auto"/>
            <w:left w:val="none" w:sz="0" w:space="0" w:color="auto"/>
            <w:bottom w:val="none" w:sz="0" w:space="0" w:color="auto"/>
            <w:right w:val="none" w:sz="0" w:space="0" w:color="auto"/>
          </w:divBdr>
        </w:div>
        <w:div w:id="1646003752">
          <w:marLeft w:val="0"/>
          <w:marRight w:val="0"/>
          <w:marTop w:val="0"/>
          <w:marBottom w:val="0"/>
          <w:divBdr>
            <w:top w:val="none" w:sz="0" w:space="0" w:color="auto"/>
            <w:left w:val="none" w:sz="0" w:space="0" w:color="auto"/>
            <w:bottom w:val="none" w:sz="0" w:space="0" w:color="auto"/>
            <w:right w:val="none" w:sz="0" w:space="0" w:color="auto"/>
          </w:divBdr>
        </w:div>
      </w:divsChild>
    </w:div>
    <w:div w:id="1250652638">
      <w:bodyDiv w:val="1"/>
      <w:marLeft w:val="0"/>
      <w:marRight w:val="0"/>
      <w:marTop w:val="0"/>
      <w:marBottom w:val="0"/>
      <w:divBdr>
        <w:top w:val="none" w:sz="0" w:space="0" w:color="auto"/>
        <w:left w:val="none" w:sz="0" w:space="0" w:color="auto"/>
        <w:bottom w:val="none" w:sz="0" w:space="0" w:color="auto"/>
        <w:right w:val="none" w:sz="0" w:space="0" w:color="auto"/>
      </w:divBdr>
    </w:div>
    <w:div w:id="1340698431">
      <w:bodyDiv w:val="1"/>
      <w:marLeft w:val="0"/>
      <w:marRight w:val="0"/>
      <w:marTop w:val="0"/>
      <w:marBottom w:val="0"/>
      <w:divBdr>
        <w:top w:val="none" w:sz="0" w:space="0" w:color="auto"/>
        <w:left w:val="none" w:sz="0" w:space="0" w:color="auto"/>
        <w:bottom w:val="none" w:sz="0" w:space="0" w:color="auto"/>
        <w:right w:val="none" w:sz="0" w:space="0" w:color="auto"/>
      </w:divBdr>
    </w:div>
    <w:div w:id="1344550678">
      <w:bodyDiv w:val="1"/>
      <w:marLeft w:val="0"/>
      <w:marRight w:val="0"/>
      <w:marTop w:val="0"/>
      <w:marBottom w:val="0"/>
      <w:divBdr>
        <w:top w:val="none" w:sz="0" w:space="0" w:color="auto"/>
        <w:left w:val="none" w:sz="0" w:space="0" w:color="auto"/>
        <w:bottom w:val="none" w:sz="0" w:space="0" w:color="auto"/>
        <w:right w:val="none" w:sz="0" w:space="0" w:color="auto"/>
      </w:divBdr>
    </w:div>
    <w:div w:id="1458454291">
      <w:bodyDiv w:val="1"/>
      <w:marLeft w:val="0"/>
      <w:marRight w:val="0"/>
      <w:marTop w:val="0"/>
      <w:marBottom w:val="0"/>
      <w:divBdr>
        <w:top w:val="none" w:sz="0" w:space="0" w:color="auto"/>
        <w:left w:val="none" w:sz="0" w:space="0" w:color="auto"/>
        <w:bottom w:val="none" w:sz="0" w:space="0" w:color="auto"/>
        <w:right w:val="none" w:sz="0" w:space="0" w:color="auto"/>
      </w:divBdr>
    </w:div>
    <w:div w:id="1476412373">
      <w:bodyDiv w:val="1"/>
      <w:marLeft w:val="0"/>
      <w:marRight w:val="0"/>
      <w:marTop w:val="0"/>
      <w:marBottom w:val="0"/>
      <w:divBdr>
        <w:top w:val="none" w:sz="0" w:space="0" w:color="auto"/>
        <w:left w:val="none" w:sz="0" w:space="0" w:color="auto"/>
        <w:bottom w:val="none" w:sz="0" w:space="0" w:color="auto"/>
        <w:right w:val="none" w:sz="0" w:space="0" w:color="auto"/>
      </w:divBdr>
    </w:div>
    <w:div w:id="1645810431">
      <w:bodyDiv w:val="1"/>
      <w:marLeft w:val="0"/>
      <w:marRight w:val="0"/>
      <w:marTop w:val="0"/>
      <w:marBottom w:val="0"/>
      <w:divBdr>
        <w:top w:val="none" w:sz="0" w:space="0" w:color="auto"/>
        <w:left w:val="none" w:sz="0" w:space="0" w:color="auto"/>
        <w:bottom w:val="none" w:sz="0" w:space="0" w:color="auto"/>
        <w:right w:val="none" w:sz="0" w:space="0" w:color="auto"/>
      </w:divBdr>
    </w:div>
    <w:div w:id="1657949252">
      <w:bodyDiv w:val="1"/>
      <w:marLeft w:val="0"/>
      <w:marRight w:val="0"/>
      <w:marTop w:val="0"/>
      <w:marBottom w:val="0"/>
      <w:divBdr>
        <w:top w:val="none" w:sz="0" w:space="0" w:color="auto"/>
        <w:left w:val="none" w:sz="0" w:space="0" w:color="auto"/>
        <w:bottom w:val="none" w:sz="0" w:space="0" w:color="auto"/>
        <w:right w:val="none" w:sz="0" w:space="0" w:color="auto"/>
      </w:divBdr>
    </w:div>
    <w:div w:id="1694646303">
      <w:bodyDiv w:val="1"/>
      <w:marLeft w:val="0"/>
      <w:marRight w:val="0"/>
      <w:marTop w:val="0"/>
      <w:marBottom w:val="0"/>
      <w:divBdr>
        <w:top w:val="none" w:sz="0" w:space="0" w:color="auto"/>
        <w:left w:val="none" w:sz="0" w:space="0" w:color="auto"/>
        <w:bottom w:val="none" w:sz="0" w:space="0" w:color="auto"/>
        <w:right w:val="none" w:sz="0" w:space="0" w:color="auto"/>
      </w:divBdr>
    </w:div>
    <w:div w:id="1709253823">
      <w:bodyDiv w:val="1"/>
      <w:marLeft w:val="0"/>
      <w:marRight w:val="0"/>
      <w:marTop w:val="0"/>
      <w:marBottom w:val="0"/>
      <w:divBdr>
        <w:top w:val="none" w:sz="0" w:space="0" w:color="auto"/>
        <w:left w:val="none" w:sz="0" w:space="0" w:color="auto"/>
        <w:bottom w:val="none" w:sz="0" w:space="0" w:color="auto"/>
        <w:right w:val="none" w:sz="0" w:space="0" w:color="auto"/>
      </w:divBdr>
    </w:div>
    <w:div w:id="1746800313">
      <w:bodyDiv w:val="1"/>
      <w:marLeft w:val="0"/>
      <w:marRight w:val="0"/>
      <w:marTop w:val="0"/>
      <w:marBottom w:val="0"/>
      <w:divBdr>
        <w:top w:val="none" w:sz="0" w:space="0" w:color="auto"/>
        <w:left w:val="none" w:sz="0" w:space="0" w:color="auto"/>
        <w:bottom w:val="none" w:sz="0" w:space="0" w:color="auto"/>
        <w:right w:val="none" w:sz="0" w:space="0" w:color="auto"/>
      </w:divBdr>
    </w:div>
    <w:div w:id="1781021608">
      <w:bodyDiv w:val="1"/>
      <w:marLeft w:val="0"/>
      <w:marRight w:val="0"/>
      <w:marTop w:val="0"/>
      <w:marBottom w:val="0"/>
      <w:divBdr>
        <w:top w:val="none" w:sz="0" w:space="0" w:color="auto"/>
        <w:left w:val="none" w:sz="0" w:space="0" w:color="auto"/>
        <w:bottom w:val="none" w:sz="0" w:space="0" w:color="auto"/>
        <w:right w:val="none" w:sz="0" w:space="0" w:color="auto"/>
      </w:divBdr>
    </w:div>
    <w:div w:id="1884560546">
      <w:bodyDiv w:val="1"/>
      <w:marLeft w:val="0"/>
      <w:marRight w:val="0"/>
      <w:marTop w:val="0"/>
      <w:marBottom w:val="0"/>
      <w:divBdr>
        <w:top w:val="none" w:sz="0" w:space="0" w:color="auto"/>
        <w:left w:val="none" w:sz="0" w:space="0" w:color="auto"/>
        <w:bottom w:val="none" w:sz="0" w:space="0" w:color="auto"/>
        <w:right w:val="none" w:sz="0" w:space="0" w:color="auto"/>
      </w:divBdr>
    </w:div>
    <w:div w:id="1950160132">
      <w:bodyDiv w:val="1"/>
      <w:marLeft w:val="0"/>
      <w:marRight w:val="0"/>
      <w:marTop w:val="0"/>
      <w:marBottom w:val="0"/>
      <w:divBdr>
        <w:top w:val="none" w:sz="0" w:space="0" w:color="auto"/>
        <w:left w:val="none" w:sz="0" w:space="0" w:color="auto"/>
        <w:bottom w:val="none" w:sz="0" w:space="0" w:color="auto"/>
        <w:right w:val="none" w:sz="0" w:space="0" w:color="auto"/>
      </w:divBdr>
    </w:div>
    <w:div w:id="20545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chart" Target="charts/chart5.xml"/><Relationship Id="rId26" Type="http://schemas.openxmlformats.org/officeDocument/2006/relationships/chart" Target="charts/chart13.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chart" Target="charts/chart1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6.tmp"/><Relationship Id="rId10" Type="http://schemas.openxmlformats.org/officeDocument/2006/relationships/image" Target="media/image3.tmp"/><Relationship Id="rId19" Type="http://schemas.openxmlformats.org/officeDocument/2006/relationships/chart" Target="charts/chart6.xml"/><Relationship Id="rId31" Type="http://schemas.openxmlformats.org/officeDocument/2006/relationships/hyperlink" Target="http://updates.kyinbridges.com/wp-content/uploads/2013/08/Traffic-Revenue-Study-8-30-13.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image" Target="media/image8.tmp"/></Relationships>
</file>

<file path=word/charts/_rels/chart1.xml.rels><?xml version="1.0" encoding="UTF-8" standalone="yes"?>
<Relationships xmlns="http://schemas.openxmlformats.org/package/2006/relationships"><Relationship Id="rId3" Type="http://schemas.openxmlformats.org/officeDocument/2006/relationships/oleObject" Target="file:///\\myhome.itap.purdue.edu\myhome\fsagir\ecn.data\Desktop\Fall%202017\RA\TOD\Revenue%20forecas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8.xml"/></Relationships>
</file>

<file path=word/charts/_rels/chart11.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9.xml"/></Relationships>
</file>

<file path=word/charts/_rels/chart12.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0.xml"/></Relationships>
</file>

<file path=word/charts/_rels/chart13.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1.xml"/></Relationships>
</file>

<file path=word/charts/_rels/chart14.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2.xml"/></Relationships>
</file>

<file path=word/charts/_rels/chart2.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2.xml"/></Relationships>
</file>

<file path=word/charts/_rels/chart5.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3.xml"/></Relationships>
</file>

<file path=word/charts/_rels/chart6.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4.xml"/></Relationships>
</file>

<file path=word/charts/_rels/chart7.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5.xml"/></Relationships>
</file>

<file path=word/charts/_rels/chart8.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6.xml"/></Relationships>
</file>

<file path=word/charts/_rels/chart9.xml.rels><?xml version="1.0" encoding="UTF-8" standalone="yes"?>
<Relationships xmlns="http://schemas.openxmlformats.org/package/2006/relationships"><Relationship Id="rId3" Type="http://schemas.openxmlformats.org/officeDocument/2006/relationships/oleObject" Target="file:///\\myhome.itap.purdue.edu\myhome\fsagir\ecn.data\Desktop\Post%20Analysis%20May%206th%202015%20and%202025\Post%20Analysis%20May%206th\Results_Opt2_I465.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'Revenue forefast'!$A$7:$A$17</c:f>
              <c:numCache>
                <c:formatCode>General</c:formatCode>
                <c:ptCount val="11"/>
                <c:pt idx="0">
                  <c:v>0</c:v>
                </c:pt>
                <c:pt idx="1">
                  <c:v>0.03</c:v>
                </c:pt>
                <c:pt idx="2">
                  <c:v>0.04</c:v>
                </c:pt>
                <c:pt idx="3">
                  <c:v>0.05</c:v>
                </c:pt>
                <c:pt idx="4">
                  <c:v>0.06</c:v>
                </c:pt>
                <c:pt idx="5">
                  <c:v>7.0000000000000007E-2</c:v>
                </c:pt>
                <c:pt idx="6">
                  <c:v>0.08</c:v>
                </c:pt>
                <c:pt idx="7">
                  <c:v>0.09</c:v>
                </c:pt>
                <c:pt idx="8">
                  <c:v>0.1</c:v>
                </c:pt>
                <c:pt idx="9">
                  <c:v>0.17499999999999999</c:v>
                </c:pt>
                <c:pt idx="10">
                  <c:v>0.25</c:v>
                </c:pt>
              </c:numCache>
            </c:numRef>
          </c:xVal>
          <c:yVal>
            <c:numRef>
              <c:f>'Revenue forefast'!$B$7:$B$17</c:f>
              <c:numCache>
                <c:formatCode>General</c:formatCode>
                <c:ptCount val="11"/>
                <c:pt idx="0">
                  <c:v>0</c:v>
                </c:pt>
                <c:pt idx="1">
                  <c:v>48871020.957032047</c:v>
                </c:pt>
                <c:pt idx="2">
                  <c:v>63695346.243964873</c:v>
                </c:pt>
                <c:pt idx="3">
                  <c:v>78466531.663556978</c:v>
                </c:pt>
                <c:pt idx="4">
                  <c:v>91748617.743059322</c:v>
                </c:pt>
                <c:pt idx="5">
                  <c:v>104395698.42634103</c:v>
                </c:pt>
                <c:pt idx="6">
                  <c:v>116672427.74040973</c:v>
                </c:pt>
                <c:pt idx="7">
                  <c:v>127382085.42496566</c:v>
                </c:pt>
                <c:pt idx="8">
                  <c:v>138776953.87503007</c:v>
                </c:pt>
                <c:pt idx="9">
                  <c:v>195772337.35190496</c:v>
                </c:pt>
                <c:pt idx="10">
                  <c:v>212983760.22628</c:v>
                </c:pt>
              </c:numCache>
            </c:numRef>
          </c:yVal>
          <c:smooth val="1"/>
          <c:extLst>
            <c:ext xmlns:c16="http://schemas.microsoft.com/office/drawing/2014/chart" uri="{C3380CC4-5D6E-409C-BE32-E72D297353CC}">
              <c16:uniqueId val="{00000000-4B19-4DF0-88DC-8806C8BC93BF}"/>
            </c:ext>
          </c:extLst>
        </c:ser>
        <c:dLbls>
          <c:showLegendKey val="0"/>
          <c:showVal val="0"/>
          <c:showCatName val="0"/>
          <c:showSerName val="0"/>
          <c:showPercent val="0"/>
          <c:showBubbleSize val="0"/>
        </c:dLbls>
        <c:axId val="207017560"/>
        <c:axId val="207016576"/>
      </c:scatterChart>
      <c:valAx>
        <c:axId val="207017560"/>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Auto Toll rate ($/mile)</a:t>
                </a:r>
              </a:p>
            </c:rich>
          </c:tx>
          <c:layout>
            <c:manualLayout>
              <c:xMode val="edge"/>
              <c:yMode val="edge"/>
              <c:x val="0.60285661346673969"/>
              <c:y val="0.8538146166404629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7016576"/>
        <c:crosses val="autoZero"/>
        <c:crossBetween val="midCat"/>
      </c:valAx>
      <c:valAx>
        <c:axId val="207016576"/>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07017560"/>
        <c:crosses val="autoZero"/>
        <c:crossBetween val="midCat"/>
        <c:dispUnits>
          <c:builtInUnit val="millions"/>
          <c:dispUnitsLbl>
            <c:layout>
              <c:manualLayout>
                <c:xMode val="edge"/>
                <c:yMode val="edge"/>
                <c:x val="3.5059964888848008E-2"/>
                <c:y val="4.2063332880431861E-2"/>
              </c:manualLayout>
            </c:layout>
            <c:tx>
              <c:rich>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Millions $/year</a:t>
                  </a:r>
                </a:p>
              </c:rich>
            </c:tx>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737094124888396E-2"/>
          <c:y val="4.5014560499822297E-2"/>
          <c:w val="0.88819583848955497"/>
          <c:h val="0.74686605096553205"/>
        </c:manualLayout>
      </c:layout>
      <c:lineChart>
        <c:grouping val="standard"/>
        <c:varyColors val="0"/>
        <c:ser>
          <c:idx val="0"/>
          <c:order val="0"/>
          <c:tx>
            <c:strRef>
              <c:f>Time_Speed!$A$35</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44F2-4A3F-83F2-5485954EA476}"/>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44F2-4A3F-83F2-5485954EA47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Time_Speed!$B$35:$Y$35</c:f>
              <c:numCache>
                <c:formatCode>0.00</c:formatCode>
                <c:ptCount val="24"/>
                <c:pt idx="0">
                  <c:v>53.145443464691489</c:v>
                </c:pt>
                <c:pt idx="1">
                  <c:v>53.145295989352732</c:v>
                </c:pt>
                <c:pt idx="2">
                  <c:v>53.145548274292857</c:v>
                </c:pt>
                <c:pt idx="3">
                  <c:v>53.145295061834503</c:v>
                </c:pt>
                <c:pt idx="4">
                  <c:v>53.145295061834503</c:v>
                </c:pt>
                <c:pt idx="5">
                  <c:v>53.145913345271381</c:v>
                </c:pt>
                <c:pt idx="6">
                  <c:v>53.210133218968899</c:v>
                </c:pt>
                <c:pt idx="7">
                  <c:v>57.024931112235961</c:v>
                </c:pt>
                <c:pt idx="8">
                  <c:v>53.320024567071037</c:v>
                </c:pt>
                <c:pt idx="9">
                  <c:v>53.210133218968899</c:v>
                </c:pt>
                <c:pt idx="10">
                  <c:v>53.28834555420665</c:v>
                </c:pt>
                <c:pt idx="11">
                  <c:v>53.320024567071037</c:v>
                </c:pt>
                <c:pt idx="12">
                  <c:v>53.597405264695077</c:v>
                </c:pt>
                <c:pt idx="13">
                  <c:v>53.473538433459638</c:v>
                </c:pt>
                <c:pt idx="14">
                  <c:v>53.501758847916463</c:v>
                </c:pt>
                <c:pt idx="15">
                  <c:v>54.391330269347023</c:v>
                </c:pt>
                <c:pt idx="16">
                  <c:v>57.770840082019113</c:v>
                </c:pt>
                <c:pt idx="17">
                  <c:v>56.373096377986798</c:v>
                </c:pt>
                <c:pt idx="18">
                  <c:v>54.182706503407488</c:v>
                </c:pt>
                <c:pt idx="19">
                  <c:v>55.553755501275333</c:v>
                </c:pt>
                <c:pt idx="20">
                  <c:v>53.894566373499103</c:v>
                </c:pt>
                <c:pt idx="21">
                  <c:v>53.473538433459638</c:v>
                </c:pt>
                <c:pt idx="22">
                  <c:v>53.210133218968899</c:v>
                </c:pt>
                <c:pt idx="23">
                  <c:v>53.157320641148097</c:v>
                </c:pt>
              </c:numCache>
            </c:numRef>
          </c:val>
          <c:smooth val="0"/>
          <c:extLst>
            <c:ext xmlns:c16="http://schemas.microsoft.com/office/drawing/2014/chart" uri="{C3380CC4-5D6E-409C-BE32-E72D297353CC}">
              <c16:uniqueId val="{00000000-C888-4C6D-A598-5D06EB6DB74A}"/>
            </c:ext>
          </c:extLst>
        </c:ser>
        <c:ser>
          <c:idx val="1"/>
          <c:order val="1"/>
          <c:tx>
            <c:strRef>
              <c:f>Time_Speed!$A$36</c:f>
              <c:strCache>
                <c:ptCount val="1"/>
                <c:pt idx="0">
                  <c:v>Scenario_1</c:v>
                </c:pt>
              </c:strCache>
            </c:strRef>
          </c:tx>
          <c:spPr>
            <a:ln w="28575" cap="rnd">
              <a:solidFill>
                <a:schemeClr val="accent2"/>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Time_Speed!$B$36:$Y$36</c:f>
              <c:numCache>
                <c:formatCode>0.00</c:formatCode>
                <c:ptCount val="24"/>
                <c:pt idx="0">
                  <c:v>53.145420260523409</c:v>
                </c:pt>
                <c:pt idx="1">
                  <c:v>53.145295834722653</c:v>
                </c:pt>
                <c:pt idx="2">
                  <c:v>53.145508688993061</c:v>
                </c:pt>
                <c:pt idx="3">
                  <c:v>53.145295052170148</c:v>
                </c:pt>
                <c:pt idx="4">
                  <c:v>53.145295052170148</c:v>
                </c:pt>
                <c:pt idx="5">
                  <c:v>53.145816701499911</c:v>
                </c:pt>
                <c:pt idx="6">
                  <c:v>53.193570203281602</c:v>
                </c:pt>
                <c:pt idx="7">
                  <c:v>56.033879675188487</c:v>
                </c:pt>
                <c:pt idx="8">
                  <c:v>53.275389649611917</c:v>
                </c:pt>
                <c:pt idx="9">
                  <c:v>53.199999382190562</c:v>
                </c:pt>
                <c:pt idx="10">
                  <c:v>53.265987584133278</c:v>
                </c:pt>
                <c:pt idx="11">
                  <c:v>53.292715351440897</c:v>
                </c:pt>
                <c:pt idx="12">
                  <c:v>53.526743058271151</c:v>
                </c:pt>
                <c:pt idx="13">
                  <c:v>53.422235892755502</c:v>
                </c:pt>
                <c:pt idx="14">
                  <c:v>53.446045620609802</c:v>
                </c:pt>
                <c:pt idx="15">
                  <c:v>54.073028779688237</c:v>
                </c:pt>
                <c:pt idx="16">
                  <c:v>56.588854591309733</c:v>
                </c:pt>
                <c:pt idx="17">
                  <c:v>55.548555853202537</c:v>
                </c:pt>
                <c:pt idx="18">
                  <c:v>54.020565115413731</c:v>
                </c:pt>
                <c:pt idx="19">
                  <c:v>55.177327123509038</c:v>
                </c:pt>
                <c:pt idx="20">
                  <c:v>53.77745961332235</c:v>
                </c:pt>
                <c:pt idx="21">
                  <c:v>53.422235892755502</c:v>
                </c:pt>
                <c:pt idx="22">
                  <c:v>53.199999382190562</c:v>
                </c:pt>
                <c:pt idx="23">
                  <c:v>53.155441103337211</c:v>
                </c:pt>
              </c:numCache>
            </c:numRef>
          </c:val>
          <c:smooth val="0"/>
          <c:extLst>
            <c:ext xmlns:c16="http://schemas.microsoft.com/office/drawing/2014/chart" uri="{C3380CC4-5D6E-409C-BE32-E72D297353CC}">
              <c16:uniqueId val="{00000001-C888-4C6D-A598-5D06EB6DB74A}"/>
            </c:ext>
          </c:extLst>
        </c:ser>
        <c:ser>
          <c:idx val="2"/>
          <c:order val="2"/>
          <c:tx>
            <c:strRef>
              <c:f>Time_Speed!$A$37</c:f>
              <c:strCache>
                <c:ptCount val="1"/>
                <c:pt idx="0">
                  <c:v>Scenario_2</c:v>
                </c:pt>
              </c:strCache>
            </c:strRef>
          </c:tx>
          <c:spPr>
            <a:ln w="28575" cap="rnd">
              <a:solidFill>
                <a:schemeClr val="accent3"/>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Time_Speed!$B$37:$Y$37</c:f>
              <c:numCache>
                <c:formatCode>0.00</c:formatCode>
                <c:ptCount val="24"/>
                <c:pt idx="0">
                  <c:v>53.145415596901898</c:v>
                </c:pt>
                <c:pt idx="1">
                  <c:v>53.145295803644757</c:v>
                </c:pt>
                <c:pt idx="2">
                  <c:v>53.145500733057773</c:v>
                </c:pt>
                <c:pt idx="3">
                  <c:v>53.14529505022778</c:v>
                </c:pt>
                <c:pt idx="4">
                  <c:v>53.14529505022778</c:v>
                </c:pt>
                <c:pt idx="5">
                  <c:v>53.1457972778353</c:v>
                </c:pt>
                <c:pt idx="6">
                  <c:v>53.189456314909627</c:v>
                </c:pt>
                <c:pt idx="7">
                  <c:v>55.787715394624712</c:v>
                </c:pt>
                <c:pt idx="8">
                  <c:v>53.264303318909633</c:v>
                </c:pt>
                <c:pt idx="9">
                  <c:v>53.197962662797323</c:v>
                </c:pt>
                <c:pt idx="10">
                  <c:v>53.261494033160709</c:v>
                </c:pt>
                <c:pt idx="11">
                  <c:v>53.287226688922473</c:v>
                </c:pt>
                <c:pt idx="12">
                  <c:v>53.512541222250832</c:v>
                </c:pt>
                <c:pt idx="13">
                  <c:v>53.411925002378027</c:v>
                </c:pt>
                <c:pt idx="14">
                  <c:v>53.434848261245889</c:v>
                </c:pt>
                <c:pt idx="15">
                  <c:v>53.993992088461603</c:v>
                </c:pt>
                <c:pt idx="16">
                  <c:v>56.295754040886862</c:v>
                </c:pt>
                <c:pt idx="17">
                  <c:v>55.343750716466133</c:v>
                </c:pt>
                <c:pt idx="18">
                  <c:v>53.987977604705449</c:v>
                </c:pt>
                <c:pt idx="19">
                  <c:v>55.101671772126601</c:v>
                </c:pt>
                <c:pt idx="20">
                  <c:v>53.753923255155627</c:v>
                </c:pt>
                <c:pt idx="21">
                  <c:v>53.411925002378027</c:v>
                </c:pt>
                <c:pt idx="22">
                  <c:v>53.197962662797323</c:v>
                </c:pt>
                <c:pt idx="23">
                  <c:v>53.155063349948072</c:v>
                </c:pt>
              </c:numCache>
            </c:numRef>
          </c:val>
          <c:smooth val="0"/>
          <c:extLst>
            <c:ext xmlns:c16="http://schemas.microsoft.com/office/drawing/2014/chart" uri="{C3380CC4-5D6E-409C-BE32-E72D297353CC}">
              <c16:uniqueId val="{00000002-C888-4C6D-A598-5D06EB6DB74A}"/>
            </c:ext>
          </c:extLst>
        </c:ser>
        <c:ser>
          <c:idx val="3"/>
          <c:order val="3"/>
          <c:tx>
            <c:strRef>
              <c:f>Time_Speed!$A$38</c:f>
              <c:strCache>
                <c:ptCount val="1"/>
                <c:pt idx="0">
                  <c:v>Scenario_3</c:v>
                </c:pt>
              </c:strCache>
            </c:strRef>
          </c:tx>
          <c:spPr>
            <a:ln w="28575" cap="rnd">
              <a:solidFill>
                <a:schemeClr val="accent4"/>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Time_Speed!$B$38:$Y$38</c:f>
              <c:numCache>
                <c:formatCode>0.00</c:formatCode>
                <c:ptCount val="24"/>
                <c:pt idx="0">
                  <c:v>53.145410972555631</c:v>
                </c:pt>
                <c:pt idx="1">
                  <c:v>53.145295772828639</c:v>
                </c:pt>
                <c:pt idx="2">
                  <c:v>53.145492844125179</c:v>
                </c:pt>
                <c:pt idx="3">
                  <c:v>53.145295048301797</c:v>
                </c:pt>
                <c:pt idx="4">
                  <c:v>53.145295048301797</c:v>
                </c:pt>
                <c:pt idx="5">
                  <c:v>53.145778017750651</c:v>
                </c:pt>
                <c:pt idx="6">
                  <c:v>53.185952912023431</c:v>
                </c:pt>
                <c:pt idx="7">
                  <c:v>55.5785914443303</c:v>
                </c:pt>
                <c:pt idx="8">
                  <c:v>53.254862157840563</c:v>
                </c:pt>
                <c:pt idx="9">
                  <c:v>53.195943096017459</c:v>
                </c:pt>
                <c:pt idx="10">
                  <c:v>53.257038325520909</c:v>
                </c:pt>
                <c:pt idx="11">
                  <c:v>53.281784250274391</c:v>
                </c:pt>
                <c:pt idx="12">
                  <c:v>53.498458989808981</c:v>
                </c:pt>
                <c:pt idx="13">
                  <c:v>53.401700947125882</c:v>
                </c:pt>
                <c:pt idx="14">
                  <c:v>53.423745202677253</c:v>
                </c:pt>
                <c:pt idx="15">
                  <c:v>53.92673830410196</c:v>
                </c:pt>
                <c:pt idx="16">
                  <c:v>56.046423373674841</c:v>
                </c:pt>
                <c:pt idx="17">
                  <c:v>55.169762601024971</c:v>
                </c:pt>
                <c:pt idx="18">
                  <c:v>53.955712750176559</c:v>
                </c:pt>
                <c:pt idx="19">
                  <c:v>55.026765500814207</c:v>
                </c:pt>
                <c:pt idx="20">
                  <c:v>53.730619935462961</c:v>
                </c:pt>
                <c:pt idx="21">
                  <c:v>53.401700947125882</c:v>
                </c:pt>
                <c:pt idx="22">
                  <c:v>53.195943096017459</c:v>
                </c:pt>
                <c:pt idx="23">
                  <c:v>53.154688777891842</c:v>
                </c:pt>
              </c:numCache>
            </c:numRef>
          </c:val>
          <c:smooth val="0"/>
          <c:extLst>
            <c:ext xmlns:c16="http://schemas.microsoft.com/office/drawing/2014/chart" uri="{C3380CC4-5D6E-409C-BE32-E72D297353CC}">
              <c16:uniqueId val="{00000003-C888-4C6D-A598-5D06EB6DB74A}"/>
            </c:ext>
          </c:extLst>
        </c:ser>
        <c:ser>
          <c:idx val="4"/>
          <c:order val="4"/>
          <c:tx>
            <c:strRef>
              <c:f>Time_Speed!$A$39</c:f>
              <c:strCache>
                <c:ptCount val="1"/>
                <c:pt idx="0">
                  <c:v>Scenario_4</c:v>
                </c:pt>
              </c:strCache>
            </c:strRef>
          </c:tx>
          <c:spPr>
            <a:ln w="28575" cap="rnd">
              <a:solidFill>
                <a:schemeClr val="accent5"/>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Time_Speed!$B$39:$Y$39</c:f>
              <c:numCache>
                <c:formatCode>0.00</c:formatCode>
                <c:ptCount val="24"/>
                <c:pt idx="0">
                  <c:v>53.145405539174199</c:v>
                </c:pt>
                <c:pt idx="1">
                  <c:v>53.145295736621151</c:v>
                </c:pt>
                <c:pt idx="2">
                  <c:v>53.14548357501284</c:v>
                </c:pt>
                <c:pt idx="3">
                  <c:v>53.145295046038832</c:v>
                </c:pt>
                <c:pt idx="4">
                  <c:v>53.145295046038832</c:v>
                </c:pt>
                <c:pt idx="5">
                  <c:v>53.145755388088048</c:v>
                </c:pt>
                <c:pt idx="6">
                  <c:v>53.180615375961359</c:v>
                </c:pt>
                <c:pt idx="7">
                  <c:v>55.258713469123748</c:v>
                </c:pt>
                <c:pt idx="8">
                  <c:v>53.240478274790163</c:v>
                </c:pt>
                <c:pt idx="9">
                  <c:v>53.193570203281602</c:v>
                </c:pt>
                <c:pt idx="10">
                  <c:v>53.251803085774611</c:v>
                </c:pt>
                <c:pt idx="11">
                  <c:v>53.275389649611917</c:v>
                </c:pt>
                <c:pt idx="12">
                  <c:v>53.481913051662893</c:v>
                </c:pt>
                <c:pt idx="13">
                  <c:v>53.389688179545637</c:v>
                </c:pt>
                <c:pt idx="14">
                  <c:v>53.410699648880268</c:v>
                </c:pt>
                <c:pt idx="15">
                  <c:v>53.824068027965367</c:v>
                </c:pt>
                <c:pt idx="16">
                  <c:v>55.665044824544232</c:v>
                </c:pt>
                <c:pt idx="17">
                  <c:v>54.903627663301258</c:v>
                </c:pt>
                <c:pt idx="18">
                  <c:v>53.917698252690563</c:v>
                </c:pt>
                <c:pt idx="19">
                  <c:v>54.93851082517741</c:v>
                </c:pt>
                <c:pt idx="20">
                  <c:v>53.703163931144637</c:v>
                </c:pt>
                <c:pt idx="21">
                  <c:v>53.389688179545637</c:v>
                </c:pt>
                <c:pt idx="22">
                  <c:v>53.193570203281602</c:v>
                </c:pt>
                <c:pt idx="23">
                  <c:v>53.154248673944963</c:v>
                </c:pt>
              </c:numCache>
            </c:numRef>
          </c:val>
          <c:smooth val="0"/>
          <c:extLst>
            <c:ext xmlns:c16="http://schemas.microsoft.com/office/drawing/2014/chart" uri="{C3380CC4-5D6E-409C-BE32-E72D297353CC}">
              <c16:uniqueId val="{00000004-C888-4C6D-A598-5D06EB6DB74A}"/>
            </c:ext>
          </c:extLst>
        </c:ser>
        <c:ser>
          <c:idx val="5"/>
          <c:order val="5"/>
          <c:tx>
            <c:strRef>
              <c:f>Time_Speed!$A$40</c:f>
              <c:strCache>
                <c:ptCount val="1"/>
                <c:pt idx="0">
                  <c:v>Scenario_5</c:v>
                </c:pt>
              </c:strCache>
            </c:strRef>
          </c:tx>
          <c:spPr>
            <a:ln w="28575" cap="rnd">
              <a:solidFill>
                <a:schemeClr val="accent6"/>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Time_Speed!$B$40:$Y$40</c:f>
              <c:numCache>
                <c:formatCode>0.00</c:formatCode>
                <c:ptCount val="24"/>
                <c:pt idx="0">
                  <c:v>53.145399703551782</c:v>
                </c:pt>
                <c:pt idx="1">
                  <c:v>53.145295697733182</c:v>
                </c:pt>
                <c:pt idx="2">
                  <c:v>53.145473619695387</c:v>
                </c:pt>
                <c:pt idx="3">
                  <c:v>53.145295043608321</c:v>
                </c:pt>
                <c:pt idx="4">
                  <c:v>53.145295043608321</c:v>
                </c:pt>
                <c:pt idx="5">
                  <c:v>53.145731083120921</c:v>
                </c:pt>
                <c:pt idx="6">
                  <c:v>53.177460412410049</c:v>
                </c:pt>
                <c:pt idx="7">
                  <c:v>55.069932933067179</c:v>
                </c:pt>
                <c:pt idx="8">
                  <c:v>53.231976107049363</c:v>
                </c:pt>
                <c:pt idx="9">
                  <c:v>53.191021642015599</c:v>
                </c:pt>
                <c:pt idx="10">
                  <c:v>53.246180273995002</c:v>
                </c:pt>
                <c:pt idx="11">
                  <c:v>53.268521647758831</c:v>
                </c:pt>
                <c:pt idx="12">
                  <c:v>53.46414219481386</c:v>
                </c:pt>
                <c:pt idx="13">
                  <c:v>53.376786090096388</c:v>
                </c:pt>
                <c:pt idx="14">
                  <c:v>53.396688314795632</c:v>
                </c:pt>
                <c:pt idx="15">
                  <c:v>53.763437185214997</c:v>
                </c:pt>
                <c:pt idx="16">
                  <c:v>55.439968850464084</c:v>
                </c:pt>
                <c:pt idx="17">
                  <c:v>54.746566044116243</c:v>
                </c:pt>
                <c:pt idx="18">
                  <c:v>53.876802049275263</c:v>
                </c:pt>
                <c:pt idx="19">
                  <c:v>54.843565112906603</c:v>
                </c:pt>
                <c:pt idx="20">
                  <c:v>53.673712721192302</c:v>
                </c:pt>
                <c:pt idx="21">
                  <c:v>53.376786090096388</c:v>
                </c:pt>
                <c:pt idx="22">
                  <c:v>53.191021642015599</c:v>
                </c:pt>
                <c:pt idx="23">
                  <c:v>53.153775988483673</c:v>
                </c:pt>
              </c:numCache>
            </c:numRef>
          </c:val>
          <c:smooth val="0"/>
          <c:extLst>
            <c:ext xmlns:c16="http://schemas.microsoft.com/office/drawing/2014/chart" uri="{C3380CC4-5D6E-409C-BE32-E72D297353CC}">
              <c16:uniqueId val="{00000005-C888-4C6D-A598-5D06EB6DB74A}"/>
            </c:ext>
          </c:extLst>
        </c:ser>
        <c:ser>
          <c:idx val="6"/>
          <c:order val="6"/>
          <c:tx>
            <c:strRef>
              <c:f>Time_Speed!$A$41</c:f>
              <c:strCache>
                <c:ptCount val="1"/>
                <c:pt idx="0">
                  <c:v>Scenario_6</c:v>
                </c:pt>
              </c:strCache>
            </c:strRef>
          </c:tx>
          <c:spPr>
            <a:ln w="28575" cap="rnd">
              <a:solidFill>
                <a:schemeClr val="accent1">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Time_Speed!$B$41:$Y$41</c:f>
              <c:numCache>
                <c:formatCode>0.00</c:formatCode>
                <c:ptCount val="24"/>
                <c:pt idx="0">
                  <c:v>53.145396119310632</c:v>
                </c:pt>
                <c:pt idx="1">
                  <c:v>53.145295673848167</c:v>
                </c:pt>
                <c:pt idx="2">
                  <c:v>53.145467505136381</c:v>
                </c:pt>
                <c:pt idx="3">
                  <c:v>53.145295042115521</c:v>
                </c:pt>
                <c:pt idx="4">
                  <c:v>53.145295042115521</c:v>
                </c:pt>
                <c:pt idx="5">
                  <c:v>53.145716155002177</c:v>
                </c:pt>
                <c:pt idx="6">
                  <c:v>53.173675254771098</c:v>
                </c:pt>
                <c:pt idx="7">
                  <c:v>54.84344561584458</c:v>
                </c:pt>
                <c:pt idx="8">
                  <c:v>53.2217756578777</c:v>
                </c:pt>
                <c:pt idx="9">
                  <c:v>53.189456314909627</c:v>
                </c:pt>
                <c:pt idx="10">
                  <c:v>53.242726741227713</c:v>
                </c:pt>
                <c:pt idx="11">
                  <c:v>53.264303318909633</c:v>
                </c:pt>
                <c:pt idx="12">
                  <c:v>53.453227329043663</c:v>
                </c:pt>
                <c:pt idx="13">
                  <c:v>53.368861622824213</c:v>
                </c:pt>
                <c:pt idx="14">
                  <c:v>53.388082548938208</c:v>
                </c:pt>
                <c:pt idx="15">
                  <c:v>53.690695521199203</c:v>
                </c:pt>
                <c:pt idx="16">
                  <c:v>55.169936488701673</c:v>
                </c:pt>
                <c:pt idx="17">
                  <c:v>54.558131856668354</c:v>
                </c:pt>
                <c:pt idx="18">
                  <c:v>53.85187603848857</c:v>
                </c:pt>
                <c:pt idx="19">
                  <c:v>54.78574065858713</c:v>
                </c:pt>
                <c:pt idx="20">
                  <c:v>53.655623778947998</c:v>
                </c:pt>
                <c:pt idx="21">
                  <c:v>53.368861622824213</c:v>
                </c:pt>
                <c:pt idx="22">
                  <c:v>53.189456314909627</c:v>
                </c:pt>
                <c:pt idx="23">
                  <c:v>53.153485664930493</c:v>
                </c:pt>
              </c:numCache>
            </c:numRef>
          </c:val>
          <c:smooth val="0"/>
          <c:extLst>
            <c:ext xmlns:c16="http://schemas.microsoft.com/office/drawing/2014/chart" uri="{C3380CC4-5D6E-409C-BE32-E72D297353CC}">
              <c16:uniqueId val="{00000006-C888-4C6D-A598-5D06EB6DB74A}"/>
            </c:ext>
          </c:extLst>
        </c:ser>
        <c:ser>
          <c:idx val="7"/>
          <c:order val="7"/>
          <c:tx>
            <c:strRef>
              <c:f>Time_Speed!$A$42</c:f>
              <c:strCache>
                <c:ptCount val="1"/>
                <c:pt idx="0">
                  <c:v>Scenario_7</c:v>
                </c:pt>
              </c:strCache>
            </c:strRef>
          </c:tx>
          <c:spPr>
            <a:ln w="28575" cap="rnd">
              <a:solidFill>
                <a:schemeClr val="accent2">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Time_Speed!$B$42:$Y$42</c:f>
              <c:numCache>
                <c:formatCode>0.00</c:formatCode>
                <c:ptCount val="24"/>
                <c:pt idx="0">
                  <c:v>53.145391474926932</c:v>
                </c:pt>
                <c:pt idx="1">
                  <c:v>53.145295642898553</c:v>
                </c:pt>
                <c:pt idx="2">
                  <c:v>53.145459582020081</c:v>
                </c:pt>
                <c:pt idx="3">
                  <c:v>53.145295040181161</c:v>
                </c:pt>
                <c:pt idx="4">
                  <c:v>53.145295040181161</c:v>
                </c:pt>
                <c:pt idx="5">
                  <c:v>53.145696811462017</c:v>
                </c:pt>
                <c:pt idx="6">
                  <c:v>53.169494873559422</c:v>
                </c:pt>
                <c:pt idx="7">
                  <c:v>54.593309845104642</c:v>
                </c:pt>
                <c:pt idx="8">
                  <c:v>53.210510138677378</c:v>
                </c:pt>
                <c:pt idx="9">
                  <c:v>53.187427997174979</c:v>
                </c:pt>
                <c:pt idx="10">
                  <c:v>53.238251726623531</c:v>
                </c:pt>
                <c:pt idx="11">
                  <c:v>53.258837297666943</c:v>
                </c:pt>
                <c:pt idx="12">
                  <c:v>53.439084077080942</c:v>
                </c:pt>
                <c:pt idx="13">
                  <c:v>53.358593265793793</c:v>
                </c:pt>
                <c:pt idx="14">
                  <c:v>53.376931379719721</c:v>
                </c:pt>
                <c:pt idx="15">
                  <c:v>53.610358607475547</c:v>
                </c:pt>
                <c:pt idx="16">
                  <c:v>54.871708961504837</c:v>
                </c:pt>
                <c:pt idx="17">
                  <c:v>54.350022497862533</c:v>
                </c:pt>
                <c:pt idx="18">
                  <c:v>53.81942295465705</c:v>
                </c:pt>
                <c:pt idx="19">
                  <c:v>54.710354328731221</c:v>
                </c:pt>
                <c:pt idx="20">
                  <c:v>53.632184510554403</c:v>
                </c:pt>
                <c:pt idx="21">
                  <c:v>53.358593265793793</c:v>
                </c:pt>
                <c:pt idx="22">
                  <c:v>53.187427997174979</c:v>
                </c:pt>
                <c:pt idx="23">
                  <c:v>53.1531094698069</c:v>
                </c:pt>
              </c:numCache>
            </c:numRef>
          </c:val>
          <c:smooth val="0"/>
          <c:extLst>
            <c:ext xmlns:c16="http://schemas.microsoft.com/office/drawing/2014/chart" uri="{C3380CC4-5D6E-409C-BE32-E72D297353CC}">
              <c16:uniqueId val="{00000007-C888-4C6D-A598-5D06EB6DB74A}"/>
            </c:ext>
          </c:extLst>
        </c:ser>
        <c:ser>
          <c:idx val="8"/>
          <c:order val="8"/>
          <c:tx>
            <c:strRef>
              <c:f>Time_Speed!$A$43</c:f>
              <c:strCache>
                <c:ptCount val="1"/>
                <c:pt idx="0">
                  <c:v>Scenario_8</c:v>
                </c:pt>
              </c:strCache>
            </c:strRef>
          </c:tx>
          <c:spPr>
            <a:ln w="28575" cap="rnd">
              <a:solidFill>
                <a:schemeClr val="accent3">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Time_Speed!$B$43:$Y$43</c:f>
              <c:numCache>
                <c:formatCode>0.00</c:formatCode>
                <c:ptCount val="24"/>
                <c:pt idx="0">
                  <c:v>53.145388097319326</c:v>
                </c:pt>
                <c:pt idx="1">
                  <c:v>53.145295620390513</c:v>
                </c:pt>
                <c:pt idx="2">
                  <c:v>53.145453819968822</c:v>
                </c:pt>
                <c:pt idx="3">
                  <c:v>53.145295038774407</c:v>
                </c:pt>
                <c:pt idx="4">
                  <c:v>53.145295038774407</c:v>
                </c:pt>
                <c:pt idx="5">
                  <c:v>53.145682743958332</c:v>
                </c:pt>
                <c:pt idx="6">
                  <c:v>53.167235621373123</c:v>
                </c:pt>
                <c:pt idx="7">
                  <c:v>54.458126052259999</c:v>
                </c:pt>
                <c:pt idx="8">
                  <c:v>53.204421782783378</c:v>
                </c:pt>
                <c:pt idx="9">
                  <c:v>53.185952912023431</c:v>
                </c:pt>
                <c:pt idx="10">
                  <c:v>53.234997291979269</c:v>
                </c:pt>
                <c:pt idx="11">
                  <c:v>53.254862157840563</c:v>
                </c:pt>
                <c:pt idx="12">
                  <c:v>53.428802715135049</c:v>
                </c:pt>
                <c:pt idx="13">
                  <c:v>53.351125648437772</c:v>
                </c:pt>
                <c:pt idx="14">
                  <c:v>53.368821741060003</c:v>
                </c:pt>
                <c:pt idx="15">
                  <c:v>53.566941191696131</c:v>
                </c:pt>
                <c:pt idx="16">
                  <c:v>54.710534379320983</c:v>
                </c:pt>
                <c:pt idx="17">
                  <c:v>54.237551528817512</c:v>
                </c:pt>
                <c:pt idx="18">
                  <c:v>53.795901201095269</c:v>
                </c:pt>
                <c:pt idx="19">
                  <c:v>54.655894466770768</c:v>
                </c:pt>
                <c:pt idx="20">
                  <c:v>53.615195903286498</c:v>
                </c:pt>
                <c:pt idx="21">
                  <c:v>53.351125648437772</c:v>
                </c:pt>
                <c:pt idx="22">
                  <c:v>53.185952912023431</c:v>
                </c:pt>
                <c:pt idx="23">
                  <c:v>53.152835883572507</c:v>
                </c:pt>
              </c:numCache>
            </c:numRef>
          </c:val>
          <c:smooth val="0"/>
          <c:extLst>
            <c:ext xmlns:c16="http://schemas.microsoft.com/office/drawing/2014/chart" uri="{C3380CC4-5D6E-409C-BE32-E72D297353CC}">
              <c16:uniqueId val="{00000008-C888-4C6D-A598-5D06EB6DB74A}"/>
            </c:ext>
          </c:extLst>
        </c:ser>
        <c:dLbls>
          <c:showLegendKey val="0"/>
          <c:showVal val="0"/>
          <c:showCatName val="0"/>
          <c:showSerName val="0"/>
          <c:showPercent val="0"/>
          <c:showBubbleSize val="0"/>
        </c:dLbls>
        <c:smooth val="0"/>
        <c:axId val="1183675184"/>
        <c:axId val="1183677232"/>
      </c:lineChart>
      <c:catAx>
        <c:axId val="118367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677232"/>
        <c:crosses val="autoZero"/>
        <c:auto val="1"/>
        <c:lblAlgn val="ctr"/>
        <c:lblOffset val="100"/>
        <c:noMultiLvlLbl val="0"/>
      </c:catAx>
      <c:valAx>
        <c:axId val="1183677232"/>
        <c:scaling>
          <c:orientation val="minMax"/>
          <c:max val="65"/>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675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Time_Speed!$A$67</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9D0B-460B-883D-A5282AB6A081}"/>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9D0B-460B-883D-A5282AB6A08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Time_Speed!$B$67:$Y$67</c:f>
              <c:numCache>
                <c:formatCode>0.00</c:formatCode>
                <c:ptCount val="24"/>
                <c:pt idx="0">
                  <c:v>53.145436310564079</c:v>
                </c:pt>
                <c:pt idx="1">
                  <c:v>53.145295941678377</c:v>
                </c:pt>
                <c:pt idx="2">
                  <c:v>53.145536069665212</c:v>
                </c:pt>
                <c:pt idx="3">
                  <c:v>53.145295058854899</c:v>
                </c:pt>
                <c:pt idx="4">
                  <c:v>53.145295058854899</c:v>
                </c:pt>
                <c:pt idx="5">
                  <c:v>53.145883548820741</c:v>
                </c:pt>
                <c:pt idx="6">
                  <c:v>53.207008834261799</c:v>
                </c:pt>
                <c:pt idx="7">
                  <c:v>56.837992051158267</c:v>
                </c:pt>
                <c:pt idx="8">
                  <c:v>53.311604803017893</c:v>
                </c:pt>
                <c:pt idx="9">
                  <c:v>53.207008834261799</c:v>
                </c:pt>
                <c:pt idx="10">
                  <c:v>53.281452320784062</c:v>
                </c:pt>
                <c:pt idx="11">
                  <c:v>53.311604803017893</c:v>
                </c:pt>
                <c:pt idx="12">
                  <c:v>53.575619248754109</c:v>
                </c:pt>
                <c:pt idx="13">
                  <c:v>53.457721236724183</c:v>
                </c:pt>
                <c:pt idx="14">
                  <c:v>53.484581781502428</c:v>
                </c:pt>
                <c:pt idx="15">
                  <c:v>54.331287076851893</c:v>
                </c:pt>
                <c:pt idx="16">
                  <c:v>57.547959606606042</c:v>
                </c:pt>
                <c:pt idx="17">
                  <c:v>56.217565756353927</c:v>
                </c:pt>
                <c:pt idx="18">
                  <c:v>54.132716348106598</c:v>
                </c:pt>
                <c:pt idx="19">
                  <c:v>55.437698048806247</c:v>
                </c:pt>
                <c:pt idx="20">
                  <c:v>53.85846093352292</c:v>
                </c:pt>
                <c:pt idx="21">
                  <c:v>53.457721236724183</c:v>
                </c:pt>
                <c:pt idx="22">
                  <c:v>53.207008834261799</c:v>
                </c:pt>
                <c:pt idx="23">
                  <c:v>53.156741156721978</c:v>
                </c:pt>
              </c:numCache>
            </c:numRef>
          </c:val>
          <c:smooth val="0"/>
          <c:extLst>
            <c:ext xmlns:c16="http://schemas.microsoft.com/office/drawing/2014/chart" uri="{C3380CC4-5D6E-409C-BE32-E72D297353CC}">
              <c16:uniqueId val="{00000000-87DD-4C03-BB20-E4404521ACC5}"/>
            </c:ext>
          </c:extLst>
        </c:ser>
        <c:ser>
          <c:idx val="1"/>
          <c:order val="1"/>
          <c:tx>
            <c:strRef>
              <c:f>Time_Speed!$A$68</c:f>
              <c:strCache>
                <c:ptCount val="1"/>
                <c:pt idx="0">
                  <c:v>Scenario_1</c:v>
                </c:pt>
              </c:strCache>
            </c:strRef>
          </c:tx>
          <c:spPr>
            <a:ln w="28575" cap="rnd">
              <a:solidFill>
                <a:schemeClr val="accent2"/>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Time_Speed!$B$68:$Y$68</c:f>
              <c:numCache>
                <c:formatCode>0.00</c:formatCode>
                <c:ptCount val="24"/>
                <c:pt idx="0">
                  <c:v>53.145409817481813</c:v>
                </c:pt>
                <c:pt idx="1">
                  <c:v>53.145295765131337</c:v>
                </c:pt>
                <c:pt idx="2">
                  <c:v>53.145490873621178</c:v>
                </c:pt>
                <c:pt idx="3">
                  <c:v>53.145295047820703</c:v>
                </c:pt>
                <c:pt idx="4">
                  <c:v>53.145295047820703</c:v>
                </c:pt>
                <c:pt idx="5">
                  <c:v>53.145773206947631</c:v>
                </c:pt>
                <c:pt idx="6">
                  <c:v>53.188519191447959</c:v>
                </c:pt>
                <c:pt idx="7">
                  <c:v>55.731642010175896</c:v>
                </c:pt>
                <c:pt idx="8">
                  <c:v>53.261777906131272</c:v>
                </c:pt>
                <c:pt idx="9">
                  <c:v>53.195438646983099</c:v>
                </c:pt>
                <c:pt idx="10">
                  <c:v>53.255925375032128</c:v>
                </c:pt>
                <c:pt idx="11">
                  <c:v>53.280424831960573</c:v>
                </c:pt>
                <c:pt idx="12">
                  <c:v>53.494941517498802</c:v>
                </c:pt>
                <c:pt idx="13">
                  <c:v>53.399147173029803</c:v>
                </c:pt>
                <c:pt idx="14">
                  <c:v>53.420971868870218</c:v>
                </c:pt>
                <c:pt idx="15">
                  <c:v>53.975960427939647</c:v>
                </c:pt>
                <c:pt idx="16">
                  <c:v>56.229767888197351</c:v>
                </c:pt>
                <c:pt idx="17">
                  <c:v>55.297098459457033</c:v>
                </c:pt>
                <c:pt idx="18">
                  <c:v>53.947593351948377</c:v>
                </c:pt>
                <c:pt idx="19">
                  <c:v>55.007915442369132</c:v>
                </c:pt>
                <c:pt idx="20">
                  <c:v>53.724755687570749</c:v>
                </c:pt>
                <c:pt idx="21">
                  <c:v>53.399147173029803</c:v>
                </c:pt>
                <c:pt idx="22">
                  <c:v>53.195438646983099</c:v>
                </c:pt>
                <c:pt idx="23">
                  <c:v>53.154595216863243</c:v>
                </c:pt>
              </c:numCache>
            </c:numRef>
          </c:val>
          <c:smooth val="0"/>
          <c:extLst>
            <c:ext xmlns:c16="http://schemas.microsoft.com/office/drawing/2014/chart" uri="{C3380CC4-5D6E-409C-BE32-E72D297353CC}">
              <c16:uniqueId val="{00000001-87DD-4C03-BB20-E4404521ACC5}"/>
            </c:ext>
          </c:extLst>
        </c:ser>
        <c:ser>
          <c:idx val="2"/>
          <c:order val="2"/>
          <c:tx>
            <c:strRef>
              <c:f>Time_Speed!$A$69</c:f>
              <c:strCache>
                <c:ptCount val="1"/>
                <c:pt idx="0">
                  <c:v>Scenario_2</c:v>
                </c:pt>
              </c:strCache>
            </c:strRef>
          </c:tx>
          <c:spPr>
            <a:ln w="28575" cap="rnd">
              <a:solidFill>
                <a:schemeClr val="accent3"/>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Time_Speed!$B$69:$Y$69</c:f>
              <c:numCache>
                <c:formatCode>0.00</c:formatCode>
                <c:ptCount val="24"/>
                <c:pt idx="0">
                  <c:v>53.145403328433922</c:v>
                </c:pt>
                <c:pt idx="1">
                  <c:v>53.145295721889021</c:v>
                </c:pt>
                <c:pt idx="2">
                  <c:v>53.145479803588202</c:v>
                </c:pt>
                <c:pt idx="3">
                  <c:v>53.145295045118097</c:v>
                </c:pt>
                <c:pt idx="4">
                  <c:v>53.145295045118097</c:v>
                </c:pt>
                <c:pt idx="5">
                  <c:v>53.145746180507842</c:v>
                </c:pt>
                <c:pt idx="6">
                  <c:v>53.184011872633157</c:v>
                </c:pt>
                <c:pt idx="7">
                  <c:v>55.461943719053018</c:v>
                </c:pt>
                <c:pt idx="8">
                  <c:v>53.249631337753129</c:v>
                </c:pt>
                <c:pt idx="9">
                  <c:v>53.192604718596051</c:v>
                </c:pt>
                <c:pt idx="10">
                  <c:v>53.249672966553433</c:v>
                </c:pt>
                <c:pt idx="11">
                  <c:v>53.272787807299487</c:v>
                </c:pt>
                <c:pt idx="12">
                  <c:v>53.475180824790648</c:v>
                </c:pt>
                <c:pt idx="13">
                  <c:v>53.384800412771718</c:v>
                </c:pt>
                <c:pt idx="14">
                  <c:v>53.405391659592588</c:v>
                </c:pt>
                <c:pt idx="15">
                  <c:v>53.889351722962097</c:v>
                </c:pt>
                <c:pt idx="16">
                  <c:v>55.907348638861883</c:v>
                </c:pt>
                <c:pt idx="17">
                  <c:v>55.072713365427902</c:v>
                </c:pt>
                <c:pt idx="18">
                  <c:v>53.902250497587687</c:v>
                </c:pt>
                <c:pt idx="19">
                  <c:v>54.902647211349361</c:v>
                </c:pt>
                <c:pt idx="20">
                  <c:v>53.69200677120137</c:v>
                </c:pt>
                <c:pt idx="21">
                  <c:v>53.384800412771718</c:v>
                </c:pt>
                <c:pt idx="22">
                  <c:v>53.192604718596051</c:v>
                </c:pt>
                <c:pt idx="23">
                  <c:v>53.154069603948393</c:v>
                </c:pt>
              </c:numCache>
            </c:numRef>
          </c:val>
          <c:smooth val="0"/>
          <c:extLst>
            <c:ext xmlns:c16="http://schemas.microsoft.com/office/drawing/2014/chart" uri="{C3380CC4-5D6E-409C-BE32-E72D297353CC}">
              <c16:uniqueId val="{00000002-87DD-4C03-BB20-E4404521ACC5}"/>
            </c:ext>
          </c:extLst>
        </c:ser>
        <c:ser>
          <c:idx val="3"/>
          <c:order val="3"/>
          <c:tx>
            <c:strRef>
              <c:f>Time_Speed!$A$70</c:f>
              <c:strCache>
                <c:ptCount val="1"/>
                <c:pt idx="0">
                  <c:v>Scenario_3</c:v>
                </c:pt>
              </c:strCache>
            </c:strRef>
          </c:tx>
          <c:spPr>
            <a:ln w="28575" cap="rnd">
              <a:solidFill>
                <a:schemeClr val="accent4"/>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Time_Speed!$B$70:$Y$70</c:f>
              <c:numCache>
                <c:formatCode>0.00</c:formatCode>
                <c:ptCount val="24"/>
                <c:pt idx="0">
                  <c:v>53.145399353173019</c:v>
                </c:pt>
                <c:pt idx="1">
                  <c:v>53.145295695398303</c:v>
                </c:pt>
                <c:pt idx="2">
                  <c:v>53.145473021966303</c:v>
                </c:pt>
                <c:pt idx="3">
                  <c:v>53.145295043462397</c:v>
                </c:pt>
                <c:pt idx="4">
                  <c:v>53.145295043462397</c:v>
                </c:pt>
                <c:pt idx="5">
                  <c:v>53.145729623817999</c:v>
                </c:pt>
                <c:pt idx="6">
                  <c:v>53.180634783820032</c:v>
                </c:pt>
                <c:pt idx="7">
                  <c:v>55.259873461226178</c:v>
                </c:pt>
                <c:pt idx="8">
                  <c:v>53.24053057487334</c:v>
                </c:pt>
                <c:pt idx="9">
                  <c:v>53.190868623353801</c:v>
                </c:pt>
                <c:pt idx="10">
                  <c:v>53.245842673409321</c:v>
                </c:pt>
                <c:pt idx="11">
                  <c:v>53.268109283214798</c:v>
                </c:pt>
                <c:pt idx="12">
                  <c:v>53.463075214957051</c:v>
                </c:pt>
                <c:pt idx="13">
                  <c:v>53.37601143199214</c:v>
                </c:pt>
                <c:pt idx="14">
                  <c:v>53.395847054684488</c:v>
                </c:pt>
                <c:pt idx="15">
                  <c:v>53.824440998103199</c:v>
                </c:pt>
                <c:pt idx="16">
                  <c:v>55.666427826134061</c:v>
                </c:pt>
                <c:pt idx="17">
                  <c:v>54.904593821137667</c:v>
                </c:pt>
                <c:pt idx="18">
                  <c:v>53.874473032552757</c:v>
                </c:pt>
                <c:pt idx="19">
                  <c:v>54.838175140299512</c:v>
                </c:pt>
                <c:pt idx="20">
                  <c:v>53.67194447270959</c:v>
                </c:pt>
                <c:pt idx="21">
                  <c:v>53.37601143199214</c:v>
                </c:pt>
                <c:pt idx="22">
                  <c:v>53.190868623353801</c:v>
                </c:pt>
                <c:pt idx="23">
                  <c:v>53.153747607772289</c:v>
                </c:pt>
              </c:numCache>
            </c:numRef>
          </c:val>
          <c:smooth val="0"/>
          <c:extLst>
            <c:ext xmlns:c16="http://schemas.microsoft.com/office/drawing/2014/chart" uri="{C3380CC4-5D6E-409C-BE32-E72D297353CC}">
              <c16:uniqueId val="{00000003-87DD-4C03-BB20-E4404521ACC5}"/>
            </c:ext>
          </c:extLst>
        </c:ser>
        <c:ser>
          <c:idx val="4"/>
          <c:order val="4"/>
          <c:tx>
            <c:strRef>
              <c:f>Time_Speed!$A$71</c:f>
              <c:strCache>
                <c:ptCount val="1"/>
                <c:pt idx="0">
                  <c:v>Scenario_4</c:v>
                </c:pt>
              </c:strCache>
            </c:strRef>
          </c:tx>
          <c:spPr>
            <a:ln w="28575" cap="rnd">
              <a:solidFill>
                <a:schemeClr val="accent5"/>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Time_Speed!$B$71:$Y$71</c:f>
              <c:numCache>
                <c:formatCode>0.00</c:formatCode>
                <c:ptCount val="24"/>
                <c:pt idx="0">
                  <c:v>53.145393973511247</c:v>
                </c:pt>
                <c:pt idx="1">
                  <c:v>53.145295659548808</c:v>
                </c:pt>
                <c:pt idx="2">
                  <c:v>53.145463844497847</c:v>
                </c:pt>
                <c:pt idx="3">
                  <c:v>53.1452950412218</c:v>
                </c:pt>
                <c:pt idx="4">
                  <c:v>53.1452950412218</c:v>
                </c:pt>
                <c:pt idx="5">
                  <c:v>53.145707217895151</c:v>
                </c:pt>
                <c:pt idx="6">
                  <c:v>53.176004992433128</c:v>
                </c:pt>
                <c:pt idx="7">
                  <c:v>54.982846947364102</c:v>
                </c:pt>
                <c:pt idx="8">
                  <c:v>53.228053960814457</c:v>
                </c:pt>
                <c:pt idx="9">
                  <c:v>53.188519191447959</c:v>
                </c:pt>
                <c:pt idx="10">
                  <c:v>53.240659194593128</c:v>
                </c:pt>
                <c:pt idx="11">
                  <c:v>53.261777906131272</c:v>
                </c:pt>
                <c:pt idx="12">
                  <c:v>53.446692862149533</c:v>
                </c:pt>
                <c:pt idx="13">
                  <c:v>53.36411743481635</c:v>
                </c:pt>
                <c:pt idx="14">
                  <c:v>53.382930482603243</c:v>
                </c:pt>
                <c:pt idx="15">
                  <c:v>53.735467497133747</c:v>
                </c:pt>
                <c:pt idx="16">
                  <c:v>55.336139472776168</c:v>
                </c:pt>
                <c:pt idx="17">
                  <c:v>54.6741117509468</c:v>
                </c:pt>
                <c:pt idx="18">
                  <c:v>53.836882063283177</c:v>
                </c:pt>
                <c:pt idx="19">
                  <c:v>54.750887479770157</c:v>
                </c:pt>
                <c:pt idx="20">
                  <c:v>53.64479436205724</c:v>
                </c:pt>
                <c:pt idx="21">
                  <c:v>53.36411743481635</c:v>
                </c:pt>
                <c:pt idx="22">
                  <c:v>53.188519191447959</c:v>
                </c:pt>
                <c:pt idx="23">
                  <c:v>53.153311855140217</c:v>
                </c:pt>
              </c:numCache>
            </c:numRef>
          </c:val>
          <c:smooth val="0"/>
          <c:extLst>
            <c:ext xmlns:c16="http://schemas.microsoft.com/office/drawing/2014/chart" uri="{C3380CC4-5D6E-409C-BE32-E72D297353CC}">
              <c16:uniqueId val="{00000004-87DD-4C03-BB20-E4404521ACC5}"/>
            </c:ext>
          </c:extLst>
        </c:ser>
        <c:ser>
          <c:idx val="5"/>
          <c:order val="5"/>
          <c:tx>
            <c:strRef>
              <c:f>Time_Speed!$A$72</c:f>
              <c:strCache>
                <c:ptCount val="1"/>
                <c:pt idx="0">
                  <c:v>Scenario_5</c:v>
                </c:pt>
              </c:strCache>
            </c:strRef>
          </c:tx>
          <c:spPr>
            <a:ln w="28575" cap="rnd">
              <a:solidFill>
                <a:schemeClr val="accent6"/>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Time_Speed!$B$72:$Y$72</c:f>
              <c:numCache>
                <c:formatCode>0.00</c:formatCode>
                <c:ptCount val="24"/>
                <c:pt idx="0">
                  <c:v>53.145387626379623</c:v>
                </c:pt>
                <c:pt idx="1">
                  <c:v>53.145295617252202</c:v>
                </c:pt>
                <c:pt idx="2">
                  <c:v>53.145453016567728</c:v>
                </c:pt>
                <c:pt idx="3">
                  <c:v>53.145295038578261</c:v>
                </c:pt>
                <c:pt idx="4">
                  <c:v>53.145295038578261</c:v>
                </c:pt>
                <c:pt idx="5">
                  <c:v>53.145680782526917</c:v>
                </c:pt>
                <c:pt idx="6">
                  <c:v>53.172595952000499</c:v>
                </c:pt>
                <c:pt idx="7">
                  <c:v>54.778864842810357</c:v>
                </c:pt>
                <c:pt idx="8">
                  <c:v>53.218867092926963</c:v>
                </c:pt>
                <c:pt idx="9">
                  <c:v>53.185747241330347</c:v>
                </c:pt>
                <c:pt idx="10">
                  <c:v>53.234543526897617</c:v>
                </c:pt>
                <c:pt idx="11">
                  <c:v>53.254307903878143</c:v>
                </c:pt>
                <c:pt idx="12">
                  <c:v>53.427364337725983</c:v>
                </c:pt>
                <c:pt idx="13">
                  <c:v>53.350084439622272</c:v>
                </c:pt>
                <c:pt idx="14">
                  <c:v>53.367691014090219</c:v>
                </c:pt>
                <c:pt idx="15">
                  <c:v>53.669953915155311</c:v>
                </c:pt>
                <c:pt idx="16">
                  <c:v>55.092939236791231</c:v>
                </c:pt>
                <c:pt idx="17">
                  <c:v>54.504401578493159</c:v>
                </c:pt>
                <c:pt idx="18">
                  <c:v>53.792342690769097</c:v>
                </c:pt>
                <c:pt idx="19">
                  <c:v>54.647486818615747</c:v>
                </c:pt>
                <c:pt idx="20">
                  <c:v>53.61262576112852</c:v>
                </c:pt>
                <c:pt idx="21">
                  <c:v>53.350084439622272</c:v>
                </c:pt>
                <c:pt idx="22">
                  <c:v>53.185747241330347</c:v>
                </c:pt>
                <c:pt idx="23">
                  <c:v>53.152797737422517</c:v>
                </c:pt>
              </c:numCache>
            </c:numRef>
          </c:val>
          <c:smooth val="0"/>
          <c:extLst>
            <c:ext xmlns:c16="http://schemas.microsoft.com/office/drawing/2014/chart" uri="{C3380CC4-5D6E-409C-BE32-E72D297353CC}">
              <c16:uniqueId val="{00000005-87DD-4C03-BB20-E4404521ACC5}"/>
            </c:ext>
          </c:extLst>
        </c:ser>
        <c:ser>
          <c:idx val="6"/>
          <c:order val="6"/>
          <c:tx>
            <c:strRef>
              <c:f>Time_Speed!$A$73</c:f>
              <c:strCache>
                <c:ptCount val="1"/>
                <c:pt idx="0">
                  <c:v>Scenario_6</c:v>
                </c:pt>
              </c:strCache>
            </c:strRef>
          </c:tx>
          <c:spPr>
            <a:ln w="28575" cap="rnd">
              <a:solidFill>
                <a:schemeClr val="accent1">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Time_Speed!$B$73:$Y$73</c:f>
              <c:numCache>
                <c:formatCode>0.00</c:formatCode>
                <c:ptCount val="24"/>
                <c:pt idx="0">
                  <c:v>53.145383652782293</c:v>
                </c:pt>
                <c:pt idx="1">
                  <c:v>53.145295590772598</c:v>
                </c:pt>
                <c:pt idx="2">
                  <c:v>53.145446237783808</c:v>
                </c:pt>
                <c:pt idx="3">
                  <c:v>53.145295036923301</c:v>
                </c:pt>
                <c:pt idx="4">
                  <c:v>53.145295036923301</c:v>
                </c:pt>
                <c:pt idx="5">
                  <c:v>53.145664232765832</c:v>
                </c:pt>
                <c:pt idx="6">
                  <c:v>53.169366205125428</c:v>
                </c:pt>
                <c:pt idx="7">
                  <c:v>54.585610882612421</c:v>
                </c:pt>
                <c:pt idx="8">
                  <c:v>53.210163395048028</c:v>
                </c:pt>
                <c:pt idx="9">
                  <c:v>53.184011872633157</c:v>
                </c:pt>
                <c:pt idx="10">
                  <c:v>53.230714836664667</c:v>
                </c:pt>
                <c:pt idx="11">
                  <c:v>53.249631337753129</c:v>
                </c:pt>
                <c:pt idx="12">
                  <c:v>53.415263789392242</c:v>
                </c:pt>
                <c:pt idx="13">
                  <c:v>53.341299136900417</c:v>
                </c:pt>
                <c:pt idx="14">
                  <c:v>53.358150403454317</c:v>
                </c:pt>
                <c:pt idx="15">
                  <c:v>53.607892771097632</c:v>
                </c:pt>
                <c:pt idx="16">
                  <c:v>54.862529766359032</c:v>
                </c:pt>
                <c:pt idx="17">
                  <c:v>54.343617066955737</c:v>
                </c:pt>
                <c:pt idx="18">
                  <c:v>53.764764962115017</c:v>
                </c:pt>
                <c:pt idx="19">
                  <c:v>54.583460004971002</c:v>
                </c:pt>
                <c:pt idx="20">
                  <c:v>53.592707722558799</c:v>
                </c:pt>
                <c:pt idx="21">
                  <c:v>53.341299136900417</c:v>
                </c:pt>
                <c:pt idx="22">
                  <c:v>53.184011872633157</c:v>
                </c:pt>
                <c:pt idx="23">
                  <c:v>53.152475876004218</c:v>
                </c:pt>
              </c:numCache>
            </c:numRef>
          </c:val>
          <c:smooth val="0"/>
          <c:extLst>
            <c:ext xmlns:c16="http://schemas.microsoft.com/office/drawing/2014/chart" uri="{C3380CC4-5D6E-409C-BE32-E72D297353CC}">
              <c16:uniqueId val="{00000006-87DD-4C03-BB20-E4404521ACC5}"/>
            </c:ext>
          </c:extLst>
        </c:ser>
        <c:ser>
          <c:idx val="7"/>
          <c:order val="7"/>
          <c:tx>
            <c:strRef>
              <c:f>Time_Speed!$A$74</c:f>
              <c:strCache>
                <c:ptCount val="1"/>
                <c:pt idx="0">
                  <c:v>Scenario_7</c:v>
                </c:pt>
              </c:strCache>
            </c:strRef>
          </c:tx>
          <c:spPr>
            <a:ln w="28575" cap="rnd">
              <a:solidFill>
                <a:schemeClr val="accent2">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Time_Speed!$B$74:$Y$74</c:f>
              <c:numCache>
                <c:formatCode>0.00</c:formatCode>
                <c:ptCount val="24"/>
                <c:pt idx="0">
                  <c:v>53.1453791442135</c:v>
                </c:pt>
                <c:pt idx="1">
                  <c:v>53.145295560728002</c:v>
                </c:pt>
                <c:pt idx="2">
                  <c:v>53.14543854636198</c:v>
                </c:pt>
                <c:pt idx="3">
                  <c:v>53.1452950350455</c:v>
                </c:pt>
                <c:pt idx="4">
                  <c:v>53.1452950350455</c:v>
                </c:pt>
                <c:pt idx="5">
                  <c:v>53.145645454885873</c:v>
                </c:pt>
                <c:pt idx="6">
                  <c:v>53.164521889691883</c:v>
                </c:pt>
                <c:pt idx="7">
                  <c:v>54.295748183940958</c:v>
                </c:pt>
                <c:pt idx="8">
                  <c:v>53.197108669847808</c:v>
                </c:pt>
                <c:pt idx="9">
                  <c:v>53.182042868645283</c:v>
                </c:pt>
                <c:pt idx="10">
                  <c:v>53.226370684226303</c:v>
                </c:pt>
                <c:pt idx="11">
                  <c:v>53.244325158578633</c:v>
                </c:pt>
                <c:pt idx="12">
                  <c:v>53.401534126299801</c:v>
                </c:pt>
                <c:pt idx="13">
                  <c:v>53.331331055893628</c:v>
                </c:pt>
                <c:pt idx="14">
                  <c:v>53.34732532631245</c:v>
                </c:pt>
                <c:pt idx="15">
                  <c:v>53.514789766811461</c:v>
                </c:pt>
                <c:pt idx="16">
                  <c:v>54.516937309409343</c:v>
                </c:pt>
                <c:pt idx="17">
                  <c:v>54.102455476314013</c:v>
                </c:pt>
                <c:pt idx="18">
                  <c:v>53.733260898474761</c:v>
                </c:pt>
                <c:pt idx="19">
                  <c:v>54.510319990901728</c:v>
                </c:pt>
                <c:pt idx="20">
                  <c:v>53.569953884963311</c:v>
                </c:pt>
                <c:pt idx="21">
                  <c:v>53.331331055893628</c:v>
                </c:pt>
                <c:pt idx="22">
                  <c:v>53.182042868645283</c:v>
                </c:pt>
                <c:pt idx="23">
                  <c:v>53.15211068190743</c:v>
                </c:pt>
              </c:numCache>
            </c:numRef>
          </c:val>
          <c:smooth val="0"/>
          <c:extLst>
            <c:ext xmlns:c16="http://schemas.microsoft.com/office/drawing/2014/chart" uri="{C3380CC4-5D6E-409C-BE32-E72D297353CC}">
              <c16:uniqueId val="{00000007-87DD-4C03-BB20-E4404521ACC5}"/>
            </c:ext>
          </c:extLst>
        </c:ser>
        <c:ser>
          <c:idx val="8"/>
          <c:order val="8"/>
          <c:tx>
            <c:strRef>
              <c:f>Time_Speed!$A$75</c:f>
              <c:strCache>
                <c:ptCount val="1"/>
                <c:pt idx="0">
                  <c:v>Scenario_8</c:v>
                </c:pt>
              </c:strCache>
            </c:strRef>
          </c:tx>
          <c:spPr>
            <a:ln w="28575" cap="rnd">
              <a:solidFill>
                <a:schemeClr val="accent3">
                  <a:lumMod val="60000"/>
                </a:schemeClr>
              </a:solidFill>
              <a:round/>
            </a:ln>
            <a:effectLst/>
          </c:spPr>
          <c:marker>
            <c:symbol val="none"/>
          </c:marker>
          <c:cat>
            <c:strRef>
              <c:f>Time_Speed!$B$66:$Y$66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Time_Speed!$B$75:$Y$75</c:f>
              <c:numCache>
                <c:formatCode>0.00</c:formatCode>
                <c:ptCount val="24"/>
                <c:pt idx="0">
                  <c:v>53.145375920021358</c:v>
                </c:pt>
                <c:pt idx="1">
                  <c:v>53.145295539242269</c:v>
                </c:pt>
                <c:pt idx="2">
                  <c:v>53.145433046030433</c:v>
                </c:pt>
                <c:pt idx="3">
                  <c:v>53.145295033702617</c:v>
                </c:pt>
                <c:pt idx="4">
                  <c:v>53.145295033702617</c:v>
                </c:pt>
                <c:pt idx="5">
                  <c:v>53.145632026346327</c:v>
                </c:pt>
                <c:pt idx="6">
                  <c:v>53.162550512083357</c:v>
                </c:pt>
                <c:pt idx="7">
                  <c:v>54.177789550387338</c:v>
                </c:pt>
                <c:pt idx="8">
                  <c:v>53.191796094063022</c:v>
                </c:pt>
                <c:pt idx="9">
                  <c:v>53.180634783820032</c:v>
                </c:pt>
                <c:pt idx="10">
                  <c:v>53.223264070284507</c:v>
                </c:pt>
                <c:pt idx="11">
                  <c:v>53.24053057487334</c:v>
                </c:pt>
                <c:pt idx="12">
                  <c:v>53.39171569482923</c:v>
                </c:pt>
                <c:pt idx="13">
                  <c:v>53.32420262755398</c:v>
                </c:pt>
                <c:pt idx="14">
                  <c:v>53.339584038185897</c:v>
                </c:pt>
                <c:pt idx="15">
                  <c:v>53.476904611232627</c:v>
                </c:pt>
                <c:pt idx="16">
                  <c:v>54.376299641263699</c:v>
                </c:pt>
                <c:pt idx="17">
                  <c:v>54.004315592256773</c:v>
                </c:pt>
                <c:pt idx="18">
                  <c:v>53.710731541112978</c:v>
                </c:pt>
                <c:pt idx="19">
                  <c:v>54.458015706145119</c:v>
                </c:pt>
                <c:pt idx="20">
                  <c:v>53.553682036817257</c:v>
                </c:pt>
                <c:pt idx="21">
                  <c:v>53.32420262755398</c:v>
                </c:pt>
                <c:pt idx="22">
                  <c:v>53.180634783820032</c:v>
                </c:pt>
                <c:pt idx="23">
                  <c:v>53.151849522316397</c:v>
                </c:pt>
              </c:numCache>
            </c:numRef>
          </c:val>
          <c:smooth val="0"/>
          <c:extLst>
            <c:ext xmlns:c16="http://schemas.microsoft.com/office/drawing/2014/chart" uri="{C3380CC4-5D6E-409C-BE32-E72D297353CC}">
              <c16:uniqueId val="{00000008-87DD-4C03-BB20-E4404521ACC5}"/>
            </c:ext>
          </c:extLst>
        </c:ser>
        <c:dLbls>
          <c:showLegendKey val="0"/>
          <c:showVal val="0"/>
          <c:showCatName val="0"/>
          <c:showSerName val="0"/>
          <c:showPercent val="0"/>
          <c:showBubbleSize val="0"/>
        </c:dLbls>
        <c:smooth val="0"/>
        <c:axId val="1077286032"/>
        <c:axId val="1077741232"/>
      </c:lineChart>
      <c:catAx>
        <c:axId val="1077286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77741232"/>
        <c:crosses val="autoZero"/>
        <c:auto val="1"/>
        <c:lblAlgn val="ctr"/>
        <c:lblOffset val="100"/>
        <c:noMultiLvlLbl val="0"/>
      </c:catAx>
      <c:valAx>
        <c:axId val="1077741232"/>
        <c:scaling>
          <c:orientation val="minMax"/>
          <c:max val="65"/>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layout>
            <c:manualLayout>
              <c:xMode val="edge"/>
              <c:yMode val="edge"/>
              <c:x val="1.3333333333333299E-2"/>
              <c:y val="6.2580338515377906E-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77286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453629242758398E-2"/>
          <c:y val="4.3736156165072197E-2"/>
          <c:w val="0.89829127321399604"/>
          <c:h val="0.75405500347611598"/>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5FE1-4CD4-9495-A0D6F1953E53}"/>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5FE1-4CD4-9495-A0D6F1953E53}"/>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Time_Speed!$AA$3:$AX$3</c:f>
              <c:numCache>
                <c:formatCode>0.00</c:formatCode>
                <c:ptCount val="24"/>
                <c:pt idx="0">
                  <c:v>64.351580694196144</c:v>
                </c:pt>
                <c:pt idx="1">
                  <c:v>64.351884614482984</c:v>
                </c:pt>
                <c:pt idx="2">
                  <c:v>64.351364702104888</c:v>
                </c:pt>
                <c:pt idx="3">
                  <c:v>64.351886525941111</c:v>
                </c:pt>
                <c:pt idx="4">
                  <c:v>64.351886525941111</c:v>
                </c:pt>
                <c:pt idx="5">
                  <c:v>64.350612373538965</c:v>
                </c:pt>
                <c:pt idx="6">
                  <c:v>64.218542920920655</c:v>
                </c:pt>
                <c:pt idx="7">
                  <c:v>57.240359531688703</c:v>
                </c:pt>
                <c:pt idx="8">
                  <c:v>63.993811720375021</c:v>
                </c:pt>
                <c:pt idx="9">
                  <c:v>64.218542920920655</c:v>
                </c:pt>
                <c:pt idx="10">
                  <c:v>64.058428010852921</c:v>
                </c:pt>
                <c:pt idx="11">
                  <c:v>63.993811720375021</c:v>
                </c:pt>
                <c:pt idx="12">
                  <c:v>63.433485362277352</c:v>
                </c:pt>
                <c:pt idx="13">
                  <c:v>63.682486813757542</c:v>
                </c:pt>
                <c:pt idx="14">
                  <c:v>63.625585351734003</c:v>
                </c:pt>
                <c:pt idx="15">
                  <c:v>61.882616830406079</c:v>
                </c:pt>
                <c:pt idx="16">
                  <c:v>56.049479523016061</c:v>
                </c:pt>
                <c:pt idx="17">
                  <c:v>58.323263402744921</c:v>
                </c:pt>
                <c:pt idx="18">
                  <c:v>62.282753649006352</c:v>
                </c:pt>
                <c:pt idx="19">
                  <c:v>59.743984444267561</c:v>
                </c:pt>
                <c:pt idx="20">
                  <c:v>62.843987092895922</c:v>
                </c:pt>
                <c:pt idx="21">
                  <c:v>63.682486813757542</c:v>
                </c:pt>
                <c:pt idx="22">
                  <c:v>64.218542920920655</c:v>
                </c:pt>
                <c:pt idx="23">
                  <c:v>64.327113380697099</c:v>
                </c:pt>
              </c:numCache>
            </c:numRef>
          </c:val>
          <c:smooth val="0"/>
          <c:extLst>
            <c:ext xmlns:c16="http://schemas.microsoft.com/office/drawing/2014/chart" uri="{C3380CC4-5D6E-409C-BE32-E72D297353CC}">
              <c16:uniqueId val="{00000000-5FE1-4CD4-9495-A0D6F1953E53}"/>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Time_Speed!$AA$4:$AX$4</c:f>
              <c:numCache>
                <c:formatCode>0.00</c:formatCode>
                <c:ptCount val="24"/>
                <c:pt idx="0">
                  <c:v>64.351619956076604</c:v>
                </c:pt>
                <c:pt idx="1">
                  <c:v>64.351884876122284</c:v>
                </c:pt>
                <c:pt idx="2">
                  <c:v>64.35143168074066</c:v>
                </c:pt>
                <c:pt idx="3">
                  <c:v>64.351886542293528</c:v>
                </c:pt>
                <c:pt idx="4">
                  <c:v>64.351886542293528</c:v>
                </c:pt>
                <c:pt idx="5">
                  <c:v>64.350775891973726</c:v>
                </c:pt>
                <c:pt idx="6">
                  <c:v>64.248745451120655</c:v>
                </c:pt>
                <c:pt idx="7">
                  <c:v>58.712190130887443</c:v>
                </c:pt>
                <c:pt idx="8">
                  <c:v>64.074689117516556</c:v>
                </c:pt>
                <c:pt idx="9">
                  <c:v>64.235623267444396</c:v>
                </c:pt>
                <c:pt idx="10">
                  <c:v>64.095936150723773</c:v>
                </c:pt>
                <c:pt idx="11">
                  <c:v>64.039530200946842</c:v>
                </c:pt>
                <c:pt idx="12">
                  <c:v>63.549848852617288</c:v>
                </c:pt>
                <c:pt idx="13">
                  <c:v>63.76759186811146</c:v>
                </c:pt>
                <c:pt idx="14">
                  <c:v>63.717852625009378</c:v>
                </c:pt>
                <c:pt idx="15">
                  <c:v>62.425993200781832</c:v>
                </c:pt>
                <c:pt idx="16">
                  <c:v>57.739306602119328</c:v>
                </c:pt>
                <c:pt idx="17">
                  <c:v>59.589618267526767</c:v>
                </c:pt>
                <c:pt idx="18">
                  <c:v>62.540754570326968</c:v>
                </c:pt>
                <c:pt idx="19">
                  <c:v>60.298051942460042</c:v>
                </c:pt>
                <c:pt idx="20">
                  <c:v>63.033488959539483</c:v>
                </c:pt>
                <c:pt idx="21">
                  <c:v>63.76759186811146</c:v>
                </c:pt>
                <c:pt idx="22">
                  <c:v>64.235623267444396</c:v>
                </c:pt>
                <c:pt idx="23">
                  <c:v>64.330291330461293</c:v>
                </c:pt>
              </c:numCache>
            </c:numRef>
          </c:val>
          <c:smooth val="0"/>
          <c:extLst>
            <c:ext xmlns:c16="http://schemas.microsoft.com/office/drawing/2014/chart" uri="{C3380CC4-5D6E-409C-BE32-E72D297353CC}">
              <c16:uniqueId val="{00000001-5FE1-4CD4-9495-A0D6F1953E53}"/>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Time_Speed!$AA$5:$AX$5</c:f>
              <c:numCache>
                <c:formatCode>0.00</c:formatCode>
                <c:ptCount val="24"/>
                <c:pt idx="0">
                  <c:v>64.351627876839345</c:v>
                </c:pt>
                <c:pt idx="1">
                  <c:v>64.351884928905861</c:v>
                </c:pt>
                <c:pt idx="2">
                  <c:v>64.351445193140208</c:v>
                </c:pt>
                <c:pt idx="3">
                  <c:v>64.351886545592578</c:v>
                </c:pt>
                <c:pt idx="4">
                  <c:v>64.351886545592578</c:v>
                </c:pt>
                <c:pt idx="5">
                  <c:v>64.350808880558887</c:v>
                </c:pt>
                <c:pt idx="6">
                  <c:v>64.257279555835922</c:v>
                </c:pt>
                <c:pt idx="7">
                  <c:v>59.141679909935363</c:v>
                </c:pt>
                <c:pt idx="8">
                  <c:v>64.097567976385093</c:v>
                </c:pt>
                <c:pt idx="9">
                  <c:v>64.239070186736313</c:v>
                </c:pt>
                <c:pt idx="10">
                  <c:v>64.103508431218273</c:v>
                </c:pt>
                <c:pt idx="11">
                  <c:v>64.048763356162539</c:v>
                </c:pt>
                <c:pt idx="12">
                  <c:v>63.573380863719649</c:v>
                </c:pt>
                <c:pt idx="13">
                  <c:v>63.784792248907451</c:v>
                </c:pt>
                <c:pt idx="14">
                  <c:v>63.736503091627903</c:v>
                </c:pt>
                <c:pt idx="15">
                  <c:v>62.581188838365861</c:v>
                </c:pt>
                <c:pt idx="16">
                  <c:v>58.235167326982712</c:v>
                </c:pt>
                <c:pt idx="17">
                  <c:v>59.957289199796342</c:v>
                </c:pt>
                <c:pt idx="18">
                  <c:v>62.593074278287403</c:v>
                </c:pt>
                <c:pt idx="19">
                  <c:v>60.410967809013641</c:v>
                </c:pt>
                <c:pt idx="20">
                  <c:v>63.0718659589579</c:v>
                </c:pt>
                <c:pt idx="21">
                  <c:v>63.784792248907451</c:v>
                </c:pt>
                <c:pt idx="22">
                  <c:v>64.239070186736313</c:v>
                </c:pt>
                <c:pt idx="23">
                  <c:v>64.330932493476055</c:v>
                </c:pt>
              </c:numCache>
            </c:numRef>
          </c:val>
          <c:smooth val="0"/>
          <c:extLst>
            <c:ext xmlns:c16="http://schemas.microsoft.com/office/drawing/2014/chart" uri="{C3380CC4-5D6E-409C-BE32-E72D297353CC}">
              <c16:uniqueId val="{00000002-5FE1-4CD4-9495-A0D6F1953E53}"/>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Time_Speed!$AA$6:$AX$6</c:f>
              <c:numCache>
                <c:formatCode>0.00</c:formatCode>
                <c:ptCount val="24"/>
                <c:pt idx="0">
                  <c:v>64.351639321395197</c:v>
                </c:pt>
                <c:pt idx="1">
                  <c:v>64.35188500517171</c:v>
                </c:pt>
                <c:pt idx="2">
                  <c:v>64.351464716944108</c:v>
                </c:pt>
                <c:pt idx="3">
                  <c:v>64.35188655035914</c:v>
                </c:pt>
                <c:pt idx="4">
                  <c:v>64.35188655035914</c:v>
                </c:pt>
                <c:pt idx="5">
                  <c:v>64.350856545161548</c:v>
                </c:pt>
                <c:pt idx="6">
                  <c:v>64.263134262472406</c:v>
                </c:pt>
                <c:pt idx="7">
                  <c:v>59.439910815101001</c:v>
                </c:pt>
                <c:pt idx="8">
                  <c:v>64.113269641083676</c:v>
                </c:pt>
                <c:pt idx="9">
                  <c:v>64.244051224588731</c:v>
                </c:pt>
                <c:pt idx="10">
                  <c:v>64.114452627603811</c:v>
                </c:pt>
                <c:pt idx="11">
                  <c:v>64.062108860028985</c:v>
                </c:pt>
                <c:pt idx="12">
                  <c:v>63.607412591553931</c:v>
                </c:pt>
                <c:pt idx="13">
                  <c:v>63.80966112892915</c:v>
                </c:pt>
                <c:pt idx="14">
                  <c:v>63.763470068455021</c:v>
                </c:pt>
                <c:pt idx="15">
                  <c:v>62.688081766672838</c:v>
                </c:pt>
                <c:pt idx="16">
                  <c:v>58.580222936122851</c:v>
                </c:pt>
                <c:pt idx="17">
                  <c:v>60.212102701273778</c:v>
                </c:pt>
                <c:pt idx="18">
                  <c:v>62.668824775944223</c:v>
                </c:pt>
                <c:pt idx="19">
                  <c:v>60.575028882002982</c:v>
                </c:pt>
                <c:pt idx="20">
                  <c:v>63.127398725596002</c:v>
                </c:pt>
                <c:pt idx="21">
                  <c:v>63.80966112892915</c:v>
                </c:pt>
                <c:pt idx="22">
                  <c:v>64.244051224588731</c:v>
                </c:pt>
                <c:pt idx="23">
                  <c:v>64.331858919568475</c:v>
                </c:pt>
              </c:numCache>
            </c:numRef>
          </c:val>
          <c:smooth val="0"/>
          <c:extLst>
            <c:ext xmlns:c16="http://schemas.microsoft.com/office/drawing/2014/chart" uri="{C3380CC4-5D6E-409C-BE32-E72D297353CC}">
              <c16:uniqueId val="{00000003-5FE1-4CD4-9495-A0D6F1953E53}"/>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Time_Speed!$AA$7:$AX$7</c:f>
              <c:numCache>
                <c:formatCode>0.00</c:formatCode>
                <c:ptCount val="24"/>
                <c:pt idx="0">
                  <c:v>64.351650105345513</c:v>
                </c:pt>
                <c:pt idx="1">
                  <c:v>64.351885077035305</c:v>
                </c:pt>
                <c:pt idx="2">
                  <c:v>64.351483113795766</c:v>
                </c:pt>
                <c:pt idx="3">
                  <c:v>64.351886554850623</c:v>
                </c:pt>
                <c:pt idx="4">
                  <c:v>64.351886554850623</c:v>
                </c:pt>
                <c:pt idx="5">
                  <c:v>64.350901458507877</c:v>
                </c:pt>
                <c:pt idx="6">
                  <c:v>64.273502123153165</c:v>
                </c:pt>
                <c:pt idx="7">
                  <c:v>59.97534499450412</c:v>
                </c:pt>
                <c:pt idx="8">
                  <c:v>64.141086932881123</c:v>
                </c:pt>
                <c:pt idx="9">
                  <c:v>64.248745451120655</c:v>
                </c:pt>
                <c:pt idx="10">
                  <c:v>64.124768517382861</c:v>
                </c:pt>
                <c:pt idx="11">
                  <c:v>64.074689117516556</c:v>
                </c:pt>
                <c:pt idx="12">
                  <c:v>63.639513279945533</c:v>
                </c:pt>
                <c:pt idx="13">
                  <c:v>63.833112265778098</c:v>
                </c:pt>
                <c:pt idx="14">
                  <c:v>63.788901332599352</c:v>
                </c:pt>
                <c:pt idx="15">
                  <c:v>62.878224520982847</c:v>
                </c:pt>
                <c:pt idx="16">
                  <c:v>59.201247825264844</c:v>
                </c:pt>
                <c:pt idx="17">
                  <c:v>60.668579401827579</c:v>
                </c:pt>
                <c:pt idx="18">
                  <c:v>62.740370731522709</c:v>
                </c:pt>
                <c:pt idx="19">
                  <c:v>60.730497916222717</c:v>
                </c:pt>
                <c:pt idx="20">
                  <c:v>63.179815559596108</c:v>
                </c:pt>
                <c:pt idx="21">
                  <c:v>63.833112265778098</c:v>
                </c:pt>
                <c:pt idx="22">
                  <c:v>64.248745451120655</c:v>
                </c:pt>
                <c:pt idx="23">
                  <c:v>64.332731894410031</c:v>
                </c:pt>
              </c:numCache>
            </c:numRef>
          </c:val>
          <c:smooth val="0"/>
          <c:extLst>
            <c:ext xmlns:c16="http://schemas.microsoft.com/office/drawing/2014/chart" uri="{C3380CC4-5D6E-409C-BE32-E72D297353CC}">
              <c16:uniqueId val="{00000004-5FE1-4CD4-9495-A0D6F1953E53}"/>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Time_Speed!$AA$8:$AX$8</c:f>
              <c:numCache>
                <c:formatCode>0.00</c:formatCode>
                <c:ptCount val="24"/>
                <c:pt idx="0">
                  <c:v>64.351661828354679</c:v>
                </c:pt>
                <c:pt idx="1">
                  <c:v>64.351885155156737</c:v>
                </c:pt>
                <c:pt idx="2">
                  <c:v>64.351503112638056</c:v>
                </c:pt>
                <c:pt idx="3">
                  <c:v>64.351886559733202</c:v>
                </c:pt>
                <c:pt idx="4">
                  <c:v>64.351886559733202</c:v>
                </c:pt>
                <c:pt idx="5">
                  <c:v>64.350950282930711</c:v>
                </c:pt>
                <c:pt idx="6">
                  <c:v>64.280299439335863</c:v>
                </c:pt>
                <c:pt idx="7">
                  <c:v>60.331553920638981</c:v>
                </c:pt>
                <c:pt idx="8">
                  <c:v>64.159332572382198</c:v>
                </c:pt>
                <c:pt idx="9">
                  <c:v>64.253849224159168</c:v>
                </c:pt>
                <c:pt idx="10">
                  <c:v>64.13598647012364</c:v>
                </c:pt>
                <c:pt idx="11">
                  <c:v>64.088370456682426</c:v>
                </c:pt>
                <c:pt idx="12">
                  <c:v>63.674446037126813</c:v>
                </c:pt>
                <c:pt idx="13">
                  <c:v>63.858625064389003</c:v>
                </c:pt>
                <c:pt idx="14">
                  <c:v>63.816570146646967</c:v>
                </c:pt>
                <c:pt idx="15">
                  <c:v>63.003478540878199</c:v>
                </c:pt>
                <c:pt idx="16">
                  <c:v>59.615485314459953</c:v>
                </c:pt>
                <c:pt idx="17">
                  <c:v>60.971545735989658</c:v>
                </c:pt>
                <c:pt idx="18">
                  <c:v>62.818332380267009</c:v>
                </c:pt>
                <c:pt idx="19">
                  <c:v>60.900285961755692</c:v>
                </c:pt>
                <c:pt idx="20">
                  <c:v>63.236895630884497</c:v>
                </c:pt>
                <c:pt idx="21">
                  <c:v>63.858625064389003</c:v>
                </c:pt>
                <c:pt idx="22">
                  <c:v>64.253849224159168</c:v>
                </c:pt>
                <c:pt idx="23">
                  <c:v>64.33368091384628</c:v>
                </c:pt>
              </c:numCache>
            </c:numRef>
          </c:val>
          <c:smooth val="0"/>
          <c:extLst>
            <c:ext xmlns:c16="http://schemas.microsoft.com/office/drawing/2014/chart" uri="{C3380CC4-5D6E-409C-BE32-E72D297353CC}">
              <c16:uniqueId val="{00000005-5FE1-4CD4-9495-A0D6F1953E53}"/>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Time_Speed!$AA$9:$AX$9</c:f>
              <c:numCache>
                <c:formatCode>0.00</c:formatCode>
                <c:ptCount val="24"/>
                <c:pt idx="0">
                  <c:v>64.351669706542424</c:v>
                </c:pt>
                <c:pt idx="1">
                  <c:v>64.351885207656466</c:v>
                </c:pt>
                <c:pt idx="2">
                  <c:v>64.351516552417351</c:v>
                </c:pt>
                <c:pt idx="3">
                  <c:v>64.351886563014446</c:v>
                </c:pt>
                <c:pt idx="4">
                  <c:v>64.351886563014446</c:v>
                </c:pt>
                <c:pt idx="5">
                  <c:v>64.350983094328953</c:v>
                </c:pt>
                <c:pt idx="6">
                  <c:v>64.286522322900581</c:v>
                </c:pt>
                <c:pt idx="7">
                  <c:v>60.661319641230961</c:v>
                </c:pt>
                <c:pt idx="8">
                  <c:v>64.176042013975163</c:v>
                </c:pt>
                <c:pt idx="9">
                  <c:v>64.257279555835922</c:v>
                </c:pt>
                <c:pt idx="10">
                  <c:v>64.143527448868625</c:v>
                </c:pt>
                <c:pt idx="11">
                  <c:v>64.097567976385093</c:v>
                </c:pt>
                <c:pt idx="12">
                  <c:v>63.697943366692023</c:v>
                </c:pt>
                <c:pt idx="13">
                  <c:v>63.875781828866543</c:v>
                </c:pt>
                <c:pt idx="14">
                  <c:v>63.835177841407301</c:v>
                </c:pt>
                <c:pt idx="15">
                  <c:v>63.118562484276147</c:v>
                </c:pt>
                <c:pt idx="16">
                  <c:v>59.999749214614013</c:v>
                </c:pt>
                <c:pt idx="17">
                  <c:v>61.25151411869814</c:v>
                </c:pt>
                <c:pt idx="18">
                  <c:v>62.87083370181751</c:v>
                </c:pt>
                <c:pt idx="19">
                  <c:v>61.014963606320023</c:v>
                </c:pt>
                <c:pt idx="20">
                  <c:v>63.275312992509242</c:v>
                </c:pt>
                <c:pt idx="21">
                  <c:v>63.875781828866543</c:v>
                </c:pt>
                <c:pt idx="22">
                  <c:v>64.257279555835922</c:v>
                </c:pt>
                <c:pt idx="23">
                  <c:v>64.334318696789012</c:v>
                </c:pt>
              </c:numCache>
            </c:numRef>
          </c:val>
          <c:smooth val="0"/>
          <c:extLst>
            <c:ext xmlns:c16="http://schemas.microsoft.com/office/drawing/2014/chart" uri="{C3380CC4-5D6E-409C-BE32-E72D297353CC}">
              <c16:uniqueId val="{00000006-5FE1-4CD4-9495-A0D6F1953E53}"/>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Time_Speed!$AA$10:$AX$10</c:f>
              <c:numCache>
                <c:formatCode>0.00</c:formatCode>
                <c:ptCount val="24"/>
                <c:pt idx="0">
                  <c:v>64.351677428295872</c:v>
                </c:pt>
                <c:pt idx="1">
                  <c:v>64.3518852591138</c:v>
                </c:pt>
                <c:pt idx="2">
                  <c:v>64.351529725331375</c:v>
                </c:pt>
                <c:pt idx="3">
                  <c:v>64.351886566230519</c:v>
                </c:pt>
                <c:pt idx="4">
                  <c:v>64.351886566230519</c:v>
                </c:pt>
                <c:pt idx="5">
                  <c:v>64.351015254229978</c:v>
                </c:pt>
                <c:pt idx="6">
                  <c:v>64.294651637501516</c:v>
                </c:pt>
                <c:pt idx="7">
                  <c:v>61.097491701879314</c:v>
                </c:pt>
                <c:pt idx="8">
                  <c:v>64.197878767829394</c:v>
                </c:pt>
                <c:pt idx="9">
                  <c:v>64.26064212743384</c:v>
                </c:pt>
                <c:pt idx="10">
                  <c:v>64.15092040863918</c:v>
                </c:pt>
                <c:pt idx="11">
                  <c:v>64.106585424637217</c:v>
                </c:pt>
                <c:pt idx="12">
                  <c:v>63.720990948506163</c:v>
                </c:pt>
                <c:pt idx="13">
                  <c:v>63.892606862767003</c:v>
                </c:pt>
                <c:pt idx="14">
                  <c:v>63.853426579303239</c:v>
                </c:pt>
                <c:pt idx="15">
                  <c:v>63.269504429722957</c:v>
                </c:pt>
                <c:pt idx="16">
                  <c:v>60.509249840658818</c:v>
                </c:pt>
                <c:pt idx="17">
                  <c:v>61.621073734759911</c:v>
                </c:pt>
                <c:pt idx="18">
                  <c:v>62.922377743867841</c:v>
                </c:pt>
                <c:pt idx="19">
                  <c:v>61.12778399827117</c:v>
                </c:pt>
                <c:pt idx="20">
                  <c:v>63.313012831053413</c:v>
                </c:pt>
                <c:pt idx="21">
                  <c:v>63.892606862767003</c:v>
                </c:pt>
                <c:pt idx="22">
                  <c:v>64.26064212743384</c:v>
                </c:pt>
                <c:pt idx="23">
                  <c:v>64.334943827642064</c:v>
                </c:pt>
              </c:numCache>
            </c:numRef>
          </c:val>
          <c:smooth val="0"/>
          <c:extLst>
            <c:ext xmlns:c16="http://schemas.microsoft.com/office/drawing/2014/chart" uri="{C3380CC4-5D6E-409C-BE32-E72D297353CC}">
              <c16:uniqueId val="{00000007-5FE1-4CD4-9495-A0D6F1953E53}"/>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Time_Speed!$AA$11:$AX$11</c:f>
              <c:numCache>
                <c:formatCode>0.00</c:formatCode>
                <c:ptCount val="24"/>
                <c:pt idx="0">
                  <c:v>64.35168315067304</c:v>
                </c:pt>
                <c:pt idx="1">
                  <c:v>64.351885297247335</c:v>
                </c:pt>
                <c:pt idx="2">
                  <c:v>64.351539487413064</c:v>
                </c:pt>
                <c:pt idx="3">
                  <c:v>64.351886568613878</c:v>
                </c:pt>
                <c:pt idx="4">
                  <c:v>64.351886568613878</c:v>
                </c:pt>
                <c:pt idx="5">
                  <c:v>64.351039087055952</c:v>
                </c:pt>
                <c:pt idx="6">
                  <c:v>64.299457360070505</c:v>
                </c:pt>
                <c:pt idx="7">
                  <c:v>61.358246782499677</c:v>
                </c:pt>
                <c:pt idx="8">
                  <c:v>64.210792166599106</c:v>
                </c:pt>
                <c:pt idx="9">
                  <c:v>64.263134262472406</c:v>
                </c:pt>
                <c:pt idx="10">
                  <c:v>64.156400224426037</c:v>
                </c:pt>
                <c:pt idx="11">
                  <c:v>64.113269641083676</c:v>
                </c:pt>
                <c:pt idx="12">
                  <c:v>63.738081633453049</c:v>
                </c:pt>
                <c:pt idx="13">
                  <c:v>63.905081147067392</c:v>
                </c:pt>
                <c:pt idx="14">
                  <c:v>63.866956944115152</c:v>
                </c:pt>
                <c:pt idx="15">
                  <c:v>63.35905719264543</c:v>
                </c:pt>
                <c:pt idx="16">
                  <c:v>60.81432183554962</c:v>
                </c:pt>
                <c:pt idx="17">
                  <c:v>61.841600980090419</c:v>
                </c:pt>
                <c:pt idx="18">
                  <c:v>62.960630157286481</c:v>
                </c:pt>
                <c:pt idx="19">
                  <c:v>61.211661586868843</c:v>
                </c:pt>
                <c:pt idx="20">
                  <c:v>63.340980127858373</c:v>
                </c:pt>
                <c:pt idx="21">
                  <c:v>63.905081147067392</c:v>
                </c:pt>
                <c:pt idx="22">
                  <c:v>64.263134262472406</c:v>
                </c:pt>
                <c:pt idx="23">
                  <c:v>64.335407102517436</c:v>
                </c:pt>
              </c:numCache>
            </c:numRef>
          </c:val>
          <c:smooth val="0"/>
          <c:extLst>
            <c:ext xmlns:c16="http://schemas.microsoft.com/office/drawing/2014/chart" uri="{C3380CC4-5D6E-409C-BE32-E72D297353CC}">
              <c16:uniqueId val="{00000008-5FE1-4CD4-9495-A0D6F1953E53}"/>
            </c:ext>
          </c:extLst>
        </c:ser>
        <c:dLbls>
          <c:showLegendKey val="0"/>
          <c:showVal val="0"/>
          <c:showCatName val="0"/>
          <c:showSerName val="0"/>
          <c:showPercent val="0"/>
          <c:showBubbleSize val="0"/>
        </c:dLbls>
        <c:smooth val="0"/>
        <c:axId val="1183724256"/>
        <c:axId val="1183726576"/>
      </c:lineChart>
      <c:catAx>
        <c:axId val="1183724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726576"/>
        <c:crosses val="autoZero"/>
        <c:auto val="1"/>
        <c:lblAlgn val="ctr"/>
        <c:lblOffset val="100"/>
        <c:noMultiLvlLbl val="0"/>
      </c:catAx>
      <c:valAx>
        <c:axId val="1183726576"/>
        <c:scaling>
          <c:orientation val="minMax"/>
          <c:max val="7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724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411086378984599E-2"/>
          <c:y val="4.3389034703995299E-2"/>
          <c:w val="0.88493692272917901"/>
          <c:h val="0.74119218431029399"/>
        </c:manualLayout>
      </c:layout>
      <c:lineChart>
        <c:grouping val="standard"/>
        <c:varyColors val="0"/>
        <c:ser>
          <c:idx val="0"/>
          <c:order val="0"/>
          <c:tx>
            <c:strRef>
              <c:f>Time_Speed!$A$35</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D53F-424D-82CC-6AF5BE9EC817}"/>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B-D53F-424D-82CC-6AF5BE9EC817}"/>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Time_Speed!$AA$35:$AX$35</c:f>
              <c:numCache>
                <c:formatCode>0.00</c:formatCode>
                <c:ptCount val="24"/>
                <c:pt idx="0">
                  <c:v>64.351706882870587</c:v>
                </c:pt>
                <c:pt idx="1">
                  <c:v>64.351885455397095</c:v>
                </c:pt>
                <c:pt idx="2">
                  <c:v>64.351579973337024</c:v>
                </c:pt>
                <c:pt idx="3">
                  <c:v>64.351886578498252</c:v>
                </c:pt>
                <c:pt idx="4">
                  <c:v>64.351886578498252</c:v>
                </c:pt>
                <c:pt idx="5">
                  <c:v>64.351137928167574</c:v>
                </c:pt>
                <c:pt idx="6">
                  <c:v>64.273471857815281</c:v>
                </c:pt>
                <c:pt idx="7">
                  <c:v>59.973768197436073</c:v>
                </c:pt>
                <c:pt idx="8">
                  <c:v>64.1410057059894</c:v>
                </c:pt>
                <c:pt idx="9">
                  <c:v>64.273471857815281</c:v>
                </c:pt>
                <c:pt idx="10">
                  <c:v>64.179136440275911</c:v>
                </c:pt>
                <c:pt idx="11">
                  <c:v>64.1410057059894</c:v>
                </c:pt>
                <c:pt idx="12">
                  <c:v>63.809059097358443</c:v>
                </c:pt>
                <c:pt idx="13">
                  <c:v>63.95686726913933</c:v>
                </c:pt>
                <c:pt idx="14">
                  <c:v>63.923132129574583</c:v>
                </c:pt>
                <c:pt idx="15">
                  <c:v>62.877667875819277</c:v>
                </c:pt>
                <c:pt idx="16">
                  <c:v>59.199416092002757</c:v>
                </c:pt>
                <c:pt idx="17">
                  <c:v>60.667237028609982</c:v>
                </c:pt>
                <c:pt idx="18">
                  <c:v>63.119770508047957</c:v>
                </c:pt>
                <c:pt idx="19">
                  <c:v>61.561994668776038</c:v>
                </c:pt>
                <c:pt idx="20">
                  <c:v>63.457231964698991</c:v>
                </c:pt>
                <c:pt idx="21">
                  <c:v>63.95686726913933</c:v>
                </c:pt>
                <c:pt idx="22">
                  <c:v>64.273471857815281</c:v>
                </c:pt>
                <c:pt idx="23">
                  <c:v>64.337328494932507</c:v>
                </c:pt>
              </c:numCache>
            </c:numRef>
          </c:val>
          <c:smooth val="0"/>
          <c:extLst>
            <c:ext xmlns:c16="http://schemas.microsoft.com/office/drawing/2014/chart" uri="{C3380CC4-5D6E-409C-BE32-E72D297353CC}">
              <c16:uniqueId val="{00000000-D53F-424D-82CC-6AF5BE9EC817}"/>
            </c:ext>
          </c:extLst>
        </c:ser>
        <c:ser>
          <c:idx val="1"/>
          <c:order val="1"/>
          <c:tx>
            <c:strRef>
              <c:f>Time_Speed!$A$36</c:f>
              <c:strCache>
                <c:ptCount val="1"/>
                <c:pt idx="0">
                  <c:v>Scenario_1</c:v>
                </c:pt>
              </c:strCache>
            </c:strRef>
          </c:tx>
          <c:spPr>
            <a:ln w="28575" cap="rnd">
              <a:solidFill>
                <a:schemeClr val="accent2"/>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Time_Speed!$AA$36:$AX$36</c:f>
              <c:numCache>
                <c:formatCode>0.00</c:formatCode>
                <c:ptCount val="24"/>
                <c:pt idx="0">
                  <c:v>64.351734979888505</c:v>
                </c:pt>
                <c:pt idx="1">
                  <c:v>64.351885642633505</c:v>
                </c:pt>
                <c:pt idx="2">
                  <c:v>64.35162790545111</c:v>
                </c:pt>
                <c:pt idx="3">
                  <c:v>64.35188659020055</c:v>
                </c:pt>
                <c:pt idx="4">
                  <c:v>64.35188659020055</c:v>
                </c:pt>
                <c:pt idx="5">
                  <c:v>64.3512549484159</c:v>
                </c:pt>
                <c:pt idx="6">
                  <c:v>64.293484850336554</c:v>
                </c:pt>
                <c:pt idx="7">
                  <c:v>61.034503051095292</c:v>
                </c:pt>
                <c:pt idx="8">
                  <c:v>64.194743998928473</c:v>
                </c:pt>
                <c:pt idx="9">
                  <c:v>64.285715032261635</c:v>
                </c:pt>
                <c:pt idx="10">
                  <c:v>64.206075116848822</c:v>
                </c:pt>
                <c:pt idx="11">
                  <c:v>64.173873998475671</c:v>
                </c:pt>
                <c:pt idx="12">
                  <c:v>63.89329528749515</c:v>
                </c:pt>
                <c:pt idx="13">
                  <c:v>64.01828644659517</c:v>
                </c:pt>
                <c:pt idx="14">
                  <c:v>63.989766881484357</c:v>
                </c:pt>
                <c:pt idx="15">
                  <c:v>63.247797972150458</c:v>
                </c:pt>
                <c:pt idx="16">
                  <c:v>60.435929030541018</c:v>
                </c:pt>
                <c:pt idx="17">
                  <c:v>61.567757207549931</c:v>
                </c:pt>
                <c:pt idx="18">
                  <c:v>63.309222935621762</c:v>
                </c:pt>
                <c:pt idx="19">
                  <c:v>61.981980249689592</c:v>
                </c:pt>
                <c:pt idx="20">
                  <c:v>63.595417570687147</c:v>
                </c:pt>
                <c:pt idx="21">
                  <c:v>64.01828644659517</c:v>
                </c:pt>
                <c:pt idx="22">
                  <c:v>64.285715032261635</c:v>
                </c:pt>
                <c:pt idx="23">
                  <c:v>64.339603416164351</c:v>
                </c:pt>
              </c:numCache>
            </c:numRef>
          </c:val>
          <c:smooth val="0"/>
          <c:extLst>
            <c:ext xmlns:c16="http://schemas.microsoft.com/office/drawing/2014/chart" uri="{C3380CC4-5D6E-409C-BE32-E72D297353CC}">
              <c16:uniqueId val="{00000001-D53F-424D-82CC-6AF5BE9EC817}"/>
            </c:ext>
          </c:extLst>
        </c:ser>
        <c:ser>
          <c:idx val="2"/>
          <c:order val="2"/>
          <c:tx>
            <c:strRef>
              <c:f>Time_Speed!$A$37</c:f>
              <c:strCache>
                <c:ptCount val="1"/>
                <c:pt idx="0">
                  <c:v>Scenario_2</c:v>
                </c:pt>
              </c:strCache>
            </c:strRef>
          </c:tx>
          <c:spPr>
            <a:ln w="28575" cap="rnd">
              <a:solidFill>
                <a:schemeClr val="accent3"/>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Time_Speed!$AA$37:$AX$37</c:f>
              <c:numCache>
                <c:formatCode>0.00</c:formatCode>
                <c:ptCount val="24"/>
                <c:pt idx="0">
                  <c:v>64.351740626888017</c:v>
                </c:pt>
                <c:pt idx="1">
                  <c:v>64.351885680264729</c:v>
                </c:pt>
                <c:pt idx="2">
                  <c:v>64.351637538954932</c:v>
                </c:pt>
                <c:pt idx="3">
                  <c:v>64.351886592552447</c:v>
                </c:pt>
                <c:pt idx="4">
                  <c:v>64.351886592552447</c:v>
                </c:pt>
                <c:pt idx="5">
                  <c:v>64.351278467438249</c:v>
                </c:pt>
                <c:pt idx="6">
                  <c:v>64.298457569331006</c:v>
                </c:pt>
                <c:pt idx="7">
                  <c:v>61.303818874961962</c:v>
                </c:pt>
                <c:pt idx="8">
                  <c:v>64.208105370747404</c:v>
                </c:pt>
                <c:pt idx="9">
                  <c:v>64.288176253631022</c:v>
                </c:pt>
                <c:pt idx="10">
                  <c:v>64.211492037206128</c:v>
                </c:pt>
                <c:pt idx="11">
                  <c:v>64.180484001637112</c:v>
                </c:pt>
                <c:pt idx="12">
                  <c:v>63.91025209951988</c:v>
                </c:pt>
                <c:pt idx="13">
                  <c:v>64.030644839101612</c:v>
                </c:pt>
                <c:pt idx="14">
                  <c:v>64.003176041212527</c:v>
                </c:pt>
                <c:pt idx="15">
                  <c:v>63.340380433378748</c:v>
                </c:pt>
                <c:pt idx="16">
                  <c:v>60.750585159870141</c:v>
                </c:pt>
                <c:pt idx="17">
                  <c:v>61.795594908649122</c:v>
                </c:pt>
                <c:pt idx="18">
                  <c:v>63.34743681344937</c:v>
                </c:pt>
                <c:pt idx="19">
                  <c:v>62.067082359015103</c:v>
                </c:pt>
                <c:pt idx="20">
                  <c:v>63.623263064282121</c:v>
                </c:pt>
                <c:pt idx="21">
                  <c:v>64.030644839101612</c:v>
                </c:pt>
                <c:pt idx="22">
                  <c:v>64.288176253631022</c:v>
                </c:pt>
                <c:pt idx="23">
                  <c:v>64.340060653945997</c:v>
                </c:pt>
              </c:numCache>
            </c:numRef>
          </c:val>
          <c:smooth val="0"/>
          <c:extLst>
            <c:ext xmlns:c16="http://schemas.microsoft.com/office/drawing/2014/chart" uri="{C3380CC4-5D6E-409C-BE32-E72D297353CC}">
              <c16:uniqueId val="{00000002-D53F-424D-82CC-6AF5BE9EC817}"/>
            </c:ext>
          </c:extLst>
        </c:ser>
        <c:ser>
          <c:idx val="3"/>
          <c:order val="3"/>
          <c:tx>
            <c:strRef>
              <c:f>Time_Speed!$A$38</c:f>
              <c:strCache>
                <c:ptCount val="1"/>
                <c:pt idx="0">
                  <c:v>Scenario_3</c:v>
                </c:pt>
              </c:strCache>
            </c:strRef>
          </c:tx>
          <c:spPr>
            <a:ln w="28575" cap="rnd">
              <a:solidFill>
                <a:schemeClr val="accent4"/>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Time_Speed!$AA$38:$AX$38</c:f>
              <c:numCache>
                <c:formatCode>0.00</c:formatCode>
                <c:ptCount val="24"/>
                <c:pt idx="0">
                  <c:v>64.351746226331599</c:v>
                </c:pt>
                <c:pt idx="1">
                  <c:v>64.351885717578895</c:v>
                </c:pt>
                <c:pt idx="2">
                  <c:v>64.351647091331003</c:v>
                </c:pt>
                <c:pt idx="3">
                  <c:v>64.351886594884562</c:v>
                </c:pt>
                <c:pt idx="4">
                  <c:v>64.351886594884562</c:v>
                </c:pt>
                <c:pt idx="5">
                  <c:v>64.351301788407781</c:v>
                </c:pt>
                <c:pt idx="6">
                  <c:v>64.302692962127253</c:v>
                </c:pt>
                <c:pt idx="7">
                  <c:v>61.534484972070722</c:v>
                </c:pt>
                <c:pt idx="8">
                  <c:v>64.219488351383887</c:v>
                </c:pt>
                <c:pt idx="9">
                  <c:v>64.290616933456306</c:v>
                </c:pt>
                <c:pt idx="10">
                  <c:v>64.216864240479694</c:v>
                </c:pt>
                <c:pt idx="11">
                  <c:v>64.187039681997661</c:v>
                </c:pt>
                <c:pt idx="12">
                  <c:v>63.927074995776643</c:v>
                </c:pt>
                <c:pt idx="13">
                  <c:v>64.042903865294704</c:v>
                </c:pt>
                <c:pt idx="14">
                  <c:v>64.016477823209783</c:v>
                </c:pt>
                <c:pt idx="15">
                  <c:v>63.41937427615305</c:v>
                </c:pt>
                <c:pt idx="16">
                  <c:v>61.020842975082367</c:v>
                </c:pt>
                <c:pt idx="17">
                  <c:v>61.990478819578271</c:v>
                </c:pt>
                <c:pt idx="18">
                  <c:v>63.385317803790997</c:v>
                </c:pt>
                <c:pt idx="19">
                  <c:v>62.151572400696431</c:v>
                </c:pt>
                <c:pt idx="20">
                  <c:v>63.650856887708301</c:v>
                </c:pt>
                <c:pt idx="21">
                  <c:v>64.042903865294704</c:v>
                </c:pt>
                <c:pt idx="22">
                  <c:v>64.290616933456306</c:v>
                </c:pt>
                <c:pt idx="23">
                  <c:v>64.340514047416434</c:v>
                </c:pt>
              </c:numCache>
            </c:numRef>
          </c:val>
          <c:smooth val="0"/>
          <c:extLst>
            <c:ext xmlns:c16="http://schemas.microsoft.com/office/drawing/2014/chart" uri="{C3380CC4-5D6E-409C-BE32-E72D297353CC}">
              <c16:uniqueId val="{00000003-D53F-424D-82CC-6AF5BE9EC817}"/>
            </c:ext>
          </c:extLst>
        </c:ser>
        <c:ser>
          <c:idx val="4"/>
          <c:order val="4"/>
          <c:tx>
            <c:strRef>
              <c:f>Time_Speed!$A$39</c:f>
              <c:strCache>
                <c:ptCount val="1"/>
                <c:pt idx="0">
                  <c:v>Scenario_4</c:v>
                </c:pt>
              </c:strCache>
            </c:strRef>
          </c:tx>
          <c:spPr>
            <a:ln w="28575" cap="rnd">
              <a:solidFill>
                <a:schemeClr val="accent5"/>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Time_Speed!$AA$39:$AX$39</c:f>
              <c:numCache>
                <c:formatCode>0.00</c:formatCode>
                <c:ptCount val="24"/>
                <c:pt idx="0">
                  <c:v>64.351752805406093</c:v>
                </c:pt>
                <c:pt idx="1">
                  <c:v>64.351885761421386</c:v>
                </c:pt>
                <c:pt idx="2">
                  <c:v>64.351658314912072</c:v>
                </c:pt>
                <c:pt idx="3">
                  <c:v>64.351886597624713</c:v>
                </c:pt>
                <c:pt idx="4">
                  <c:v>64.351886597624713</c:v>
                </c:pt>
                <c:pt idx="5">
                  <c:v>64.35132918943421</c:v>
                </c:pt>
                <c:pt idx="6">
                  <c:v>64.309146778807403</c:v>
                </c:pt>
                <c:pt idx="7">
                  <c:v>61.890691717080102</c:v>
                </c:pt>
                <c:pt idx="8">
                  <c:v>64.236838413590988</c:v>
                </c:pt>
                <c:pt idx="9">
                  <c:v>64.293484850336554</c:v>
                </c:pt>
                <c:pt idx="10">
                  <c:v>64.223177466710013</c:v>
                </c:pt>
                <c:pt idx="11">
                  <c:v>64.194743998928473</c:v>
                </c:pt>
                <c:pt idx="12">
                  <c:v>63.94685240029311</c:v>
                </c:pt>
                <c:pt idx="13">
                  <c:v>64.057313623911554</c:v>
                </c:pt>
                <c:pt idx="14">
                  <c:v>64.032113836421075</c:v>
                </c:pt>
                <c:pt idx="15">
                  <c:v>63.540347753407801</c:v>
                </c:pt>
                <c:pt idx="16">
                  <c:v>61.438915764458883</c:v>
                </c:pt>
                <c:pt idx="17">
                  <c:v>62.290965926209623</c:v>
                </c:pt>
                <c:pt idx="18">
                  <c:v>63.430007415595391</c:v>
                </c:pt>
                <c:pt idx="19">
                  <c:v>62.251414329066051</c:v>
                </c:pt>
                <c:pt idx="20">
                  <c:v>63.683398698537452</c:v>
                </c:pt>
                <c:pt idx="21">
                  <c:v>64.057313623911554</c:v>
                </c:pt>
                <c:pt idx="22">
                  <c:v>64.293484850336554</c:v>
                </c:pt>
                <c:pt idx="23">
                  <c:v>64.341046770855911</c:v>
                </c:pt>
              </c:numCache>
            </c:numRef>
          </c:val>
          <c:smooth val="0"/>
          <c:extLst>
            <c:ext xmlns:c16="http://schemas.microsoft.com/office/drawing/2014/chart" uri="{C3380CC4-5D6E-409C-BE32-E72D297353CC}">
              <c16:uniqueId val="{00000004-D53F-424D-82CC-6AF5BE9EC817}"/>
            </c:ext>
          </c:extLst>
        </c:ser>
        <c:ser>
          <c:idx val="5"/>
          <c:order val="5"/>
          <c:tx>
            <c:strRef>
              <c:f>Time_Speed!$A$40</c:f>
              <c:strCache>
                <c:ptCount val="1"/>
                <c:pt idx="0">
                  <c:v>Scenario_5</c:v>
                </c:pt>
              </c:strCache>
            </c:strRef>
          </c:tx>
          <c:spPr>
            <a:ln w="28575" cap="rnd">
              <a:solidFill>
                <a:schemeClr val="accent6"/>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Time_Speed!$AA$40:$AX$40</c:f>
              <c:numCache>
                <c:formatCode>0.00</c:formatCode>
                <c:ptCount val="24"/>
                <c:pt idx="0">
                  <c:v>64.351759871540409</c:v>
                </c:pt>
                <c:pt idx="1">
                  <c:v>64.351885808509522</c:v>
                </c:pt>
                <c:pt idx="2">
                  <c:v>64.351670369394682</c:v>
                </c:pt>
                <c:pt idx="3">
                  <c:v>64.351886600567781</c:v>
                </c:pt>
                <c:pt idx="4">
                  <c:v>64.351886600567781</c:v>
                </c:pt>
                <c:pt idx="5">
                  <c:v>64.351358619021624</c:v>
                </c:pt>
                <c:pt idx="6">
                  <c:v>64.312962173760923</c:v>
                </c:pt>
                <c:pt idx="7">
                  <c:v>62.102853914071773</c:v>
                </c:pt>
                <c:pt idx="8">
                  <c:v>64.247098268950054</c:v>
                </c:pt>
                <c:pt idx="9">
                  <c:v>64.296565368064705</c:v>
                </c:pt>
                <c:pt idx="10">
                  <c:v>64.229959452514947</c:v>
                </c:pt>
                <c:pt idx="11">
                  <c:v>64.203020737368107</c:v>
                </c:pt>
                <c:pt idx="12">
                  <c:v>63.96810758766361</c:v>
                </c:pt>
                <c:pt idx="13">
                  <c:v>64.072797381005088</c:v>
                </c:pt>
                <c:pt idx="14">
                  <c:v>64.0489159147414</c:v>
                </c:pt>
                <c:pt idx="15">
                  <c:v>63.612004348198603</c:v>
                </c:pt>
                <c:pt idx="16">
                  <c:v>61.688346348545473</c:v>
                </c:pt>
                <c:pt idx="17">
                  <c:v>62.469671563401299</c:v>
                </c:pt>
                <c:pt idx="18">
                  <c:v>63.478155159842203</c:v>
                </c:pt>
                <c:pt idx="19">
                  <c:v>62.359184581805259</c:v>
                </c:pt>
                <c:pt idx="20">
                  <c:v>63.718342305947132</c:v>
                </c:pt>
                <c:pt idx="21">
                  <c:v>64.072797381005088</c:v>
                </c:pt>
                <c:pt idx="22">
                  <c:v>64.296565368064705</c:v>
                </c:pt>
                <c:pt idx="23">
                  <c:v>64.341618942386702</c:v>
                </c:pt>
              </c:numCache>
            </c:numRef>
          </c:val>
          <c:smooth val="0"/>
          <c:extLst>
            <c:ext xmlns:c16="http://schemas.microsoft.com/office/drawing/2014/chart" uri="{C3380CC4-5D6E-409C-BE32-E72D297353CC}">
              <c16:uniqueId val="{00000005-D53F-424D-82CC-6AF5BE9EC817}"/>
            </c:ext>
          </c:extLst>
        </c:ser>
        <c:ser>
          <c:idx val="6"/>
          <c:order val="6"/>
          <c:tx>
            <c:strRef>
              <c:f>Time_Speed!$A$41</c:f>
              <c:strCache>
                <c:ptCount val="1"/>
                <c:pt idx="0">
                  <c:v>Scenario_6</c:v>
                </c:pt>
              </c:strCache>
            </c:strRef>
          </c:tx>
          <c:spPr>
            <a:ln w="28575" cap="rnd">
              <a:solidFill>
                <a:schemeClr val="accent1">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Time_Speed!$AA$41:$AX$41</c:f>
              <c:numCache>
                <c:formatCode>0.00</c:formatCode>
                <c:ptCount val="24"/>
                <c:pt idx="0">
                  <c:v>64.351764211563108</c:v>
                </c:pt>
                <c:pt idx="1">
                  <c:v>64.351885837431055</c:v>
                </c:pt>
                <c:pt idx="2">
                  <c:v>64.351677773263773</c:v>
                </c:pt>
                <c:pt idx="3">
                  <c:v>64.351886602375373</c:v>
                </c:pt>
                <c:pt idx="4">
                  <c:v>64.351886602375373</c:v>
                </c:pt>
                <c:pt idx="5">
                  <c:v>64.351376694697208</c:v>
                </c:pt>
                <c:pt idx="6">
                  <c:v>64.317540279353466</c:v>
                </c:pt>
                <c:pt idx="7">
                  <c:v>62.359320454729797</c:v>
                </c:pt>
                <c:pt idx="8">
                  <c:v>64.259411823922918</c:v>
                </c:pt>
                <c:pt idx="9">
                  <c:v>64.298457569331006</c:v>
                </c:pt>
                <c:pt idx="10">
                  <c:v>64.234125660430806</c:v>
                </c:pt>
                <c:pt idx="11">
                  <c:v>64.208105370747404</c:v>
                </c:pt>
                <c:pt idx="12">
                  <c:v>63.981169536263891</c:v>
                </c:pt>
                <c:pt idx="13">
                  <c:v>64.082311220544554</c:v>
                </c:pt>
                <c:pt idx="14">
                  <c:v>64.059240128451023</c:v>
                </c:pt>
                <c:pt idx="15">
                  <c:v>63.698187680389609</c:v>
                </c:pt>
                <c:pt idx="16">
                  <c:v>61.990283434536593</c:v>
                </c:pt>
                <c:pt idx="17">
                  <c:v>62.685430816890971</c:v>
                </c:pt>
                <c:pt idx="18">
                  <c:v>63.507536813679138</c:v>
                </c:pt>
                <c:pt idx="19">
                  <c:v>62.425002544233173</c:v>
                </c:pt>
                <c:pt idx="20">
                  <c:v>63.739823696576799</c:v>
                </c:pt>
                <c:pt idx="21">
                  <c:v>64.082311220544554</c:v>
                </c:pt>
                <c:pt idx="22">
                  <c:v>64.298457569331006</c:v>
                </c:pt>
                <c:pt idx="23">
                  <c:v>64.341970375358486</c:v>
                </c:pt>
              </c:numCache>
            </c:numRef>
          </c:val>
          <c:smooth val="0"/>
          <c:extLst>
            <c:ext xmlns:c16="http://schemas.microsoft.com/office/drawing/2014/chart" uri="{C3380CC4-5D6E-409C-BE32-E72D297353CC}">
              <c16:uniqueId val="{00000006-D53F-424D-82CC-6AF5BE9EC817}"/>
            </c:ext>
          </c:extLst>
        </c:ser>
        <c:ser>
          <c:idx val="7"/>
          <c:order val="7"/>
          <c:tx>
            <c:strRef>
              <c:f>Time_Speed!$A$42</c:f>
              <c:strCache>
                <c:ptCount val="1"/>
                <c:pt idx="0">
                  <c:v>Scenario_7</c:v>
                </c:pt>
              </c:strCache>
            </c:strRef>
          </c:tx>
          <c:spPr>
            <a:ln w="28575" cap="rnd">
              <a:solidFill>
                <a:schemeClr val="accent2">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Time_Speed!$AA$42:$AX$42</c:f>
              <c:numCache>
                <c:formatCode>0.00</c:formatCode>
                <c:ptCount val="24"/>
                <c:pt idx="0">
                  <c:v>64.35176983527343</c:v>
                </c:pt>
                <c:pt idx="1">
                  <c:v>64.351885874907012</c:v>
                </c:pt>
                <c:pt idx="2">
                  <c:v>64.351687367043468</c:v>
                </c:pt>
                <c:pt idx="3">
                  <c:v>64.351886604717635</c:v>
                </c:pt>
                <c:pt idx="4">
                  <c:v>64.351886604717635</c:v>
                </c:pt>
                <c:pt idx="5">
                  <c:v>64.351400116789847</c:v>
                </c:pt>
                <c:pt idx="6">
                  <c:v>64.322597160890552</c:v>
                </c:pt>
                <c:pt idx="7">
                  <c:v>62.645038553321378</c:v>
                </c:pt>
                <c:pt idx="8">
                  <c:v>64.273016572981234</c:v>
                </c:pt>
                <c:pt idx="9">
                  <c:v>64.300909609347002</c:v>
                </c:pt>
                <c:pt idx="10">
                  <c:v>64.239524948369393</c:v>
                </c:pt>
                <c:pt idx="11">
                  <c:v>64.214695129099596</c:v>
                </c:pt>
                <c:pt idx="12">
                  <c:v>63.998102869184002</c:v>
                </c:pt>
                <c:pt idx="13">
                  <c:v>64.094643255755301</c:v>
                </c:pt>
                <c:pt idx="14">
                  <c:v>64.072622977712243</c:v>
                </c:pt>
                <c:pt idx="15">
                  <c:v>63.793641543056317</c:v>
                </c:pt>
                <c:pt idx="16">
                  <c:v>62.327200386619907</c:v>
                </c:pt>
                <c:pt idx="17">
                  <c:v>62.9254569330583</c:v>
                </c:pt>
                <c:pt idx="18">
                  <c:v>63.545831825089522</c:v>
                </c:pt>
                <c:pt idx="19">
                  <c:v>62.511019019373848</c:v>
                </c:pt>
                <c:pt idx="20">
                  <c:v>63.767680380928176</c:v>
                </c:pt>
                <c:pt idx="21">
                  <c:v>64.094643255755301</c:v>
                </c:pt>
                <c:pt idx="22">
                  <c:v>64.300909609347002</c:v>
                </c:pt>
                <c:pt idx="23">
                  <c:v>64.342425760485312</c:v>
                </c:pt>
              </c:numCache>
            </c:numRef>
          </c:val>
          <c:smooth val="0"/>
          <c:extLst>
            <c:ext xmlns:c16="http://schemas.microsoft.com/office/drawing/2014/chart" uri="{C3380CC4-5D6E-409C-BE32-E72D297353CC}">
              <c16:uniqueId val="{00000007-D53F-424D-82CC-6AF5BE9EC817}"/>
            </c:ext>
          </c:extLst>
        </c:ser>
        <c:ser>
          <c:idx val="8"/>
          <c:order val="8"/>
          <c:tx>
            <c:strRef>
              <c:f>Time_Speed!$A$43</c:f>
              <c:strCache>
                <c:ptCount val="1"/>
                <c:pt idx="0">
                  <c:v>Scenario_8</c:v>
                </c:pt>
              </c:strCache>
            </c:strRef>
          </c:tx>
          <c:spPr>
            <a:ln w="28575" cap="rnd">
              <a:solidFill>
                <a:schemeClr val="accent3">
                  <a:lumMod val="60000"/>
                </a:schemeClr>
              </a:solidFill>
              <a:round/>
            </a:ln>
            <a:effectLst/>
          </c:spPr>
          <c:marker>
            <c:symbol val="none"/>
          </c:marker>
          <c:cat>
            <c:strRef>
              <c:f>Time_Speed!$AA$34:$AX$34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Time_Speed!$AA$43:$AX$43</c:f>
              <c:numCache>
                <c:formatCode>0.00</c:formatCode>
                <c:ptCount val="24"/>
                <c:pt idx="0">
                  <c:v>64.351773925092573</c:v>
                </c:pt>
                <c:pt idx="1">
                  <c:v>64.351885902161229</c:v>
                </c:pt>
                <c:pt idx="2">
                  <c:v>64.351694344078993</c:v>
                </c:pt>
                <c:pt idx="3">
                  <c:v>64.351886606420976</c:v>
                </c:pt>
                <c:pt idx="4">
                  <c:v>64.351886606420976</c:v>
                </c:pt>
                <c:pt idx="5">
                  <c:v>64.351417150413553</c:v>
                </c:pt>
                <c:pt idx="6">
                  <c:v>64.325330441388715</c:v>
                </c:pt>
                <c:pt idx="7">
                  <c:v>62.800545077846458</c:v>
                </c:pt>
                <c:pt idx="8">
                  <c:v>64.280371544357052</c:v>
                </c:pt>
                <c:pt idx="9">
                  <c:v>64.302692962127253</c:v>
                </c:pt>
                <c:pt idx="10">
                  <c:v>64.243452126845128</c:v>
                </c:pt>
                <c:pt idx="11">
                  <c:v>64.219488351383887</c:v>
                </c:pt>
                <c:pt idx="12">
                  <c:v>64.010418092921213</c:v>
                </c:pt>
                <c:pt idx="13">
                  <c:v>64.103614655413466</c:v>
                </c:pt>
                <c:pt idx="14">
                  <c:v>64.08235910834766</c:v>
                </c:pt>
                <c:pt idx="15">
                  <c:v>63.845347968649023</c:v>
                </c:pt>
                <c:pt idx="16">
                  <c:v>62.510813297642748</c:v>
                </c:pt>
                <c:pt idx="17">
                  <c:v>63.055943780627423</c:v>
                </c:pt>
                <c:pt idx="18">
                  <c:v>63.573616644428853</c:v>
                </c:pt>
                <c:pt idx="19">
                  <c:v>62.573305832168998</c:v>
                </c:pt>
                <c:pt idx="20">
                  <c:v>63.787885922661751</c:v>
                </c:pt>
                <c:pt idx="21">
                  <c:v>64.103614655413466</c:v>
                </c:pt>
                <c:pt idx="22">
                  <c:v>64.302692962127253</c:v>
                </c:pt>
                <c:pt idx="23">
                  <c:v>64.342756941346764</c:v>
                </c:pt>
              </c:numCache>
            </c:numRef>
          </c:val>
          <c:smooth val="0"/>
          <c:extLst>
            <c:ext xmlns:c16="http://schemas.microsoft.com/office/drawing/2014/chart" uri="{C3380CC4-5D6E-409C-BE32-E72D297353CC}">
              <c16:uniqueId val="{00000008-D53F-424D-82CC-6AF5BE9EC817}"/>
            </c:ext>
          </c:extLst>
        </c:ser>
        <c:dLbls>
          <c:showLegendKey val="0"/>
          <c:showVal val="0"/>
          <c:showCatName val="0"/>
          <c:showSerName val="0"/>
          <c:showPercent val="0"/>
          <c:showBubbleSize val="0"/>
        </c:dLbls>
        <c:smooth val="0"/>
        <c:axId val="1183874400"/>
        <c:axId val="1183876448"/>
      </c:lineChart>
      <c:catAx>
        <c:axId val="118387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876448"/>
        <c:crosses val="autoZero"/>
        <c:auto val="1"/>
        <c:lblAlgn val="ctr"/>
        <c:lblOffset val="100"/>
        <c:noMultiLvlLbl val="0"/>
      </c:catAx>
      <c:valAx>
        <c:axId val="1183876448"/>
        <c:scaling>
          <c:orientation val="minMax"/>
          <c:max val="7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874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Time_Speed!$A$67</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9-742C-4EB8-B986-8186F3D4EA32}"/>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A-742C-4EB8-B986-8186F3D4EA32}"/>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Time_Speed!$AA$67:$AX$67</c:f>
              <c:numCache>
                <c:formatCode>0.00</c:formatCode>
                <c:ptCount val="24"/>
                <c:pt idx="0">
                  <c:v>64.351715545520548</c:v>
                </c:pt>
                <c:pt idx="1">
                  <c:v>64.351885513124316</c:v>
                </c:pt>
                <c:pt idx="2">
                  <c:v>64.351594751381043</c:v>
                </c:pt>
                <c:pt idx="3">
                  <c:v>64.351886582106175</c:v>
                </c:pt>
                <c:pt idx="4">
                  <c:v>64.351886582106175</c:v>
                </c:pt>
                <c:pt idx="5">
                  <c:v>64.351174006888542</c:v>
                </c:pt>
                <c:pt idx="6">
                  <c:v>64.277246079613221</c:v>
                </c:pt>
                <c:pt idx="7">
                  <c:v>60.171020765859467</c:v>
                </c:pt>
                <c:pt idx="8">
                  <c:v>64.151135810610484</c:v>
                </c:pt>
                <c:pt idx="9">
                  <c:v>64.277246079613221</c:v>
                </c:pt>
                <c:pt idx="10">
                  <c:v>64.187439550440388</c:v>
                </c:pt>
                <c:pt idx="11">
                  <c:v>64.151135810610484</c:v>
                </c:pt>
                <c:pt idx="12">
                  <c:v>63.835006444270483</c:v>
                </c:pt>
                <c:pt idx="13">
                  <c:v>63.975790977983962</c:v>
                </c:pt>
                <c:pt idx="14">
                  <c:v>63.94366163264641</c:v>
                </c:pt>
                <c:pt idx="15">
                  <c:v>62.947155939125679</c:v>
                </c:pt>
                <c:pt idx="16">
                  <c:v>59.428692578831452</c:v>
                </c:pt>
                <c:pt idx="17">
                  <c:v>60.835078039882198</c:v>
                </c:pt>
                <c:pt idx="18">
                  <c:v>63.178059974070052</c:v>
                </c:pt>
                <c:pt idx="19">
                  <c:v>61.690873185050002</c:v>
                </c:pt>
                <c:pt idx="20">
                  <c:v>63.499772194034271</c:v>
                </c:pt>
                <c:pt idx="21">
                  <c:v>63.975790977983962</c:v>
                </c:pt>
                <c:pt idx="22">
                  <c:v>64.277246079613221</c:v>
                </c:pt>
                <c:pt idx="23">
                  <c:v>64.338029863734775</c:v>
                </c:pt>
              </c:numCache>
            </c:numRef>
          </c:val>
          <c:smooth val="0"/>
          <c:extLst>
            <c:ext xmlns:c16="http://schemas.microsoft.com/office/drawing/2014/chart" uri="{C3380CC4-5D6E-409C-BE32-E72D297353CC}">
              <c16:uniqueId val="{00000000-742C-4EB8-B986-8186F3D4EA32}"/>
            </c:ext>
          </c:extLst>
        </c:ser>
        <c:ser>
          <c:idx val="1"/>
          <c:order val="1"/>
          <c:tx>
            <c:strRef>
              <c:f>Time_Speed!$A$68</c:f>
              <c:strCache>
                <c:ptCount val="1"/>
                <c:pt idx="0">
                  <c:v>Scenario_1</c:v>
                </c:pt>
              </c:strCache>
            </c:strRef>
          </c:tx>
          <c:spPr>
            <a:ln w="28575" cap="rnd">
              <a:solidFill>
                <a:schemeClr val="accent2"/>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Time_Speed!$AA$68:$AX$68</c:f>
              <c:numCache>
                <c:formatCode>0.00</c:formatCode>
                <c:ptCount val="24"/>
                <c:pt idx="0">
                  <c:v>64.351747624966379</c:v>
                </c:pt>
                <c:pt idx="1">
                  <c:v>64.351885726899326</c:v>
                </c:pt>
                <c:pt idx="2">
                  <c:v>64.351649477331677</c:v>
                </c:pt>
                <c:pt idx="3">
                  <c:v>64.35188659546715</c:v>
                </c:pt>
                <c:pt idx="4">
                  <c:v>64.35188659546715</c:v>
                </c:pt>
                <c:pt idx="5">
                  <c:v>64.351307613545274</c:v>
                </c:pt>
                <c:pt idx="6">
                  <c:v>64.29959043774042</c:v>
                </c:pt>
                <c:pt idx="7">
                  <c:v>61.365498604465152</c:v>
                </c:pt>
                <c:pt idx="8">
                  <c:v>64.211149804789073</c:v>
                </c:pt>
                <c:pt idx="9">
                  <c:v>64.291226597375982</c:v>
                </c:pt>
                <c:pt idx="10">
                  <c:v>64.218206254348402</c:v>
                </c:pt>
                <c:pt idx="11">
                  <c:v>64.188677376094944</c:v>
                </c:pt>
                <c:pt idx="12">
                  <c:v>63.931278415946608</c:v>
                </c:pt>
                <c:pt idx="13">
                  <c:v>64.045966669058203</c:v>
                </c:pt>
                <c:pt idx="14">
                  <c:v>64.019801219545428</c:v>
                </c:pt>
                <c:pt idx="15">
                  <c:v>63.361540450324227</c:v>
                </c:pt>
                <c:pt idx="16">
                  <c:v>60.821876533441262</c:v>
                </c:pt>
                <c:pt idx="17">
                  <c:v>61.847729723241983</c:v>
                </c:pt>
                <c:pt idx="18">
                  <c:v>63.394857629482757</c:v>
                </c:pt>
                <c:pt idx="19">
                  <c:v>62.172870440492822</c:v>
                </c:pt>
                <c:pt idx="20">
                  <c:v>63.65780460480007</c:v>
                </c:pt>
                <c:pt idx="21">
                  <c:v>64.045966669058203</c:v>
                </c:pt>
                <c:pt idx="22">
                  <c:v>64.291226597375982</c:v>
                </c:pt>
                <c:pt idx="23">
                  <c:v>64.340627297543762</c:v>
                </c:pt>
              </c:numCache>
            </c:numRef>
          </c:val>
          <c:smooth val="0"/>
          <c:extLst>
            <c:ext xmlns:c16="http://schemas.microsoft.com/office/drawing/2014/chart" uri="{C3380CC4-5D6E-409C-BE32-E72D297353CC}">
              <c16:uniqueId val="{00000001-742C-4EB8-B986-8186F3D4EA32}"/>
            </c:ext>
          </c:extLst>
        </c:ser>
        <c:ser>
          <c:idx val="2"/>
          <c:order val="2"/>
          <c:tx>
            <c:strRef>
              <c:f>Time_Speed!$A$69</c:f>
              <c:strCache>
                <c:ptCount val="1"/>
                <c:pt idx="0">
                  <c:v>Scenario_2</c:v>
                </c:pt>
              </c:strCache>
            </c:strRef>
          </c:tx>
          <c:spPr>
            <a:ln w="28575" cap="rnd">
              <a:solidFill>
                <a:schemeClr val="accent3"/>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Time_Speed!$AA$69:$AX$69</c:f>
              <c:numCache>
                <c:formatCode>0.00</c:formatCode>
                <c:ptCount val="24"/>
                <c:pt idx="0">
                  <c:v>64.351755482307667</c:v>
                </c:pt>
                <c:pt idx="1">
                  <c:v>64.351885779260073</c:v>
                </c:pt>
                <c:pt idx="2">
                  <c:v>64.351662881573873</c:v>
                </c:pt>
                <c:pt idx="3">
                  <c:v>64.351886598739625</c:v>
                </c:pt>
                <c:pt idx="4">
                  <c:v>64.351886598739625</c:v>
                </c:pt>
                <c:pt idx="5">
                  <c:v>64.351340338398444</c:v>
                </c:pt>
                <c:pt idx="6">
                  <c:v>64.305039796364483</c:v>
                </c:pt>
                <c:pt idx="7">
                  <c:v>61.663904484204267</c:v>
                </c:pt>
                <c:pt idx="8">
                  <c:v>64.225796762939723</c:v>
                </c:pt>
                <c:pt idx="9">
                  <c:v>64.294651824116698</c:v>
                </c:pt>
                <c:pt idx="10">
                  <c:v>64.225746553375629</c:v>
                </c:pt>
                <c:pt idx="11">
                  <c:v>64.197879269449217</c:v>
                </c:pt>
                <c:pt idx="12">
                  <c:v>63.95490295218444</c:v>
                </c:pt>
                <c:pt idx="13">
                  <c:v>64.0631785368968</c:v>
                </c:pt>
                <c:pt idx="14">
                  <c:v>64.038478021080124</c:v>
                </c:pt>
                <c:pt idx="15">
                  <c:v>63.463372459586417</c:v>
                </c:pt>
                <c:pt idx="16">
                  <c:v>61.172638003132143</c:v>
                </c:pt>
                <c:pt idx="17">
                  <c:v>62.099718554032947</c:v>
                </c:pt>
                <c:pt idx="18">
                  <c:v>63.448185714491771</c:v>
                </c:pt>
                <c:pt idx="19">
                  <c:v>62.292078318821467</c:v>
                </c:pt>
                <c:pt idx="20">
                  <c:v>63.696632062453958</c:v>
                </c:pt>
                <c:pt idx="21">
                  <c:v>64.0631785368968</c:v>
                </c:pt>
                <c:pt idx="22">
                  <c:v>64.294651824116698</c:v>
                </c:pt>
                <c:pt idx="23">
                  <c:v>64.341263528502353</c:v>
                </c:pt>
              </c:numCache>
            </c:numRef>
          </c:val>
          <c:smooth val="0"/>
          <c:extLst>
            <c:ext xmlns:c16="http://schemas.microsoft.com/office/drawing/2014/chart" uri="{C3380CC4-5D6E-409C-BE32-E72D297353CC}">
              <c16:uniqueId val="{00000002-742C-4EB8-B986-8186F3D4EA32}"/>
            </c:ext>
          </c:extLst>
        </c:ser>
        <c:ser>
          <c:idx val="3"/>
          <c:order val="3"/>
          <c:tx>
            <c:strRef>
              <c:f>Time_Speed!$A$70</c:f>
              <c:strCache>
                <c:ptCount val="1"/>
                <c:pt idx="0">
                  <c:v>Scenario_3</c:v>
                </c:pt>
              </c:strCache>
            </c:strRef>
          </c:tx>
          <c:spPr>
            <a:ln w="28575" cap="rnd">
              <a:solidFill>
                <a:schemeClr val="accent4"/>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Time_Speed!$AA$70:$AX$70</c:f>
              <c:numCache>
                <c:formatCode>0.00</c:formatCode>
                <c:ptCount val="24"/>
                <c:pt idx="0">
                  <c:v>64.351760295800872</c:v>
                </c:pt>
                <c:pt idx="1">
                  <c:v>64.351885811336757</c:v>
                </c:pt>
                <c:pt idx="2">
                  <c:v>64.351671093160306</c:v>
                </c:pt>
                <c:pt idx="3">
                  <c:v>64.351886600744479</c:v>
                </c:pt>
                <c:pt idx="4">
                  <c:v>64.351886600744479</c:v>
                </c:pt>
                <c:pt idx="5">
                  <c:v>64.351360386014505</c:v>
                </c:pt>
                <c:pt idx="6">
                  <c:v>64.309123309684878</c:v>
                </c:pt>
                <c:pt idx="7">
                  <c:v>61.889392533619997</c:v>
                </c:pt>
                <c:pt idx="8">
                  <c:v>64.236775311440155</c:v>
                </c:pt>
                <c:pt idx="9">
                  <c:v>64.296750335421734</c:v>
                </c:pt>
                <c:pt idx="10">
                  <c:v>64.230366696927661</c:v>
                </c:pt>
                <c:pt idx="11">
                  <c:v>64.203517752368754</c:v>
                </c:pt>
                <c:pt idx="12">
                  <c:v>63.969384219843903</c:v>
                </c:pt>
                <c:pt idx="13">
                  <c:v>64.073727283978798</c:v>
                </c:pt>
                <c:pt idx="14">
                  <c:v>64.049925015656385</c:v>
                </c:pt>
                <c:pt idx="15">
                  <c:v>63.539907458036062</c:v>
                </c:pt>
                <c:pt idx="16">
                  <c:v>61.437389348601101</c:v>
                </c:pt>
                <c:pt idx="17">
                  <c:v>62.289869790154732</c:v>
                </c:pt>
                <c:pt idx="18">
                  <c:v>63.480899347888197</c:v>
                </c:pt>
                <c:pt idx="19">
                  <c:v>62.365313784606741</c:v>
                </c:pt>
                <c:pt idx="20">
                  <c:v>63.720441537924067</c:v>
                </c:pt>
                <c:pt idx="21">
                  <c:v>64.073727283978798</c:v>
                </c:pt>
                <c:pt idx="22">
                  <c:v>64.296750335421734</c:v>
                </c:pt>
                <c:pt idx="23">
                  <c:v>64.341653296707861</c:v>
                </c:pt>
              </c:numCache>
            </c:numRef>
          </c:val>
          <c:smooth val="0"/>
          <c:extLst>
            <c:ext xmlns:c16="http://schemas.microsoft.com/office/drawing/2014/chart" uri="{C3380CC4-5D6E-409C-BE32-E72D297353CC}">
              <c16:uniqueId val="{00000003-742C-4EB8-B986-8186F3D4EA32}"/>
            </c:ext>
          </c:extLst>
        </c:ser>
        <c:ser>
          <c:idx val="4"/>
          <c:order val="4"/>
          <c:tx>
            <c:strRef>
              <c:f>Time_Speed!$A$71</c:f>
              <c:strCache>
                <c:ptCount val="1"/>
                <c:pt idx="0">
                  <c:v>Scenario_4</c:v>
                </c:pt>
              </c:strCache>
            </c:strRef>
          </c:tx>
          <c:spPr>
            <a:ln w="28575" cap="rnd">
              <a:solidFill>
                <a:schemeClr val="accent5"/>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Time_Speed!$AA$71:$AX$71</c:f>
              <c:numCache>
                <c:formatCode>0.00</c:formatCode>
                <c:ptCount val="24"/>
                <c:pt idx="0">
                  <c:v>64.351766809831105</c:v>
                </c:pt>
                <c:pt idx="1">
                  <c:v>64.351885854745717</c:v>
                </c:pt>
                <c:pt idx="2">
                  <c:v>64.351682205781927</c:v>
                </c:pt>
                <c:pt idx="3">
                  <c:v>64.351886603457544</c:v>
                </c:pt>
                <c:pt idx="4">
                  <c:v>64.351886603457544</c:v>
                </c:pt>
                <c:pt idx="5">
                  <c:v>64.351387516175905</c:v>
                </c:pt>
                <c:pt idx="6">
                  <c:v>64.314722410731306</c:v>
                </c:pt>
                <c:pt idx="7">
                  <c:v>62.201217104563831</c:v>
                </c:pt>
                <c:pt idx="8">
                  <c:v>64.251832361140671</c:v>
                </c:pt>
                <c:pt idx="9">
                  <c:v>64.29959043774042</c:v>
                </c:pt>
                <c:pt idx="10">
                  <c:v>64.236620127109902</c:v>
                </c:pt>
                <c:pt idx="11">
                  <c:v>64.211149804789073</c:v>
                </c:pt>
                <c:pt idx="12">
                  <c:v>63.988991962906162</c:v>
                </c:pt>
                <c:pt idx="13">
                  <c:v>64.088008279673844</c:v>
                </c:pt>
                <c:pt idx="14">
                  <c:v>64.065422581372374</c:v>
                </c:pt>
                <c:pt idx="15">
                  <c:v>63.64511484304893</c:v>
                </c:pt>
                <c:pt idx="16">
                  <c:v>61.804094622150913</c:v>
                </c:pt>
                <c:pt idx="17">
                  <c:v>62.552456555286859</c:v>
                </c:pt>
                <c:pt idx="18">
                  <c:v>63.52522413872186</c:v>
                </c:pt>
                <c:pt idx="19">
                  <c:v>62.464740891435767</c:v>
                </c:pt>
                <c:pt idx="20">
                  <c:v>63.752691023808879</c:v>
                </c:pt>
                <c:pt idx="21">
                  <c:v>64.088008279673844</c:v>
                </c:pt>
                <c:pt idx="22">
                  <c:v>64.29959043774042</c:v>
                </c:pt>
                <c:pt idx="23">
                  <c:v>64.342180771738043</c:v>
                </c:pt>
              </c:numCache>
            </c:numRef>
          </c:val>
          <c:smooth val="0"/>
          <c:extLst>
            <c:ext xmlns:c16="http://schemas.microsoft.com/office/drawing/2014/chart" uri="{C3380CC4-5D6E-409C-BE32-E72D297353CC}">
              <c16:uniqueId val="{00000004-742C-4EB8-B986-8186F3D4EA32}"/>
            </c:ext>
          </c:extLst>
        </c:ser>
        <c:ser>
          <c:idx val="5"/>
          <c:order val="5"/>
          <c:tx>
            <c:strRef>
              <c:f>Time_Speed!$A$72</c:f>
              <c:strCache>
                <c:ptCount val="1"/>
                <c:pt idx="0">
                  <c:v>Scenario_5</c:v>
                </c:pt>
              </c:strCache>
            </c:strRef>
          </c:tx>
          <c:spPr>
            <a:ln w="28575" cap="rnd">
              <a:solidFill>
                <a:schemeClr val="accent6"/>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Time_Speed!$AA$72:$AX$72</c:f>
              <c:numCache>
                <c:formatCode>0.00</c:formatCode>
                <c:ptCount val="24"/>
                <c:pt idx="0">
                  <c:v>64.351774495335945</c:v>
                </c:pt>
                <c:pt idx="1">
                  <c:v>64.351885905961282</c:v>
                </c:pt>
                <c:pt idx="2">
                  <c:v>64.351695316885085</c:v>
                </c:pt>
                <c:pt idx="3">
                  <c:v>64.351886606658482</c:v>
                </c:pt>
                <c:pt idx="4">
                  <c:v>64.351886606658482</c:v>
                </c:pt>
                <c:pt idx="5">
                  <c:v>64.3514195254117</c:v>
                </c:pt>
                <c:pt idx="6">
                  <c:v>64.318845803339585</c:v>
                </c:pt>
                <c:pt idx="7">
                  <c:v>62.432838099398303</c:v>
                </c:pt>
                <c:pt idx="8">
                  <c:v>64.262923786563206</c:v>
                </c:pt>
                <c:pt idx="9">
                  <c:v>64.302941622343809</c:v>
                </c:pt>
                <c:pt idx="10">
                  <c:v>64.243999730588257</c:v>
                </c:pt>
                <c:pt idx="11">
                  <c:v>64.220156727470012</c:v>
                </c:pt>
                <c:pt idx="12">
                  <c:v>64.012141388473452</c:v>
                </c:pt>
                <c:pt idx="13">
                  <c:v>64.104865735882839</c:v>
                </c:pt>
                <c:pt idx="14">
                  <c:v>64.083716852150161</c:v>
                </c:pt>
                <c:pt idx="15">
                  <c:v>63.72280485663434</c:v>
                </c:pt>
                <c:pt idx="16">
                  <c:v>62.076920334577359</c:v>
                </c:pt>
                <c:pt idx="17">
                  <c:v>62.747225929538381</c:v>
                </c:pt>
                <c:pt idx="18">
                  <c:v>63.577822212730673</c:v>
                </c:pt>
                <c:pt idx="19">
                  <c:v>62.58293288676856</c:v>
                </c:pt>
                <c:pt idx="20">
                  <c:v>63.790943857848653</c:v>
                </c:pt>
                <c:pt idx="21">
                  <c:v>64.104865735882839</c:v>
                </c:pt>
                <c:pt idx="22">
                  <c:v>64.302941622343809</c:v>
                </c:pt>
                <c:pt idx="23">
                  <c:v>64.342803118190858</c:v>
                </c:pt>
              </c:numCache>
            </c:numRef>
          </c:val>
          <c:smooth val="0"/>
          <c:extLst>
            <c:ext xmlns:c16="http://schemas.microsoft.com/office/drawing/2014/chart" uri="{C3380CC4-5D6E-409C-BE32-E72D297353CC}">
              <c16:uniqueId val="{00000005-742C-4EB8-B986-8186F3D4EA32}"/>
            </c:ext>
          </c:extLst>
        </c:ser>
        <c:ser>
          <c:idx val="6"/>
          <c:order val="6"/>
          <c:tx>
            <c:strRef>
              <c:f>Time_Speed!$A$73</c:f>
              <c:strCache>
                <c:ptCount val="1"/>
                <c:pt idx="0">
                  <c:v>Scenario_6</c:v>
                </c:pt>
              </c:strCache>
            </c:strRef>
          </c:tx>
          <c:spPr>
            <a:ln w="28575" cap="rnd">
              <a:solidFill>
                <a:schemeClr val="accent1">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Time_Speed!$AA$73:$AX$73</c:f>
              <c:numCache>
                <c:formatCode>0.00</c:formatCode>
                <c:ptCount val="24"/>
                <c:pt idx="0">
                  <c:v>64.351779306817605</c:v>
                </c:pt>
                <c:pt idx="1">
                  <c:v>64.351885938024566</c:v>
                </c:pt>
                <c:pt idx="2">
                  <c:v>64.351703525043462</c:v>
                </c:pt>
                <c:pt idx="3">
                  <c:v>64.351886608662468</c:v>
                </c:pt>
                <c:pt idx="4">
                  <c:v>64.351886608662468</c:v>
                </c:pt>
                <c:pt idx="5">
                  <c:v>64.351439564687411</c:v>
                </c:pt>
                <c:pt idx="6">
                  <c:v>64.322752819843004</c:v>
                </c:pt>
                <c:pt idx="7">
                  <c:v>62.653874248193098</c:v>
                </c:pt>
                <c:pt idx="8">
                  <c:v>64.273435407610108</c:v>
                </c:pt>
                <c:pt idx="9">
                  <c:v>64.305039796364483</c:v>
                </c:pt>
                <c:pt idx="10">
                  <c:v>64.248620566041055</c:v>
                </c:pt>
                <c:pt idx="11">
                  <c:v>64.225796762939723</c:v>
                </c:pt>
                <c:pt idx="12">
                  <c:v>64.026642524588183</c:v>
                </c:pt>
                <c:pt idx="13">
                  <c:v>64.115423796157842</c:v>
                </c:pt>
                <c:pt idx="14">
                  <c:v>64.095175228911117</c:v>
                </c:pt>
                <c:pt idx="15">
                  <c:v>63.796575899806129</c:v>
                </c:pt>
                <c:pt idx="16">
                  <c:v>62.337628515575616</c:v>
                </c:pt>
                <c:pt idx="17">
                  <c:v>62.932873897338901</c:v>
                </c:pt>
                <c:pt idx="18">
                  <c:v>63.610433383459977</c:v>
                </c:pt>
                <c:pt idx="19">
                  <c:v>62.656343142932599</c:v>
                </c:pt>
                <c:pt idx="20">
                  <c:v>63.814652129629508</c:v>
                </c:pt>
                <c:pt idx="21">
                  <c:v>64.115423796157842</c:v>
                </c:pt>
                <c:pt idx="22">
                  <c:v>64.305039796364483</c:v>
                </c:pt>
                <c:pt idx="23">
                  <c:v>64.343192741920134</c:v>
                </c:pt>
              </c:numCache>
            </c:numRef>
          </c:val>
          <c:smooth val="0"/>
          <c:extLst>
            <c:ext xmlns:c16="http://schemas.microsoft.com/office/drawing/2014/chart" uri="{C3380CC4-5D6E-409C-BE32-E72D297353CC}">
              <c16:uniqueId val="{00000006-742C-4EB8-B986-8186F3D4EA32}"/>
            </c:ext>
          </c:extLst>
        </c:ser>
        <c:ser>
          <c:idx val="7"/>
          <c:order val="7"/>
          <c:tx>
            <c:strRef>
              <c:f>Time_Speed!$A$74</c:f>
              <c:strCache>
                <c:ptCount val="1"/>
                <c:pt idx="0">
                  <c:v>Scenario_7</c:v>
                </c:pt>
              </c:strCache>
            </c:strRef>
          </c:tx>
          <c:spPr>
            <a:ln w="28575" cap="rnd">
              <a:solidFill>
                <a:schemeClr val="accent2">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Time_Speed!$AA$74:$AX$74</c:f>
              <c:numCache>
                <c:formatCode>0.00</c:formatCode>
                <c:ptCount val="24"/>
                <c:pt idx="0">
                  <c:v>64.351784766077301</c:v>
                </c:pt>
                <c:pt idx="1">
                  <c:v>64.351885974404595</c:v>
                </c:pt>
                <c:pt idx="2">
                  <c:v>64.351712838281031</c:v>
                </c:pt>
                <c:pt idx="3">
                  <c:v>64.351886610936248</c:v>
                </c:pt>
                <c:pt idx="4">
                  <c:v>64.351886610936248</c:v>
                </c:pt>
                <c:pt idx="5">
                  <c:v>64.351462301895651</c:v>
                </c:pt>
                <c:pt idx="6">
                  <c:v>64.328613865765007</c:v>
                </c:pt>
                <c:pt idx="7">
                  <c:v>62.988357548990052</c:v>
                </c:pt>
                <c:pt idx="8">
                  <c:v>64.289208295609114</c:v>
                </c:pt>
                <c:pt idx="9">
                  <c:v>64.307420616524283</c:v>
                </c:pt>
                <c:pt idx="10">
                  <c:v>64.253864316424611</c:v>
                </c:pt>
                <c:pt idx="11">
                  <c:v>64.232197324581435</c:v>
                </c:pt>
                <c:pt idx="12">
                  <c:v>64.043103928650623</c:v>
                </c:pt>
                <c:pt idx="13">
                  <c:v>64.127407516149972</c:v>
                </c:pt>
                <c:pt idx="14">
                  <c:v>64.108181227094306</c:v>
                </c:pt>
                <c:pt idx="15">
                  <c:v>63.907566766168962</c:v>
                </c:pt>
                <c:pt idx="16">
                  <c:v>62.732797710001329</c:v>
                </c:pt>
                <c:pt idx="17">
                  <c:v>63.213397061012721</c:v>
                </c:pt>
                <c:pt idx="18">
                  <c:v>63.647728479792988</c:v>
                </c:pt>
                <c:pt idx="19">
                  <c:v>62.740413201955711</c:v>
                </c:pt>
                <c:pt idx="20">
                  <c:v>63.84175740274376</c:v>
                </c:pt>
                <c:pt idx="21">
                  <c:v>64.127407516149972</c:v>
                </c:pt>
                <c:pt idx="22">
                  <c:v>64.307420616524283</c:v>
                </c:pt>
                <c:pt idx="23">
                  <c:v>64.343634826982353</c:v>
                </c:pt>
              </c:numCache>
            </c:numRef>
          </c:val>
          <c:smooth val="0"/>
          <c:extLst>
            <c:ext xmlns:c16="http://schemas.microsoft.com/office/drawing/2014/chart" uri="{C3380CC4-5D6E-409C-BE32-E72D297353CC}">
              <c16:uniqueId val="{00000007-742C-4EB8-B986-8186F3D4EA32}"/>
            </c:ext>
          </c:extLst>
        </c:ser>
        <c:ser>
          <c:idx val="8"/>
          <c:order val="8"/>
          <c:tx>
            <c:strRef>
              <c:f>Time_Speed!$A$75</c:f>
              <c:strCache>
                <c:ptCount val="1"/>
                <c:pt idx="0">
                  <c:v>Scenario_8</c:v>
                </c:pt>
              </c:strCache>
            </c:strRef>
          </c:tx>
          <c:spPr>
            <a:ln w="28575" cap="rnd">
              <a:solidFill>
                <a:schemeClr val="accent3">
                  <a:lumMod val="60000"/>
                </a:schemeClr>
              </a:solidFill>
              <a:round/>
            </a:ln>
            <a:effectLst/>
          </c:spPr>
          <c:marker>
            <c:symbol val="none"/>
          </c:marker>
          <c:cat>
            <c:strRef>
              <c:f>Time_Speed!$AA$66:$AX$66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Time_Speed!$AA$75:$AX$75</c:f>
              <c:numCache>
                <c:formatCode>0.00</c:formatCode>
                <c:ptCount val="24"/>
                <c:pt idx="0">
                  <c:v>64.351788670133189</c:v>
                </c:pt>
                <c:pt idx="1">
                  <c:v>64.351886000420905</c:v>
                </c:pt>
                <c:pt idx="2">
                  <c:v>64.351719498416031</c:v>
                </c:pt>
                <c:pt idx="3">
                  <c:v>64.351886612562225</c:v>
                </c:pt>
                <c:pt idx="4">
                  <c:v>64.351886612562225</c:v>
                </c:pt>
                <c:pt idx="5">
                  <c:v>64.35147856186137</c:v>
                </c:pt>
                <c:pt idx="6">
                  <c:v>64.330999304156109</c:v>
                </c:pt>
                <c:pt idx="7">
                  <c:v>63.125498998427631</c:v>
                </c:pt>
                <c:pt idx="8">
                  <c:v>64.295629234857202</c:v>
                </c:pt>
                <c:pt idx="9">
                  <c:v>64.309123309684878</c:v>
                </c:pt>
                <c:pt idx="10">
                  <c:v>64.257614780703506</c:v>
                </c:pt>
                <c:pt idx="11">
                  <c:v>64.236775311440155</c:v>
                </c:pt>
                <c:pt idx="12">
                  <c:v>64.05488108956223</c:v>
                </c:pt>
                <c:pt idx="13">
                  <c:v>64.135980126832621</c:v>
                </c:pt>
                <c:pt idx="14">
                  <c:v>64.117485384805732</c:v>
                </c:pt>
                <c:pt idx="15">
                  <c:v>63.952841415612447</c:v>
                </c:pt>
                <c:pt idx="16">
                  <c:v>62.895048441374932</c:v>
                </c:pt>
                <c:pt idx="17">
                  <c:v>63.328272240716352</c:v>
                </c:pt>
                <c:pt idx="18">
                  <c:v>63.674425982862537</c:v>
                </c:pt>
                <c:pt idx="19">
                  <c:v>62.800672328097377</c:v>
                </c:pt>
                <c:pt idx="20">
                  <c:v>63.861155198419532</c:v>
                </c:pt>
                <c:pt idx="21">
                  <c:v>64.135980126832621</c:v>
                </c:pt>
                <c:pt idx="22">
                  <c:v>64.309123309684878</c:v>
                </c:pt>
                <c:pt idx="23">
                  <c:v>64.343950976984743</c:v>
                </c:pt>
              </c:numCache>
            </c:numRef>
          </c:val>
          <c:smooth val="0"/>
          <c:extLst>
            <c:ext xmlns:c16="http://schemas.microsoft.com/office/drawing/2014/chart" uri="{C3380CC4-5D6E-409C-BE32-E72D297353CC}">
              <c16:uniqueId val="{00000008-742C-4EB8-B986-8186F3D4EA32}"/>
            </c:ext>
          </c:extLst>
        </c:ser>
        <c:dLbls>
          <c:showLegendKey val="0"/>
          <c:showVal val="0"/>
          <c:showCatName val="0"/>
          <c:showSerName val="0"/>
          <c:showPercent val="0"/>
          <c:showBubbleSize val="0"/>
        </c:dLbls>
        <c:smooth val="0"/>
        <c:axId val="1183949968"/>
        <c:axId val="1076453536"/>
      </c:lineChart>
      <c:catAx>
        <c:axId val="118394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76453536"/>
        <c:crosses val="autoZero"/>
        <c:auto val="1"/>
        <c:lblAlgn val="ctr"/>
        <c:lblOffset val="100"/>
        <c:noMultiLvlLbl val="0"/>
      </c:catAx>
      <c:valAx>
        <c:axId val="1076453536"/>
        <c:scaling>
          <c:orientation val="minMax"/>
          <c:max val="7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MPH</a:t>
                </a:r>
              </a:p>
            </c:rich>
          </c:tx>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949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2010</c:v>
          </c:tx>
          <c:spPr>
            <a:ln w="28575" cap="rnd">
              <a:noFill/>
              <a:round/>
            </a:ln>
            <a:effectLst/>
          </c:spPr>
          <c:marker>
            <c:symbol val="square"/>
            <c:size val="5"/>
            <c:spPr>
              <a:noFill/>
              <a:ln w="9525">
                <a:solidFill>
                  <a:schemeClr val="tx1"/>
                </a:solidFill>
              </a:ln>
              <a:effectLst/>
            </c:spPr>
          </c:marker>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Revenue_Sum!$AA$3:$AA$11</c:f>
              <c:numCache>
                <c:formatCode>"$"#,##0</c:formatCode>
                <c:ptCount val="9"/>
                <c:pt idx="0">
                  <c:v>0</c:v>
                </c:pt>
                <c:pt idx="1">
                  <c:v>48871020.957032003</c:v>
                </c:pt>
                <c:pt idx="2">
                  <c:v>63695346.243964903</c:v>
                </c:pt>
                <c:pt idx="3">
                  <c:v>78466531.663556993</c:v>
                </c:pt>
                <c:pt idx="4">
                  <c:v>91748617.743059307</c:v>
                </c:pt>
                <c:pt idx="5">
                  <c:v>104395698.426341</c:v>
                </c:pt>
                <c:pt idx="6">
                  <c:v>116672427.74041</c:v>
                </c:pt>
                <c:pt idx="7">
                  <c:v>127382085.42496599</c:v>
                </c:pt>
                <c:pt idx="8">
                  <c:v>138776953.87503001</c:v>
                </c:pt>
              </c:numCache>
            </c:numRef>
          </c:val>
          <c:smooth val="0"/>
          <c:extLst>
            <c:ext xmlns:c16="http://schemas.microsoft.com/office/drawing/2014/chart" uri="{C3380CC4-5D6E-409C-BE32-E72D297353CC}">
              <c16:uniqueId val="{00000000-B5B3-4FAD-9D1B-9692869814E3}"/>
            </c:ext>
          </c:extLst>
        </c:ser>
        <c:ser>
          <c:idx val="1"/>
          <c:order val="1"/>
          <c:tx>
            <c:v>2015</c:v>
          </c:tx>
          <c:spPr>
            <a:ln w="28575" cap="rnd">
              <a:noFill/>
              <a:round/>
            </a:ln>
            <a:effectLst/>
          </c:spPr>
          <c:marker>
            <c:symbol val="x"/>
            <c:size val="6"/>
            <c:spPr>
              <a:noFill/>
              <a:ln w="9525">
                <a:solidFill>
                  <a:schemeClr val="tx1"/>
                </a:solidFill>
              </a:ln>
              <a:effectLst/>
            </c:spPr>
          </c:marker>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Revenue_Sum!$AA$17:$AA$25</c:f>
              <c:numCache>
                <c:formatCode>"$"#,##0</c:formatCode>
                <c:ptCount val="9"/>
                <c:pt idx="0">
                  <c:v>0</c:v>
                </c:pt>
                <c:pt idx="1">
                  <c:v>49668144.409963101</c:v>
                </c:pt>
                <c:pt idx="2">
                  <c:v>64620197.700653903</c:v>
                </c:pt>
                <c:pt idx="3">
                  <c:v>79524319.197233096</c:v>
                </c:pt>
                <c:pt idx="4">
                  <c:v>92378238.274774596</c:v>
                </c:pt>
                <c:pt idx="5">
                  <c:v>105095210.904792</c:v>
                </c:pt>
                <c:pt idx="6">
                  <c:v>117229024.58351199</c:v>
                </c:pt>
                <c:pt idx="7">
                  <c:v>127666333.972625</c:v>
                </c:pt>
                <c:pt idx="8">
                  <c:v>138994950.93431699</c:v>
                </c:pt>
              </c:numCache>
            </c:numRef>
          </c:val>
          <c:smooth val="0"/>
          <c:extLst>
            <c:ext xmlns:c16="http://schemas.microsoft.com/office/drawing/2014/chart" uri="{C3380CC4-5D6E-409C-BE32-E72D297353CC}">
              <c16:uniqueId val="{00000001-B5B3-4FAD-9D1B-9692869814E3}"/>
            </c:ext>
          </c:extLst>
        </c:ser>
        <c:ser>
          <c:idx val="2"/>
          <c:order val="2"/>
          <c:tx>
            <c:v>2025</c:v>
          </c:tx>
          <c:spPr>
            <a:ln w="28575" cap="sq">
              <a:noFill/>
              <a:prstDash val="solid"/>
              <a:round/>
            </a:ln>
            <a:effectLst/>
          </c:spPr>
          <c:marker>
            <c:symbol val="circle"/>
            <c:size val="6"/>
            <c:spPr>
              <a:noFill/>
              <a:ln w="9525">
                <a:solidFill>
                  <a:schemeClr val="tx1"/>
                </a:solidFill>
              </a:ln>
              <a:effectLst/>
            </c:spPr>
          </c:marker>
          <c:dPt>
            <c:idx val="4"/>
            <c:marker>
              <c:symbol val="circle"/>
              <c:size val="6"/>
              <c:spPr>
                <a:noFill/>
                <a:ln w="9525" cap="flat">
                  <a:solidFill>
                    <a:schemeClr val="tx1"/>
                  </a:solidFill>
                  <a:miter lim="800000"/>
                </a:ln>
                <a:effectLst/>
              </c:spPr>
            </c:marker>
            <c:bubble3D val="0"/>
            <c:extLst>
              <c:ext xmlns:c16="http://schemas.microsoft.com/office/drawing/2014/chart" uri="{C3380CC4-5D6E-409C-BE32-E72D297353CC}">
                <c16:uniqueId val="{00000004-B5B3-4FAD-9D1B-9692869814E3}"/>
              </c:ext>
            </c:extLst>
          </c:dPt>
          <c:dPt>
            <c:idx val="5"/>
            <c:marker>
              <c:symbol val="circle"/>
              <c:size val="6"/>
              <c:spPr>
                <a:noFill/>
                <a:ln w="9525" cmpd="sng">
                  <a:solidFill>
                    <a:schemeClr val="tx1"/>
                  </a:solidFill>
                </a:ln>
                <a:effectLst/>
              </c:spPr>
            </c:marker>
            <c:bubble3D val="0"/>
            <c:spPr>
              <a:ln w="28575" cap="sq">
                <a:noFill/>
                <a:prstDash val="solid"/>
                <a:bevel/>
              </a:ln>
              <a:effectLst/>
            </c:spPr>
            <c:extLst>
              <c:ext xmlns:c16="http://schemas.microsoft.com/office/drawing/2014/chart" uri="{C3380CC4-5D6E-409C-BE32-E72D297353CC}">
                <c16:uniqueId val="{00000003-B5B3-4FAD-9D1B-9692869814E3}"/>
              </c:ext>
            </c:extLst>
          </c:dPt>
          <c:cat>
            <c:strRef>
              <c:f>Time_Speed!$A$152:$A$160</c:f>
              <c:strCache>
                <c:ptCount val="9"/>
                <c:pt idx="0">
                  <c:v>Base</c:v>
                </c:pt>
                <c:pt idx="1">
                  <c:v>S1</c:v>
                </c:pt>
                <c:pt idx="2">
                  <c:v>S2</c:v>
                </c:pt>
                <c:pt idx="3">
                  <c:v>S3</c:v>
                </c:pt>
                <c:pt idx="4">
                  <c:v>S4</c:v>
                </c:pt>
                <c:pt idx="5">
                  <c:v>S5</c:v>
                </c:pt>
                <c:pt idx="6">
                  <c:v>S6</c:v>
                </c:pt>
                <c:pt idx="7">
                  <c:v>S7</c:v>
                </c:pt>
                <c:pt idx="8">
                  <c:v>S8</c:v>
                </c:pt>
              </c:strCache>
            </c:strRef>
          </c:cat>
          <c:val>
            <c:numRef>
              <c:f>Revenue_Sum!$AA$31:$AA$39</c:f>
              <c:numCache>
                <c:formatCode>"$"#,##0</c:formatCode>
                <c:ptCount val="9"/>
                <c:pt idx="0">
                  <c:v>0</c:v>
                </c:pt>
                <c:pt idx="1">
                  <c:v>52509769.343934499</c:v>
                </c:pt>
                <c:pt idx="2">
                  <c:v>68271347.310665205</c:v>
                </c:pt>
                <c:pt idx="3">
                  <c:v>83935792.252334595</c:v>
                </c:pt>
                <c:pt idx="4">
                  <c:v>97702077.032380894</c:v>
                </c:pt>
                <c:pt idx="5">
                  <c:v>111084108.349499</c:v>
                </c:pt>
                <c:pt idx="6">
                  <c:v>123864959.37914699</c:v>
                </c:pt>
                <c:pt idx="7">
                  <c:v>134134638.868058</c:v>
                </c:pt>
                <c:pt idx="8">
                  <c:v>146071080.886318</c:v>
                </c:pt>
              </c:numCache>
            </c:numRef>
          </c:val>
          <c:smooth val="0"/>
          <c:extLst>
            <c:ext xmlns:c16="http://schemas.microsoft.com/office/drawing/2014/chart" uri="{C3380CC4-5D6E-409C-BE32-E72D297353CC}">
              <c16:uniqueId val="{00000002-B5B3-4FAD-9D1B-9692869814E3}"/>
            </c:ext>
          </c:extLst>
        </c:ser>
        <c:dLbls>
          <c:showLegendKey val="0"/>
          <c:showVal val="0"/>
          <c:showCatName val="0"/>
          <c:showSerName val="0"/>
          <c:showPercent val="0"/>
          <c:showBubbleSize val="0"/>
        </c:dLbls>
        <c:marker val="1"/>
        <c:smooth val="0"/>
        <c:axId val="1184954256"/>
        <c:axId val="1184956032"/>
      </c:lineChart>
      <c:catAx>
        <c:axId val="1184954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1184956032"/>
        <c:crosses val="autoZero"/>
        <c:auto val="1"/>
        <c:lblAlgn val="ctr"/>
        <c:lblOffset val="100"/>
        <c:noMultiLvlLbl val="0"/>
      </c:catAx>
      <c:valAx>
        <c:axId val="1184956032"/>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crossAx val="1184954256"/>
        <c:crosses val="autoZero"/>
        <c:crossBetween val="between"/>
        <c:dispUnits>
          <c:builtInUnit val="millions"/>
          <c:dispUnitsLbl>
            <c:layout>
              <c:manualLayout>
                <c:xMode val="edge"/>
                <c:yMode val="edge"/>
                <c:x val="2.7874038874407599E-2"/>
                <c:y val="0.33089130580867399"/>
              </c:manualLayout>
            </c:layout>
            <c:tx>
              <c:rich>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r>
                    <a:rPr lang="en-US"/>
                    <a:t>Millions $</a:t>
                  </a:r>
                </a:p>
              </c:rich>
            </c:tx>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dispUnitsLbl>
        </c:dispUnits>
      </c:valAx>
      <c:spPr>
        <a:noFill/>
        <a:ln>
          <a:solidFill>
            <a:schemeClr val="accent3"/>
          </a:solid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100">
          <a:solidFill>
            <a:sysClr val="windowText" lastClr="000000"/>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983286340579"/>
          <c:y val="5.13277578565993E-2"/>
          <c:w val="0.875540897913621"/>
          <c:h val="0.69383912350801002"/>
        </c:manualLayout>
      </c:layout>
      <c:lineChart>
        <c:grouping val="standard"/>
        <c:varyColors val="0"/>
        <c:ser>
          <c:idx val="0"/>
          <c:order val="0"/>
          <c:tx>
            <c:strRef>
              <c:f>Revenue_Sum!$A$3</c:f>
              <c:strCache>
                <c:ptCount val="1"/>
                <c:pt idx="0">
                  <c:v>Base</c:v>
                </c:pt>
              </c:strCache>
            </c:strRef>
          </c:tx>
          <c:spPr>
            <a:ln w="28575" cap="rnd">
              <a:solidFill>
                <a:schemeClr val="accent1"/>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Revenue_Sum!$B$3:$Y$3</c:f>
              <c:numCache>
                <c:formatCode>"$"#,##0</c:formatCode>
                <c:ptCount val="2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numCache>
            </c:numRef>
          </c:val>
          <c:smooth val="0"/>
          <c:extLst>
            <c:ext xmlns:c16="http://schemas.microsoft.com/office/drawing/2014/chart" uri="{C3380CC4-5D6E-409C-BE32-E72D297353CC}">
              <c16:uniqueId val="{00000000-DFE8-498C-86E1-FA8700B8162C}"/>
            </c:ext>
          </c:extLst>
        </c:ser>
        <c:ser>
          <c:idx val="1"/>
          <c:order val="1"/>
          <c:tx>
            <c:strRef>
              <c:f>Revenue_Sum!$A$4</c:f>
              <c:strCache>
                <c:ptCount val="1"/>
                <c:pt idx="0">
                  <c:v>Scenario_1</c:v>
                </c:pt>
              </c:strCache>
            </c:strRef>
          </c:tx>
          <c:spPr>
            <a:ln w="28575" cap="rnd">
              <a:solidFill>
                <a:schemeClr val="accent2"/>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Revenue_Sum!$B$4:$Y$4</c:f>
              <c:numCache>
                <c:formatCode>"$"#,##0</c:formatCode>
                <c:ptCount val="24"/>
                <c:pt idx="0">
                  <c:v>679.533676936863</c:v>
                </c:pt>
                <c:pt idx="1">
                  <c:v>194.15249542228841</c:v>
                </c:pt>
                <c:pt idx="2">
                  <c:v>776.60998113092319</c:v>
                </c:pt>
                <c:pt idx="3">
                  <c:v>97.076247587472949</c:v>
                </c:pt>
                <c:pt idx="4">
                  <c:v>97.076247587472949</c:v>
                </c:pt>
                <c:pt idx="5">
                  <c:v>970.76240838341448</c:v>
                </c:pt>
                <c:pt idx="6">
                  <c:v>6001.1432187644332</c:v>
                </c:pt>
                <c:pt idx="7">
                  <c:v>16690.677678157099</c:v>
                </c:pt>
                <c:pt idx="8">
                  <c:v>7688.9638931383934</c:v>
                </c:pt>
                <c:pt idx="9">
                  <c:v>3106.4399242784561</c:v>
                </c:pt>
                <c:pt idx="10">
                  <c:v>3785.9735544312298</c:v>
                </c:pt>
                <c:pt idx="11">
                  <c:v>3980.1257102075911</c:v>
                </c:pt>
                <c:pt idx="12">
                  <c:v>5047.9643810181205</c:v>
                </c:pt>
                <c:pt idx="13">
                  <c:v>4659.6597051563376</c:v>
                </c:pt>
                <c:pt idx="14">
                  <c:v>4756.7361461482787</c:v>
                </c:pt>
                <c:pt idx="15">
                  <c:v>12564.893335920429</c:v>
                </c:pt>
                <c:pt idx="16">
                  <c:v>17440.82206753303</c:v>
                </c:pt>
                <c:pt idx="17">
                  <c:v>15940.53609144318</c:v>
                </c:pt>
                <c:pt idx="18">
                  <c:v>6212.879848738904</c:v>
                </c:pt>
                <c:pt idx="19">
                  <c:v>7668.9824041147231</c:v>
                </c:pt>
                <c:pt idx="20">
                  <c:v>5727.4983799519377</c:v>
                </c:pt>
                <c:pt idx="21">
                  <c:v>4659.6597051563376</c:v>
                </c:pt>
                <c:pt idx="22">
                  <c:v>3106.4399242784561</c:v>
                </c:pt>
                <c:pt idx="23">
                  <c:v>2038.6010759722799</c:v>
                </c:pt>
              </c:numCache>
            </c:numRef>
          </c:val>
          <c:smooth val="0"/>
          <c:extLst>
            <c:ext xmlns:c16="http://schemas.microsoft.com/office/drawing/2014/chart" uri="{C3380CC4-5D6E-409C-BE32-E72D297353CC}">
              <c16:uniqueId val="{00000001-DFE8-498C-86E1-FA8700B8162C}"/>
            </c:ext>
          </c:extLst>
        </c:ser>
        <c:ser>
          <c:idx val="2"/>
          <c:order val="2"/>
          <c:tx>
            <c:strRef>
              <c:f>Revenue_Sum!$A$5</c:f>
              <c:strCache>
                <c:ptCount val="1"/>
                <c:pt idx="0">
                  <c:v>Scenario_2</c:v>
                </c:pt>
              </c:strCache>
            </c:strRef>
          </c:tx>
          <c:spPr>
            <a:ln w="28575" cap="rnd">
              <a:solidFill>
                <a:schemeClr val="accent3"/>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Revenue_Sum!$B$5:$Y$5</c:f>
              <c:numCache>
                <c:formatCode>"$"#,##0</c:formatCode>
                <c:ptCount val="24"/>
                <c:pt idx="0">
                  <c:v>892.70406792859103</c:v>
                </c:pt>
                <c:pt idx="1">
                  <c:v>255.05832638141999</c:v>
                </c:pt>
                <c:pt idx="2">
                  <c:v>1020.233305083377</c:v>
                </c:pt>
                <c:pt idx="3">
                  <c:v>127.5291632268415</c:v>
                </c:pt>
                <c:pt idx="4">
                  <c:v>127.5291632268415</c:v>
                </c:pt>
                <c:pt idx="5">
                  <c:v>1275.291542086745</c:v>
                </c:pt>
                <c:pt idx="6">
                  <c:v>7774.5857009473211</c:v>
                </c:pt>
                <c:pt idx="7">
                  <c:v>21623.06401960431</c:v>
                </c:pt>
                <c:pt idx="8">
                  <c:v>9961.1868197238728</c:v>
                </c:pt>
                <c:pt idx="9">
                  <c:v>4080.9332199693608</c:v>
                </c:pt>
                <c:pt idx="10">
                  <c:v>4973.6372261452534</c:v>
                </c:pt>
                <c:pt idx="11">
                  <c:v>5228.6951060308111</c:v>
                </c:pt>
                <c:pt idx="12">
                  <c:v>6631.5158312857138</c:v>
                </c:pt>
                <c:pt idx="13">
                  <c:v>6121.399591633608</c:v>
                </c:pt>
                <c:pt idx="14">
                  <c:v>6248.929008934866</c:v>
                </c:pt>
                <c:pt idx="15">
                  <c:v>16278.03844947345</c:v>
                </c:pt>
                <c:pt idx="16">
                  <c:v>22594.889159864659</c:v>
                </c:pt>
                <c:pt idx="17">
                  <c:v>20651.24251311953</c:v>
                </c:pt>
                <c:pt idx="18">
                  <c:v>8161.86644032185</c:v>
                </c:pt>
                <c:pt idx="19">
                  <c:v>10074.803878142449</c:v>
                </c:pt>
                <c:pt idx="20">
                  <c:v>7524.2203217427741</c:v>
                </c:pt>
                <c:pt idx="21">
                  <c:v>6121.399591633608</c:v>
                </c:pt>
                <c:pt idx="22">
                  <c:v>4080.9332199693608</c:v>
                </c:pt>
                <c:pt idx="23">
                  <c:v>2678.1122621942668</c:v>
                </c:pt>
              </c:numCache>
            </c:numRef>
          </c:val>
          <c:smooth val="0"/>
          <c:extLst>
            <c:ext xmlns:c16="http://schemas.microsoft.com/office/drawing/2014/chart" uri="{C3380CC4-5D6E-409C-BE32-E72D297353CC}">
              <c16:uniqueId val="{00000002-DFE8-498C-86E1-FA8700B8162C}"/>
            </c:ext>
          </c:extLst>
        </c:ser>
        <c:ser>
          <c:idx val="3"/>
          <c:order val="3"/>
          <c:tx>
            <c:strRef>
              <c:f>Revenue_Sum!$A$6</c:f>
              <c:strCache>
                <c:ptCount val="1"/>
                <c:pt idx="0">
                  <c:v>Scenario_3</c:v>
                </c:pt>
              </c:strCache>
            </c:strRef>
          </c:tx>
          <c:spPr>
            <a:ln w="28575" cap="rnd">
              <a:solidFill>
                <a:schemeClr val="accent4"/>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Revenue_Sum!$B$6:$Y$6</c:f>
              <c:numCache>
                <c:formatCode>"$"#,##0</c:formatCode>
                <c:ptCount val="24"/>
                <c:pt idx="0">
                  <c:v>1107.0569787381</c:v>
                </c:pt>
                <c:pt idx="1">
                  <c:v>316.30201970129502</c:v>
                </c:pt>
                <c:pt idx="2">
                  <c:v>1265.208080626415</c:v>
                </c:pt>
                <c:pt idx="3">
                  <c:v>158.15101020224631</c:v>
                </c:pt>
                <c:pt idx="4">
                  <c:v>158.15101020224631</c:v>
                </c:pt>
                <c:pt idx="5">
                  <c:v>1581.5099897904699</c:v>
                </c:pt>
                <c:pt idx="6">
                  <c:v>9528.7083747803572</c:v>
                </c:pt>
                <c:pt idx="7">
                  <c:v>26501.717129532721</c:v>
                </c:pt>
                <c:pt idx="8">
                  <c:v>12208.65624455294</c:v>
                </c:pt>
                <c:pt idx="9">
                  <c:v>5060.8323214619504</c:v>
                </c:pt>
                <c:pt idx="10">
                  <c:v>6167.889223301192</c:v>
                </c:pt>
                <c:pt idx="11">
                  <c:v>6484.1906897064109</c:v>
                </c:pt>
                <c:pt idx="12">
                  <c:v>8223.8517150906682</c:v>
                </c:pt>
                <c:pt idx="13">
                  <c:v>7591.2481861672859</c:v>
                </c:pt>
                <c:pt idx="14">
                  <c:v>7749.3995115837897</c:v>
                </c:pt>
                <c:pt idx="15">
                  <c:v>19950.732698256619</c:v>
                </c:pt>
                <c:pt idx="16">
                  <c:v>27692.80806086112</c:v>
                </c:pt>
                <c:pt idx="17">
                  <c:v>25310.630674294502</c:v>
                </c:pt>
                <c:pt idx="18">
                  <c:v>10121.66464309207</c:v>
                </c:pt>
                <c:pt idx="19">
                  <c:v>12493.92978242814</c:v>
                </c:pt>
                <c:pt idx="20">
                  <c:v>9330.9092175412516</c:v>
                </c:pt>
                <c:pt idx="21">
                  <c:v>7591.2481861672859</c:v>
                </c:pt>
                <c:pt idx="22">
                  <c:v>5060.8323214619504</c:v>
                </c:pt>
                <c:pt idx="23">
                  <c:v>3321.1710086972848</c:v>
                </c:pt>
              </c:numCache>
            </c:numRef>
          </c:val>
          <c:smooth val="0"/>
          <c:extLst>
            <c:ext xmlns:c16="http://schemas.microsoft.com/office/drawing/2014/chart" uri="{C3380CC4-5D6E-409C-BE32-E72D297353CC}">
              <c16:uniqueId val="{00000003-DFE8-498C-86E1-FA8700B8162C}"/>
            </c:ext>
          </c:extLst>
        </c:ser>
        <c:ser>
          <c:idx val="4"/>
          <c:order val="4"/>
          <c:tx>
            <c:strRef>
              <c:f>Revenue_Sum!$A$7</c:f>
              <c:strCache>
                <c:ptCount val="1"/>
                <c:pt idx="0">
                  <c:v>Scenario_4</c:v>
                </c:pt>
              </c:strCache>
            </c:strRef>
          </c:tx>
          <c:spPr>
            <a:ln w="28575" cap="rnd">
              <a:solidFill>
                <a:schemeClr val="accent5"/>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Revenue_Sum!$B$7:$Y$7</c:f>
              <c:numCache>
                <c:formatCode>"$"#,##0</c:formatCode>
                <c:ptCount val="24"/>
                <c:pt idx="0">
                  <c:v>1312.7499701082679</c:v>
                </c:pt>
                <c:pt idx="1">
                  <c:v>375.07145118890719</c:v>
                </c:pt>
                <c:pt idx="2">
                  <c:v>1500.285805005047</c:v>
                </c:pt>
                <c:pt idx="3">
                  <c:v>187.5357255049924</c:v>
                </c:pt>
                <c:pt idx="4">
                  <c:v>187.5357255049924</c:v>
                </c:pt>
                <c:pt idx="5">
                  <c:v>1875.357124898708</c:v>
                </c:pt>
                <c:pt idx="6">
                  <c:v>11019.7543963594</c:v>
                </c:pt>
                <c:pt idx="7">
                  <c:v>30648.68842800317</c:v>
                </c:pt>
                <c:pt idx="8">
                  <c:v>14119.058746186671</c:v>
                </c:pt>
                <c:pt idx="9">
                  <c:v>6001.1432187644332</c:v>
                </c:pt>
                <c:pt idx="10">
                  <c:v>7313.8930977836199</c:v>
                </c:pt>
                <c:pt idx="11">
                  <c:v>7688.9638931383934</c:v>
                </c:pt>
                <c:pt idx="12">
                  <c:v>9751.8567727884529</c:v>
                </c:pt>
                <c:pt idx="13">
                  <c:v>9001.7144771354106</c:v>
                </c:pt>
                <c:pt idx="14">
                  <c:v>9189.2505767192688</c:v>
                </c:pt>
                <c:pt idx="15">
                  <c:v>23072.61025279724</c:v>
                </c:pt>
                <c:pt idx="16">
                  <c:v>32026.16045908026</c:v>
                </c:pt>
                <c:pt idx="17">
                  <c:v>29271.22154703637</c:v>
                </c:pt>
                <c:pt idx="18">
                  <c:v>12002.286437350331</c:v>
                </c:pt>
                <c:pt idx="19">
                  <c:v>14815.22284535228</c:v>
                </c:pt>
                <c:pt idx="20">
                  <c:v>11064.607364538489</c:v>
                </c:pt>
                <c:pt idx="21">
                  <c:v>9001.7144771354106</c:v>
                </c:pt>
                <c:pt idx="22">
                  <c:v>6001.1432187644332</c:v>
                </c:pt>
                <c:pt idx="23">
                  <c:v>3938.2499972371179</c:v>
                </c:pt>
              </c:numCache>
            </c:numRef>
          </c:val>
          <c:smooth val="0"/>
          <c:extLst>
            <c:ext xmlns:c16="http://schemas.microsoft.com/office/drawing/2014/chart" uri="{C3380CC4-5D6E-409C-BE32-E72D297353CC}">
              <c16:uniqueId val="{00000004-DFE8-498C-86E1-FA8700B8162C}"/>
            </c:ext>
          </c:extLst>
        </c:ser>
        <c:ser>
          <c:idx val="5"/>
          <c:order val="5"/>
          <c:tx>
            <c:strRef>
              <c:f>Revenue_Sum!$A$8</c:f>
              <c:strCache>
                <c:ptCount val="1"/>
                <c:pt idx="0">
                  <c:v>Scenario_5</c:v>
                </c:pt>
              </c:strCache>
            </c:strRef>
          </c:tx>
          <c:spPr>
            <a:ln w="28575" cap="rnd">
              <a:solidFill>
                <a:schemeClr val="accent6"/>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Revenue_Sum!$B$8:$Y$8</c:f>
              <c:numCache>
                <c:formatCode>"$"#,##0</c:formatCode>
                <c:ptCount val="24"/>
                <c:pt idx="0">
                  <c:v>1502.2574522968289</c:v>
                </c:pt>
                <c:pt idx="1">
                  <c:v>429.21645074233447</c:v>
                </c:pt>
                <c:pt idx="2">
                  <c:v>1716.8658021168731</c:v>
                </c:pt>
                <c:pt idx="3">
                  <c:v>214.60822537989651</c:v>
                </c:pt>
                <c:pt idx="4">
                  <c:v>214.60822537989651</c:v>
                </c:pt>
                <c:pt idx="5">
                  <c:v>2146.082102240493</c:v>
                </c:pt>
                <c:pt idx="6">
                  <c:v>12481.8041947122</c:v>
                </c:pt>
                <c:pt idx="7">
                  <c:v>34715.01396224933</c:v>
                </c:pt>
                <c:pt idx="8">
                  <c:v>15992.30983967901</c:v>
                </c:pt>
                <c:pt idx="9">
                  <c:v>6867.4632082539711</c:v>
                </c:pt>
                <c:pt idx="10">
                  <c:v>8369.72055613886</c:v>
                </c:pt>
                <c:pt idx="11">
                  <c:v>8798.9362553218525</c:v>
                </c:pt>
                <c:pt idx="12">
                  <c:v>11159.62661803166</c:v>
                </c:pt>
                <c:pt idx="13">
                  <c:v>10301.194411146131</c:v>
                </c:pt>
                <c:pt idx="14">
                  <c:v>10515.80306341498</c:v>
                </c:pt>
                <c:pt idx="15">
                  <c:v>26133.7769455704</c:v>
                </c:pt>
                <c:pt idx="16">
                  <c:v>36275.242582422063</c:v>
                </c:pt>
                <c:pt idx="17">
                  <c:v>33154.791178221087</c:v>
                </c:pt>
                <c:pt idx="18">
                  <c:v>13734.926416740631</c:v>
                </c:pt>
                <c:pt idx="19">
                  <c:v>16954.049780093999</c:v>
                </c:pt>
                <c:pt idx="20">
                  <c:v>12661.884781492239</c:v>
                </c:pt>
                <c:pt idx="21">
                  <c:v>10301.194411146131</c:v>
                </c:pt>
                <c:pt idx="22">
                  <c:v>6867.4632082539711</c:v>
                </c:pt>
                <c:pt idx="23">
                  <c:v>4506.7724559168209</c:v>
                </c:pt>
              </c:numCache>
            </c:numRef>
          </c:val>
          <c:smooth val="0"/>
          <c:extLst>
            <c:ext xmlns:c16="http://schemas.microsoft.com/office/drawing/2014/chart" uri="{C3380CC4-5D6E-409C-BE32-E72D297353CC}">
              <c16:uniqueId val="{00000005-DFE8-498C-86E1-FA8700B8162C}"/>
            </c:ext>
          </c:extLst>
        </c:ser>
        <c:ser>
          <c:idx val="6"/>
          <c:order val="6"/>
          <c:tx>
            <c:strRef>
              <c:f>Revenue_Sum!$A$9</c:f>
              <c:strCache>
                <c:ptCount val="1"/>
                <c:pt idx="0">
                  <c:v>Scenario_6</c:v>
                </c:pt>
              </c:strCache>
            </c:strRef>
          </c:tx>
          <c:spPr>
            <a:ln w="28575" cap="rnd">
              <a:solidFill>
                <a:schemeClr val="accent1">
                  <a:lumMod val="60000"/>
                </a:schemeClr>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Revenue_Sum!$B$9:$Y$9</c:f>
              <c:numCache>
                <c:formatCode>"$"#,##0</c:formatCode>
                <c:ptCount val="24"/>
                <c:pt idx="0">
                  <c:v>1700.6904813189331</c:v>
                </c:pt>
                <c:pt idx="1">
                  <c:v>485.91160672430021</c:v>
                </c:pt>
                <c:pt idx="2">
                  <c:v>1943.6464253733409</c:v>
                </c:pt>
                <c:pt idx="3">
                  <c:v>242.9558030151984</c:v>
                </c:pt>
                <c:pt idx="4">
                  <c:v>242.9558030151984</c:v>
                </c:pt>
                <c:pt idx="5">
                  <c:v>2429.557861881975</c:v>
                </c:pt>
                <c:pt idx="6">
                  <c:v>13804.633645657619</c:v>
                </c:pt>
                <c:pt idx="7">
                  <c:v>38394.141453913981</c:v>
                </c:pt>
                <c:pt idx="8">
                  <c:v>17687.1848873938</c:v>
                </c:pt>
                <c:pt idx="9">
                  <c:v>7774.5857009473211</c:v>
                </c:pt>
                <c:pt idx="10">
                  <c:v>9475.2760636137427</c:v>
                </c:pt>
                <c:pt idx="11">
                  <c:v>9961.1868197238728</c:v>
                </c:pt>
                <c:pt idx="12">
                  <c:v>12633.700522556101</c:v>
                </c:pt>
                <c:pt idx="13">
                  <c:v>11661.87809710418</c:v>
                </c:pt>
                <c:pt idx="14">
                  <c:v>11904.83438323377</c:v>
                </c:pt>
                <c:pt idx="15">
                  <c:v>28903.45105211683</c:v>
                </c:pt>
                <c:pt idx="16">
                  <c:v>40119.724464653358</c:v>
                </c:pt>
                <c:pt idx="17">
                  <c:v>36668.564892761307</c:v>
                </c:pt>
                <c:pt idx="18">
                  <c:v>15549.17140160475</c:v>
                </c:pt>
                <c:pt idx="19">
                  <c:v>19193.508431535629</c:v>
                </c:pt>
                <c:pt idx="20">
                  <c:v>14334.39180963686</c:v>
                </c:pt>
                <c:pt idx="21">
                  <c:v>11661.87809710418</c:v>
                </c:pt>
                <c:pt idx="22">
                  <c:v>7774.5857009473211</c:v>
                </c:pt>
                <c:pt idx="23">
                  <c:v>5102.0715541930131</c:v>
                </c:pt>
              </c:numCache>
            </c:numRef>
          </c:val>
          <c:smooth val="0"/>
          <c:extLst>
            <c:ext xmlns:c16="http://schemas.microsoft.com/office/drawing/2014/chart" uri="{C3380CC4-5D6E-409C-BE32-E72D297353CC}">
              <c16:uniqueId val="{00000006-DFE8-498C-86E1-FA8700B8162C}"/>
            </c:ext>
          </c:extLst>
        </c:ser>
        <c:ser>
          <c:idx val="7"/>
          <c:order val="7"/>
          <c:tx>
            <c:strRef>
              <c:f>Revenue_Sum!$A$10</c:f>
              <c:strCache>
                <c:ptCount val="1"/>
                <c:pt idx="0">
                  <c:v>Scenario_7</c:v>
                </c:pt>
              </c:strCache>
            </c:strRef>
          </c:tx>
          <c:spPr>
            <a:ln w="28575" cap="rnd">
              <a:solidFill>
                <a:schemeClr val="accent2">
                  <a:lumMod val="60000"/>
                </a:schemeClr>
              </a:solidFill>
              <a:round/>
            </a:ln>
            <a:effectLst/>
          </c:spPr>
          <c:marker>
            <c:symbol val="none"/>
          </c:marker>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Revenue_Sum!$B$10:$Y$10</c:f>
              <c:numCache>
                <c:formatCode>"$"#,##0</c:formatCode>
                <c:ptCount val="24"/>
                <c:pt idx="0">
                  <c:v>1892.466516828953</c:v>
                </c:pt>
                <c:pt idx="1">
                  <c:v>540.70476418743976</c:v>
                </c:pt>
                <c:pt idx="2">
                  <c:v>2162.8190547503868</c:v>
                </c:pt>
                <c:pt idx="3">
                  <c:v>270.35238194919162</c:v>
                </c:pt>
                <c:pt idx="4">
                  <c:v>270.35238194919162</c:v>
                </c:pt>
                <c:pt idx="5">
                  <c:v>2703.5236297056808</c:v>
                </c:pt>
                <c:pt idx="6">
                  <c:v>14834.252578639371</c:v>
                </c:pt>
                <c:pt idx="7">
                  <c:v>41257.760290687896</c:v>
                </c:pt>
                <c:pt idx="8">
                  <c:v>19006.383999253929</c:v>
                </c:pt>
                <c:pt idx="9">
                  <c:v>8651.2762225705246</c:v>
                </c:pt>
                <c:pt idx="10">
                  <c:v>10543.74260719347</c:v>
                </c:pt>
                <c:pt idx="11">
                  <c:v>11084.446425352649</c:v>
                </c:pt>
                <c:pt idx="12">
                  <c:v>14058.322481654979</c:v>
                </c:pt>
                <c:pt idx="13">
                  <c:v>12976.91382926386</c:v>
                </c:pt>
                <c:pt idx="14">
                  <c:v>13247.26674831433</c:v>
                </c:pt>
                <c:pt idx="15">
                  <c:v>31059.215643995089</c:v>
                </c:pt>
                <c:pt idx="16">
                  <c:v>43111.963109132303</c:v>
                </c:pt>
                <c:pt idx="17">
                  <c:v>39403.481973688162</c:v>
                </c:pt>
                <c:pt idx="18">
                  <c:v>17302.552444537861</c:v>
                </c:pt>
                <c:pt idx="19">
                  <c:v>21357.838157163809</c:v>
                </c:pt>
                <c:pt idx="20">
                  <c:v>15950.78989537606</c:v>
                </c:pt>
                <c:pt idx="21">
                  <c:v>12976.91382926386</c:v>
                </c:pt>
                <c:pt idx="22">
                  <c:v>8651.2762225705246</c:v>
                </c:pt>
                <c:pt idx="23">
                  <c:v>5677.3996748900354</c:v>
                </c:pt>
              </c:numCache>
            </c:numRef>
          </c:val>
          <c:smooth val="0"/>
          <c:extLst>
            <c:ext xmlns:c16="http://schemas.microsoft.com/office/drawing/2014/chart" uri="{C3380CC4-5D6E-409C-BE32-E72D297353CC}">
              <c16:uniqueId val="{00000007-DFE8-498C-86E1-FA8700B8162C}"/>
            </c:ext>
          </c:extLst>
        </c:ser>
        <c:ser>
          <c:idx val="8"/>
          <c:order val="8"/>
          <c:tx>
            <c:strRef>
              <c:f>Revenue_Sum!$A$11</c:f>
              <c:strCache>
                <c:ptCount val="1"/>
                <c:pt idx="0">
                  <c:v>Scenario_8</c:v>
                </c:pt>
              </c:strCache>
            </c:strRef>
          </c:tx>
          <c:spPr>
            <a:ln w="28575" cap="rnd">
              <a:solidFill>
                <a:schemeClr val="accent3">
                  <a:lumMod val="60000"/>
                </a:schemeClr>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54B8-467C-A88C-FE93EFEC0C69}"/>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2-54B8-467C-A88C-FE93EFEC0C6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Revenue_Sum!$B$2:$Y$2</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Revenue_Sum!$B$11:$Y$11</c:f>
              <c:numCache>
                <c:formatCode>"$"#,##0</c:formatCode>
                <c:ptCount val="24"/>
                <c:pt idx="0">
                  <c:v>2084.4047850153402</c:v>
                </c:pt>
                <c:pt idx="1">
                  <c:v>595.54427397441987</c:v>
                </c:pt>
                <c:pt idx="2">
                  <c:v>2382.177093953921</c:v>
                </c:pt>
                <c:pt idx="3">
                  <c:v>297.77213636556382</c:v>
                </c:pt>
                <c:pt idx="4">
                  <c:v>297.77213636556382</c:v>
                </c:pt>
                <c:pt idx="5">
                  <c:v>2977.7211583916301</c:v>
                </c:pt>
                <c:pt idx="6">
                  <c:v>16010.37618874464</c:v>
                </c:pt>
                <c:pt idx="7">
                  <c:v>44528.85370924422</c:v>
                </c:pt>
                <c:pt idx="8">
                  <c:v>20513.292207754679</c:v>
                </c:pt>
                <c:pt idx="9">
                  <c:v>9528.7083747803572</c:v>
                </c:pt>
                <c:pt idx="10">
                  <c:v>11613.113013270349</c:v>
                </c:pt>
                <c:pt idx="11">
                  <c:v>12208.65624455294</c:v>
                </c:pt>
                <c:pt idx="12">
                  <c:v>15484.149575792981</c:v>
                </c:pt>
                <c:pt idx="13">
                  <c:v>14293.06199301888</c:v>
                </c:pt>
                <c:pt idx="14">
                  <c:v>14590.834722819811</c:v>
                </c:pt>
                <c:pt idx="15">
                  <c:v>33521.724313456572</c:v>
                </c:pt>
                <c:pt idx="16">
                  <c:v>46530.154710574709</c:v>
                </c:pt>
                <c:pt idx="17">
                  <c:v>42527.560196582323</c:v>
                </c:pt>
                <c:pt idx="18">
                  <c:v>19057.4167329794</c:v>
                </c:pt>
                <c:pt idx="19">
                  <c:v>23523.998762574342</c:v>
                </c:pt>
                <c:pt idx="20">
                  <c:v>17568.555346575809</c:v>
                </c:pt>
                <c:pt idx="21">
                  <c:v>14293.06199301888</c:v>
                </c:pt>
                <c:pt idx="22">
                  <c:v>9528.7083747803572</c:v>
                </c:pt>
                <c:pt idx="23">
                  <c:v>6253.2144897413127</c:v>
                </c:pt>
              </c:numCache>
            </c:numRef>
          </c:val>
          <c:smooth val="0"/>
          <c:extLst>
            <c:ext xmlns:c16="http://schemas.microsoft.com/office/drawing/2014/chart" uri="{C3380CC4-5D6E-409C-BE32-E72D297353CC}">
              <c16:uniqueId val="{00000008-DFE8-498C-86E1-FA8700B8162C}"/>
            </c:ext>
          </c:extLst>
        </c:ser>
        <c:dLbls>
          <c:showLegendKey val="0"/>
          <c:showVal val="0"/>
          <c:showCatName val="0"/>
          <c:showSerName val="0"/>
          <c:showPercent val="0"/>
          <c:showBubbleSize val="0"/>
        </c:dLbls>
        <c:smooth val="0"/>
        <c:axId val="1185121216"/>
        <c:axId val="1185123536"/>
      </c:lineChart>
      <c:catAx>
        <c:axId val="118512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5123536"/>
        <c:crosses val="autoZero"/>
        <c:auto val="1"/>
        <c:lblAlgn val="ctr"/>
        <c:lblOffset val="100"/>
        <c:noMultiLvlLbl val="0"/>
      </c:catAx>
      <c:valAx>
        <c:axId val="1185123536"/>
        <c:scaling>
          <c:orientation val="minMax"/>
          <c:max val="6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5121216"/>
        <c:crosses val="autoZero"/>
        <c:crossBetween val="between"/>
        <c:dispUnits>
          <c:builtInUnit val="thousands"/>
          <c:dispUnitsLbl>
            <c:layout>
              <c:manualLayout>
                <c:xMode val="edge"/>
                <c:yMode val="edge"/>
                <c:x val="2.2205339223840799E-3"/>
                <c:y val="0.25827956058573398"/>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396270006861"/>
          <c:y val="5.4048624544769303E-2"/>
          <c:w val="0.87556553792082503"/>
          <c:h val="0.70067769210509601"/>
        </c:manualLayout>
      </c:layout>
      <c:lineChart>
        <c:grouping val="standard"/>
        <c:varyColors val="0"/>
        <c:ser>
          <c:idx val="0"/>
          <c:order val="0"/>
          <c:tx>
            <c:strRef>
              <c:f>Revenue_Sum!$A$17</c:f>
              <c:strCache>
                <c:ptCount val="1"/>
                <c:pt idx="0">
                  <c:v>Base</c:v>
                </c:pt>
              </c:strCache>
            </c:strRef>
          </c:tx>
          <c:spPr>
            <a:ln w="28575" cap="rnd">
              <a:solidFill>
                <a:schemeClr val="accent1"/>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Revenue_Sum!$B$17:$Y$17</c:f>
              <c:numCache>
                <c:formatCode>"$"#,##0</c:formatCode>
                <c:ptCount val="2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numCache>
            </c:numRef>
          </c:val>
          <c:smooth val="0"/>
          <c:extLst>
            <c:ext xmlns:c16="http://schemas.microsoft.com/office/drawing/2014/chart" uri="{C3380CC4-5D6E-409C-BE32-E72D297353CC}">
              <c16:uniqueId val="{00000000-8685-458D-A75D-2B62928EC1C0}"/>
            </c:ext>
          </c:extLst>
        </c:ser>
        <c:ser>
          <c:idx val="1"/>
          <c:order val="1"/>
          <c:tx>
            <c:strRef>
              <c:f>Revenue_Sum!$A$18</c:f>
              <c:strCache>
                <c:ptCount val="1"/>
                <c:pt idx="0">
                  <c:v>Scenario_1</c:v>
                </c:pt>
              </c:strCache>
            </c:strRef>
          </c:tx>
          <c:spPr>
            <a:ln w="28575" cap="rnd">
              <a:solidFill>
                <a:schemeClr val="accent2"/>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Revenue_Sum!$B$18:$Y$18</c:f>
              <c:numCache>
                <c:formatCode>"$"#,##0</c:formatCode>
                <c:ptCount val="24"/>
                <c:pt idx="0">
                  <c:v>692.51557204316555</c:v>
                </c:pt>
                <c:pt idx="1">
                  <c:v>197.8616085519931</c:v>
                </c:pt>
                <c:pt idx="2">
                  <c:v>791.44643334290492</c:v>
                </c:pt>
                <c:pt idx="3">
                  <c:v>98.930804078312306</c:v>
                </c:pt>
                <c:pt idx="4">
                  <c:v>98.930804078312306</c:v>
                </c:pt>
                <c:pt idx="5">
                  <c:v>989.30797371902543</c:v>
                </c:pt>
                <c:pt idx="6">
                  <c:v>6086.3919902910184</c:v>
                </c:pt>
                <c:pt idx="7">
                  <c:v>16927.7917874665</c:v>
                </c:pt>
                <c:pt idx="8">
                  <c:v>7798.1888802975054</c:v>
                </c:pt>
                <c:pt idx="9">
                  <c:v>3165.7857337048322</c:v>
                </c:pt>
                <c:pt idx="10">
                  <c:v>3858.3012615707012</c:v>
                </c:pt>
                <c:pt idx="11">
                  <c:v>4056.1625256254511</c:v>
                </c:pt>
                <c:pt idx="12">
                  <c:v>5144.4013107404917</c:v>
                </c:pt>
                <c:pt idx="13">
                  <c:v>4748.6784178120288</c:v>
                </c:pt>
                <c:pt idx="14">
                  <c:v>4847.6094213011602</c:v>
                </c:pt>
                <c:pt idx="15">
                  <c:v>12743.38293956991</c:v>
                </c:pt>
                <c:pt idx="16">
                  <c:v>17688.39399649571</c:v>
                </c:pt>
                <c:pt idx="17">
                  <c:v>16166.993394162149</c:v>
                </c:pt>
                <c:pt idx="18">
                  <c:v>6331.5714677893484</c:v>
                </c:pt>
                <c:pt idx="19">
                  <c:v>7815.5335264771138</c:v>
                </c:pt>
                <c:pt idx="20">
                  <c:v>5836.9172088142204</c:v>
                </c:pt>
                <c:pt idx="21">
                  <c:v>4748.6784178120288</c:v>
                </c:pt>
                <c:pt idx="22">
                  <c:v>3165.7857337048322</c:v>
                </c:pt>
                <c:pt idx="23">
                  <c:v>2077.5467630530561</c:v>
                </c:pt>
              </c:numCache>
            </c:numRef>
          </c:val>
          <c:smooth val="0"/>
          <c:extLst>
            <c:ext xmlns:c16="http://schemas.microsoft.com/office/drawing/2014/chart" uri="{C3380CC4-5D6E-409C-BE32-E72D297353CC}">
              <c16:uniqueId val="{00000001-8685-458D-A75D-2B62928EC1C0}"/>
            </c:ext>
          </c:extLst>
        </c:ser>
        <c:ser>
          <c:idx val="2"/>
          <c:order val="2"/>
          <c:tx>
            <c:strRef>
              <c:f>Revenue_Sum!$A$19</c:f>
              <c:strCache>
                <c:ptCount val="1"/>
                <c:pt idx="0">
                  <c:v>Scenario_2</c:v>
                </c:pt>
              </c:strCache>
            </c:strRef>
          </c:tx>
          <c:spPr>
            <a:ln w="28575" cap="rnd">
              <a:solidFill>
                <a:schemeClr val="accent3"/>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Revenue_Sum!$B$19:$Y$19</c:f>
              <c:numCache>
                <c:formatCode>"$"#,##0</c:formatCode>
                <c:ptCount val="24"/>
                <c:pt idx="0">
                  <c:v>909.32113003350321</c:v>
                </c:pt>
                <c:pt idx="1">
                  <c:v>259.80605869950062</c:v>
                </c:pt>
                <c:pt idx="2">
                  <c:v>1039.224234295099</c:v>
                </c:pt>
                <c:pt idx="3">
                  <c:v>129.90302933046419</c:v>
                </c:pt>
                <c:pt idx="4">
                  <c:v>129.90302933046419</c:v>
                </c:pt>
                <c:pt idx="5">
                  <c:v>1299.030203795664</c:v>
                </c:pt>
                <c:pt idx="6">
                  <c:v>7863.1250853043903</c:v>
                </c:pt>
                <c:pt idx="7">
                  <c:v>21869.314166977209</c:v>
                </c:pt>
                <c:pt idx="8">
                  <c:v>10074.62790610921</c:v>
                </c:pt>
                <c:pt idx="9">
                  <c:v>4156.8969379498421</c:v>
                </c:pt>
                <c:pt idx="10">
                  <c:v>5066.2180095948197</c:v>
                </c:pt>
                <c:pt idx="11">
                  <c:v>5326.023616079603</c:v>
                </c:pt>
                <c:pt idx="12">
                  <c:v>6754.9568587454814</c:v>
                </c:pt>
                <c:pt idx="13">
                  <c:v>6235.3451673660211</c:v>
                </c:pt>
                <c:pt idx="14">
                  <c:v>6365.2484576724319</c:v>
                </c:pt>
                <c:pt idx="15">
                  <c:v>16463.444498278401</c:v>
                </c:pt>
                <c:pt idx="16">
                  <c:v>22852.20674670576</c:v>
                </c:pt>
                <c:pt idx="17">
                  <c:v>20886.425238955311</c:v>
                </c:pt>
                <c:pt idx="18">
                  <c:v>8313.7938758948385</c:v>
                </c:pt>
                <c:pt idx="19">
                  <c:v>10262.339311017509</c:v>
                </c:pt>
                <c:pt idx="20">
                  <c:v>7664.278416861951</c:v>
                </c:pt>
                <c:pt idx="21">
                  <c:v>6235.3451673660211</c:v>
                </c:pt>
                <c:pt idx="22">
                  <c:v>4156.8969379498421</c:v>
                </c:pt>
                <c:pt idx="23">
                  <c:v>2727.96345172468</c:v>
                </c:pt>
              </c:numCache>
            </c:numRef>
          </c:val>
          <c:smooth val="0"/>
          <c:extLst>
            <c:ext xmlns:c16="http://schemas.microsoft.com/office/drawing/2014/chart" uri="{C3380CC4-5D6E-409C-BE32-E72D297353CC}">
              <c16:uniqueId val="{00000002-8685-458D-A75D-2B62928EC1C0}"/>
            </c:ext>
          </c:extLst>
        </c:ser>
        <c:ser>
          <c:idx val="3"/>
          <c:order val="3"/>
          <c:tx>
            <c:strRef>
              <c:f>Revenue_Sum!$A$20</c:f>
              <c:strCache>
                <c:ptCount val="1"/>
                <c:pt idx="0">
                  <c:v>Scenario_3</c:v>
                </c:pt>
              </c:strCache>
            </c:strRef>
          </c:tx>
          <c:spPr>
            <a:ln w="28575" cap="rnd">
              <a:solidFill>
                <a:schemeClr val="accent4"/>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Revenue_Sum!$B$20:$Y$20</c:f>
              <c:numCache>
                <c:formatCode>"$"#,##0</c:formatCode>
                <c:ptCount val="24"/>
                <c:pt idx="0">
                  <c:v>1126.678057292735</c:v>
                </c:pt>
                <c:pt idx="1">
                  <c:v>321.90804317360988</c:v>
                </c:pt>
                <c:pt idx="2">
                  <c:v>1287.6321726611859</c:v>
                </c:pt>
                <c:pt idx="3">
                  <c:v>160.9540214905937</c:v>
                </c:pt>
                <c:pt idx="4">
                  <c:v>160.9540214905937</c:v>
                </c:pt>
                <c:pt idx="5">
                  <c:v>1609.540104619334</c:v>
                </c:pt>
                <c:pt idx="6">
                  <c:v>9625.6429120178891</c:v>
                </c:pt>
                <c:pt idx="7">
                  <c:v>26772.037963786661</c:v>
                </c:pt>
                <c:pt idx="8">
                  <c:v>12332.853623769521</c:v>
                </c:pt>
                <c:pt idx="9">
                  <c:v>5150.5286896524649</c:v>
                </c:pt>
                <c:pt idx="10">
                  <c:v>6277.2066751802467</c:v>
                </c:pt>
                <c:pt idx="11">
                  <c:v>6599.1141580517042</c:v>
                </c:pt>
                <c:pt idx="12">
                  <c:v>8369.6082963177269</c:v>
                </c:pt>
                <c:pt idx="13">
                  <c:v>7725.7927373740131</c:v>
                </c:pt>
                <c:pt idx="14">
                  <c:v>7886.7470822989553</c:v>
                </c:pt>
                <c:pt idx="15">
                  <c:v>20154.14608947267</c:v>
                </c:pt>
                <c:pt idx="16">
                  <c:v>27975.27814261731</c:v>
                </c:pt>
                <c:pt idx="17">
                  <c:v>25568.80225721627</c:v>
                </c:pt>
                <c:pt idx="18">
                  <c:v>10301.16967388338</c:v>
                </c:pt>
                <c:pt idx="19">
                  <c:v>12715.50631094151</c:v>
                </c:pt>
                <c:pt idx="20">
                  <c:v>9496.3904056211559</c:v>
                </c:pt>
                <c:pt idx="21">
                  <c:v>7725.7927373740131</c:v>
                </c:pt>
                <c:pt idx="22">
                  <c:v>5150.5286896524649</c:v>
                </c:pt>
                <c:pt idx="23">
                  <c:v>3380.0342497510451</c:v>
                </c:pt>
              </c:numCache>
            </c:numRef>
          </c:val>
          <c:smooth val="0"/>
          <c:extLst>
            <c:ext xmlns:c16="http://schemas.microsoft.com/office/drawing/2014/chart" uri="{C3380CC4-5D6E-409C-BE32-E72D297353CC}">
              <c16:uniqueId val="{00000003-8685-458D-A75D-2B62928EC1C0}"/>
            </c:ext>
          </c:extLst>
        </c:ser>
        <c:ser>
          <c:idx val="4"/>
          <c:order val="4"/>
          <c:tx>
            <c:strRef>
              <c:f>Revenue_Sum!$A$21</c:f>
              <c:strCache>
                <c:ptCount val="1"/>
                <c:pt idx="0">
                  <c:v>Scenario_4</c:v>
                </c:pt>
              </c:strCache>
            </c:strRef>
          </c:tx>
          <c:spPr>
            <a:ln w="28575" cap="rnd">
              <a:solidFill>
                <a:schemeClr val="accent5"/>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Revenue_Sum!$B$21:$Y$21</c:f>
              <c:numCache>
                <c:formatCode>"$"#,##0</c:formatCode>
                <c:ptCount val="24"/>
                <c:pt idx="0">
                  <c:v>1331.3981379473221</c:v>
                </c:pt>
                <c:pt idx="1">
                  <c:v>380.39949946689683</c:v>
                </c:pt>
                <c:pt idx="2">
                  <c:v>1521.5979971833999</c:v>
                </c:pt>
                <c:pt idx="3">
                  <c:v>190.19974967574339</c:v>
                </c:pt>
                <c:pt idx="4">
                  <c:v>190.19974967574339</c:v>
                </c:pt>
                <c:pt idx="5">
                  <c:v>1901.997365579836</c:v>
                </c:pt>
                <c:pt idx="6">
                  <c:v>11031.15518807021</c:v>
                </c:pt>
                <c:pt idx="7">
                  <c:v>30680.454675357261</c:v>
                </c:pt>
                <c:pt idx="8">
                  <c:v>14133.666030883351</c:v>
                </c:pt>
                <c:pt idx="9">
                  <c:v>6086.3919902910184</c:v>
                </c:pt>
                <c:pt idx="10">
                  <c:v>7417.7900428839857</c:v>
                </c:pt>
                <c:pt idx="11">
                  <c:v>7798.1888802975054</c:v>
                </c:pt>
                <c:pt idx="12">
                  <c:v>9890.3860101833779</c:v>
                </c:pt>
                <c:pt idx="13">
                  <c:v>9129.5876351423303</c:v>
                </c:pt>
                <c:pt idx="14">
                  <c:v>9319.7877666012901</c:v>
                </c:pt>
                <c:pt idx="15">
                  <c:v>23096.480645825621</c:v>
                </c:pt>
                <c:pt idx="16">
                  <c:v>32059.354401915931</c:v>
                </c:pt>
                <c:pt idx="17">
                  <c:v>29301.50489383873</c:v>
                </c:pt>
                <c:pt idx="18">
                  <c:v>12172.783980982789</c:v>
                </c:pt>
                <c:pt idx="19">
                  <c:v>15025.780220099099</c:v>
                </c:pt>
                <c:pt idx="20">
                  <c:v>11221.78477489051</c:v>
                </c:pt>
                <c:pt idx="21">
                  <c:v>9129.5876351423303</c:v>
                </c:pt>
                <c:pt idx="22">
                  <c:v>6086.3919902910184</c:v>
                </c:pt>
                <c:pt idx="23">
                  <c:v>3994.1945042806342</c:v>
                </c:pt>
              </c:numCache>
            </c:numRef>
          </c:val>
          <c:smooth val="0"/>
          <c:extLst>
            <c:ext xmlns:c16="http://schemas.microsoft.com/office/drawing/2014/chart" uri="{C3380CC4-5D6E-409C-BE32-E72D297353CC}">
              <c16:uniqueId val="{00000004-8685-458D-A75D-2B62928EC1C0}"/>
            </c:ext>
          </c:extLst>
        </c:ser>
        <c:ser>
          <c:idx val="5"/>
          <c:order val="5"/>
          <c:tx>
            <c:strRef>
              <c:f>Revenue_Sum!$A$22</c:f>
              <c:strCache>
                <c:ptCount val="1"/>
                <c:pt idx="0">
                  <c:v>Scenario_5</c:v>
                </c:pt>
              </c:strCache>
            </c:strRef>
          </c:tx>
          <c:spPr>
            <a:ln w="28575" cap="rnd">
              <a:solidFill>
                <a:schemeClr val="accent6"/>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Revenue_Sum!$B$22:$Y$22</c:f>
              <c:numCache>
                <c:formatCode>"$"#,##0</c:formatCode>
                <c:ptCount val="24"/>
                <c:pt idx="0">
                  <c:v>1522.131080971621</c:v>
                </c:pt>
                <c:pt idx="1">
                  <c:v>434.89463076678118</c:v>
                </c:pt>
                <c:pt idx="2">
                  <c:v>1739.578522450091</c:v>
                </c:pt>
                <c:pt idx="3">
                  <c:v>217.4473152333322</c:v>
                </c:pt>
                <c:pt idx="4">
                  <c:v>217.4473152333322</c:v>
                </c:pt>
                <c:pt idx="5">
                  <c:v>2174.4730038268281</c:v>
                </c:pt>
                <c:pt idx="6">
                  <c:v>12500.195704538221</c:v>
                </c:pt>
                <c:pt idx="7">
                  <c:v>34766.165366020723</c:v>
                </c:pt>
                <c:pt idx="8">
                  <c:v>16015.873983535719</c:v>
                </c:pt>
                <c:pt idx="9">
                  <c:v>6958.3140907829511</c:v>
                </c:pt>
                <c:pt idx="10">
                  <c:v>8480.4450748060062</c:v>
                </c:pt>
                <c:pt idx="11">
                  <c:v>8915.3389482319544</c:v>
                </c:pt>
                <c:pt idx="12">
                  <c:v>11307.259284378641</c:v>
                </c:pt>
                <c:pt idx="13">
                  <c:v>10437.470735846789</c:v>
                </c:pt>
                <c:pt idx="14">
                  <c:v>10654.918488373451</c:v>
                </c:pt>
                <c:pt idx="15">
                  <c:v>26172.284154156448</c:v>
                </c:pt>
                <c:pt idx="16">
                  <c:v>36328.692923726077</c:v>
                </c:pt>
                <c:pt idx="17">
                  <c:v>33203.643622258482</c:v>
                </c:pt>
                <c:pt idx="18">
                  <c:v>13916.16929843537</c:v>
                </c:pt>
                <c:pt idx="19">
                  <c:v>17177.771870557139</c:v>
                </c:pt>
                <c:pt idx="20">
                  <c:v>12829.39108187724</c:v>
                </c:pt>
                <c:pt idx="21">
                  <c:v>10437.470735846789</c:v>
                </c:pt>
                <c:pt idx="22">
                  <c:v>6958.3140907829511</c:v>
                </c:pt>
                <c:pt idx="23">
                  <c:v>4566.3933480264786</c:v>
                </c:pt>
              </c:numCache>
            </c:numRef>
          </c:val>
          <c:smooth val="0"/>
          <c:extLst>
            <c:ext xmlns:c16="http://schemas.microsoft.com/office/drawing/2014/chart" uri="{C3380CC4-5D6E-409C-BE32-E72D297353CC}">
              <c16:uniqueId val="{00000005-8685-458D-A75D-2B62928EC1C0}"/>
            </c:ext>
          </c:extLst>
        </c:ser>
        <c:ser>
          <c:idx val="6"/>
          <c:order val="6"/>
          <c:tx>
            <c:strRef>
              <c:f>Revenue_Sum!$A$23</c:f>
              <c:strCache>
                <c:ptCount val="1"/>
                <c:pt idx="0">
                  <c:v>Scenario_6</c:v>
                </c:pt>
              </c:strCache>
            </c:strRef>
          </c:tx>
          <c:spPr>
            <a:ln w="28575" cap="rnd">
              <a:solidFill>
                <a:schemeClr val="accent1">
                  <a:lumMod val="60000"/>
                </a:schemeClr>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Revenue_Sum!$B$23:$Y$23</c:f>
              <c:numCache>
                <c:formatCode>"$"#,##0</c:formatCode>
                <c:ptCount val="24"/>
                <c:pt idx="0">
                  <c:v>1720.0584695177049</c:v>
                </c:pt>
                <c:pt idx="1">
                  <c:v>491.44531786075481</c:v>
                </c:pt>
                <c:pt idx="2">
                  <c:v>1965.7812713887679</c:v>
                </c:pt>
                <c:pt idx="3">
                  <c:v>245.72265905084441</c:v>
                </c:pt>
                <c:pt idx="4">
                  <c:v>245.72265905084441</c:v>
                </c:pt>
                <c:pt idx="5">
                  <c:v>2457.226419491848</c:v>
                </c:pt>
                <c:pt idx="6">
                  <c:v>13795.526854029171</c:v>
                </c:pt>
                <c:pt idx="7">
                  <c:v>38368.804722173081</c:v>
                </c:pt>
                <c:pt idx="8">
                  <c:v>17675.516837528161</c:v>
                </c:pt>
                <c:pt idx="9">
                  <c:v>7863.1250853043903</c:v>
                </c:pt>
                <c:pt idx="10">
                  <c:v>9583.1834429168794</c:v>
                </c:pt>
                <c:pt idx="11">
                  <c:v>10074.62790610921</c:v>
                </c:pt>
                <c:pt idx="12">
                  <c:v>12777.577003151209</c:v>
                </c:pt>
                <c:pt idx="13">
                  <c:v>11794.68717506322</c:v>
                </c:pt>
                <c:pt idx="14">
                  <c:v>12040.41032509658</c:v>
                </c:pt>
                <c:pt idx="15">
                  <c:v>28884.383687279209</c:v>
                </c:pt>
                <c:pt idx="16">
                  <c:v>40093.248990756678</c:v>
                </c:pt>
                <c:pt idx="17">
                  <c:v>36644.366860420683</c:v>
                </c:pt>
                <c:pt idx="18">
                  <c:v>15726.250170171439</c:v>
                </c:pt>
                <c:pt idx="19">
                  <c:v>19412.11988939342</c:v>
                </c:pt>
                <c:pt idx="20">
                  <c:v>14497.636284535411</c:v>
                </c:pt>
                <c:pt idx="21">
                  <c:v>11794.68717506322</c:v>
                </c:pt>
                <c:pt idx="22">
                  <c:v>7863.1250853043903</c:v>
                </c:pt>
                <c:pt idx="23">
                  <c:v>5160.1755271837228</c:v>
                </c:pt>
              </c:numCache>
            </c:numRef>
          </c:val>
          <c:smooth val="0"/>
          <c:extLst>
            <c:ext xmlns:c16="http://schemas.microsoft.com/office/drawing/2014/chart" uri="{C3380CC4-5D6E-409C-BE32-E72D297353CC}">
              <c16:uniqueId val="{00000006-8685-458D-A75D-2B62928EC1C0}"/>
            </c:ext>
          </c:extLst>
        </c:ser>
        <c:ser>
          <c:idx val="7"/>
          <c:order val="7"/>
          <c:tx>
            <c:strRef>
              <c:f>Revenue_Sum!$A$24</c:f>
              <c:strCache>
                <c:ptCount val="1"/>
                <c:pt idx="0">
                  <c:v>Scenario_7</c:v>
                </c:pt>
              </c:strCache>
            </c:strRef>
          </c:tx>
          <c:spPr>
            <a:ln w="28575" cap="rnd">
              <a:solidFill>
                <a:schemeClr val="accent2">
                  <a:lumMod val="60000"/>
                </a:schemeClr>
              </a:solidFill>
              <a:round/>
            </a:ln>
            <a:effectLst/>
          </c:spPr>
          <c:marker>
            <c:symbol val="none"/>
          </c:marker>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Revenue_Sum!$B$24:$Y$24</c:f>
              <c:numCache>
                <c:formatCode>"$"#,##0</c:formatCode>
                <c:ptCount val="24"/>
                <c:pt idx="0">
                  <c:v>1912.8189012237019</c:v>
                </c:pt>
                <c:pt idx="1">
                  <c:v>546.51973120323601</c:v>
                </c:pt>
                <c:pt idx="2">
                  <c:v>2186.0789245817532</c:v>
                </c:pt>
                <c:pt idx="3">
                  <c:v>273.25986610528457</c:v>
                </c:pt>
                <c:pt idx="4">
                  <c:v>273.25986610528457</c:v>
                </c:pt>
                <c:pt idx="5">
                  <c:v>2732.5984673722019</c:v>
                </c:pt>
                <c:pt idx="6">
                  <c:v>14759.916879984799</c:v>
                </c:pt>
                <c:pt idx="7">
                  <c:v>41051.014176350312</c:v>
                </c:pt>
                <c:pt idx="8">
                  <c:v>18911.141419563901</c:v>
                </c:pt>
                <c:pt idx="9">
                  <c:v>8744.3156996692778</c:v>
                </c:pt>
                <c:pt idx="10">
                  <c:v>10657.134475583</c:v>
                </c:pt>
                <c:pt idx="11">
                  <c:v>11203.65325613142</c:v>
                </c:pt>
                <c:pt idx="12">
                  <c:v>14209.511610221371</c:v>
                </c:pt>
                <c:pt idx="13">
                  <c:v>13116.47304454287</c:v>
                </c:pt>
                <c:pt idx="14">
                  <c:v>13389.73345733988</c:v>
                </c:pt>
                <c:pt idx="15">
                  <c:v>30903.575258866371</c:v>
                </c:pt>
                <c:pt idx="16">
                  <c:v>42896.00743759732</c:v>
                </c:pt>
                <c:pt idx="17">
                  <c:v>39206.027774783412</c:v>
                </c:pt>
                <c:pt idx="18">
                  <c:v>17488.631398845369</c:v>
                </c:pt>
                <c:pt idx="19">
                  <c:v>21587.529370470249</c:v>
                </c:pt>
                <c:pt idx="20">
                  <c:v>16122.331413630111</c:v>
                </c:pt>
                <c:pt idx="21">
                  <c:v>13116.47304454287</c:v>
                </c:pt>
                <c:pt idx="22">
                  <c:v>8744.3156996692778</c:v>
                </c:pt>
                <c:pt idx="23">
                  <c:v>5738.4568328095102</c:v>
                </c:pt>
              </c:numCache>
            </c:numRef>
          </c:val>
          <c:smooth val="0"/>
          <c:extLst>
            <c:ext xmlns:c16="http://schemas.microsoft.com/office/drawing/2014/chart" uri="{C3380CC4-5D6E-409C-BE32-E72D297353CC}">
              <c16:uniqueId val="{00000007-8685-458D-A75D-2B62928EC1C0}"/>
            </c:ext>
          </c:extLst>
        </c:ser>
        <c:ser>
          <c:idx val="8"/>
          <c:order val="8"/>
          <c:tx>
            <c:strRef>
              <c:f>Revenue_Sum!$A$25</c:f>
              <c:strCache>
                <c:ptCount val="1"/>
                <c:pt idx="0">
                  <c:v>Scenario_8</c:v>
                </c:pt>
              </c:strCache>
            </c:strRef>
          </c:tx>
          <c:spPr>
            <a:ln w="28575" cap="rnd">
              <a:solidFill>
                <a:schemeClr val="accent3">
                  <a:lumMod val="60000"/>
                </a:schemeClr>
              </a:solidFill>
              <a:round/>
            </a:ln>
            <a:effectLst/>
          </c:spPr>
          <c:marker>
            <c:symbol val="none"/>
          </c:marker>
          <c:dLbls>
            <c:dLbl>
              <c:idx val="7"/>
              <c:layout/>
              <c:tx>
                <c:rich>
                  <a:bodyPr/>
                  <a:lstStyle/>
                  <a:p>
                    <a:fld id="{D4B97D60-A2F4-4D46-A0BF-777D85CF597C}" type="VALUE">
                      <a:rPr lang="en-US"/>
                      <a:pPr/>
                      <a:t>[VALUE]</a:t>
                    </a:fld>
                    <a:endParaRPr lang="en-US"/>
                  </a:p>
                </c:rich>
              </c:tx>
              <c:showLegendKey val="0"/>
              <c:showVal val="1"/>
              <c:showCatName val="0"/>
              <c:showSerName val="0"/>
              <c:showPercent val="0"/>
              <c:showBubbleSize val="0"/>
              <c:extLst>
                <c:ext xmlns:c15="http://schemas.microsoft.com/office/drawing/2012/chart" uri="{CE6537A1-D6FC-4f65-9D91-7224C49458BB}">
                  <c15:layout/>
                  <c15:dlblFieldTable/>
                  <c15:showDataLabelsRange val="0"/>
                </c:ext>
                <c:ext xmlns:c16="http://schemas.microsoft.com/office/drawing/2014/chart" uri="{C3380CC4-5D6E-409C-BE32-E72D297353CC}">
                  <c16:uniqueId val="{00000000-4C2A-42AF-A809-4888A4C42B60}"/>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4C2A-42AF-A809-4888A4C42B6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Revenue_Sum!$B$16:$Y$16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Revenue_Sum!$B$25:$Y$25</c:f>
              <c:numCache>
                <c:formatCode>"$"#,##0</c:formatCode>
                <c:ptCount val="24"/>
                <c:pt idx="0">
                  <c:v>2105.60921241304</c:v>
                </c:pt>
                <c:pt idx="1">
                  <c:v>601.60268208814671</c:v>
                </c:pt>
                <c:pt idx="2">
                  <c:v>2406.4107282378959</c:v>
                </c:pt>
                <c:pt idx="3">
                  <c:v>300.8013408955066</c:v>
                </c:pt>
                <c:pt idx="4">
                  <c:v>300.8013408955066</c:v>
                </c:pt>
                <c:pt idx="5">
                  <c:v>3008.0132027338118</c:v>
                </c:pt>
                <c:pt idx="6">
                  <c:v>15915.97774794159</c:v>
                </c:pt>
                <c:pt idx="7">
                  <c:v>44266.308101704017</c:v>
                </c:pt>
                <c:pt idx="8">
                  <c:v>20392.344246250461</c:v>
                </c:pt>
                <c:pt idx="9">
                  <c:v>9625.6429120178891</c:v>
                </c:pt>
                <c:pt idx="10">
                  <c:v>11731.25198866081</c:v>
                </c:pt>
                <c:pt idx="11">
                  <c:v>12332.853623769521</c:v>
                </c:pt>
                <c:pt idx="12">
                  <c:v>15641.711673326479</c:v>
                </c:pt>
                <c:pt idx="13">
                  <c:v>14438.463813954009</c:v>
                </c:pt>
                <c:pt idx="14">
                  <c:v>14739.265755940431</c:v>
                </c:pt>
                <c:pt idx="15">
                  <c:v>33324.077646901576</c:v>
                </c:pt>
                <c:pt idx="16">
                  <c:v>46255.80925790016</c:v>
                </c:pt>
                <c:pt idx="17">
                  <c:v>42276.814343387028</c:v>
                </c:pt>
                <c:pt idx="18">
                  <c:v>19251.7220810094</c:v>
                </c:pt>
                <c:pt idx="19">
                  <c:v>23763.98797318287</c:v>
                </c:pt>
                <c:pt idx="20">
                  <c:v>17747.680570213379</c:v>
                </c:pt>
                <c:pt idx="21">
                  <c:v>14438.463813954009</c:v>
                </c:pt>
                <c:pt idx="22">
                  <c:v>9625.6429120178891</c:v>
                </c:pt>
                <c:pt idx="23">
                  <c:v>6316.8277821576403</c:v>
                </c:pt>
              </c:numCache>
            </c:numRef>
          </c:val>
          <c:smooth val="0"/>
          <c:extLst>
            <c:ext xmlns:c16="http://schemas.microsoft.com/office/drawing/2014/chart" uri="{C3380CC4-5D6E-409C-BE32-E72D297353CC}">
              <c16:uniqueId val="{00000008-8685-458D-A75D-2B62928EC1C0}"/>
            </c:ext>
          </c:extLst>
        </c:ser>
        <c:dLbls>
          <c:showLegendKey val="0"/>
          <c:showVal val="0"/>
          <c:showCatName val="0"/>
          <c:showSerName val="0"/>
          <c:showPercent val="0"/>
          <c:showBubbleSize val="0"/>
        </c:dLbls>
        <c:smooth val="0"/>
        <c:axId val="1081016144"/>
        <c:axId val="1081017920"/>
      </c:lineChart>
      <c:catAx>
        <c:axId val="108101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81017920"/>
        <c:crosses val="autoZero"/>
        <c:auto val="1"/>
        <c:lblAlgn val="ctr"/>
        <c:lblOffset val="100"/>
        <c:noMultiLvlLbl val="0"/>
      </c:catAx>
      <c:valAx>
        <c:axId val="1081017920"/>
        <c:scaling>
          <c:orientation val="minMax"/>
          <c:max val="6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81016144"/>
        <c:crosses val="autoZero"/>
        <c:crossBetween val="between"/>
        <c:dispUnits>
          <c:builtInUnit val="thousands"/>
          <c:dispUnitsLbl>
            <c:layout>
              <c:manualLayout>
                <c:xMode val="edge"/>
                <c:yMode val="edge"/>
                <c:x val="9.0778139570274492E-3"/>
                <c:y val="0.265010555745749"/>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Revenue_Sum!$A$31</c:f>
              <c:strCache>
                <c:ptCount val="1"/>
                <c:pt idx="0">
                  <c:v>Base</c:v>
                </c:pt>
              </c:strCache>
            </c:strRef>
          </c:tx>
          <c:spPr>
            <a:ln w="28575" cap="rnd">
              <a:solidFill>
                <a:schemeClr val="accent1"/>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Revenue_Sum!$B$31:$Y$31</c:f>
              <c:numCache>
                <c:formatCode>"$"#,##0</c:formatCode>
                <c:ptCount val="2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numCache>
            </c:numRef>
          </c:val>
          <c:smooth val="0"/>
          <c:extLst>
            <c:ext xmlns:c16="http://schemas.microsoft.com/office/drawing/2014/chart" uri="{C3380CC4-5D6E-409C-BE32-E72D297353CC}">
              <c16:uniqueId val="{00000000-93EA-4934-8079-68A1A3AA782A}"/>
            </c:ext>
          </c:extLst>
        </c:ser>
        <c:ser>
          <c:idx val="1"/>
          <c:order val="1"/>
          <c:tx>
            <c:strRef>
              <c:f>Revenue_Sum!$A$32</c:f>
              <c:strCache>
                <c:ptCount val="1"/>
                <c:pt idx="0">
                  <c:v>Scenario_1</c:v>
                </c:pt>
              </c:strCache>
            </c:strRef>
          </c:tx>
          <c:spPr>
            <a:ln w="28575" cap="rnd">
              <a:solidFill>
                <a:schemeClr val="accent2"/>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Revenue_Sum!$B$32:$Y$32</c:f>
              <c:numCache>
                <c:formatCode>"$"#,##0</c:formatCode>
                <c:ptCount val="24"/>
                <c:pt idx="0">
                  <c:v>732.71698787765104</c:v>
                </c:pt>
                <c:pt idx="1">
                  <c:v>209.34772838939779</c:v>
                </c:pt>
                <c:pt idx="2">
                  <c:v>837.39091377534169</c:v>
                </c:pt>
                <c:pt idx="3">
                  <c:v>104.6738641946241</c:v>
                </c:pt>
                <c:pt idx="4">
                  <c:v>104.6738641946241</c:v>
                </c:pt>
                <c:pt idx="5">
                  <c:v>1046.7385688990671</c:v>
                </c:pt>
                <c:pt idx="6">
                  <c:v>6430.6770583773668</c:v>
                </c:pt>
                <c:pt idx="7">
                  <c:v>17885.318530177959</c:v>
                </c:pt>
                <c:pt idx="8">
                  <c:v>8239.3040616362705</c:v>
                </c:pt>
                <c:pt idx="9">
                  <c:v>3349.5636547124768</c:v>
                </c:pt>
                <c:pt idx="10">
                  <c:v>4082.280592789316</c:v>
                </c:pt>
                <c:pt idx="11">
                  <c:v>4291.627953820167</c:v>
                </c:pt>
                <c:pt idx="12">
                  <c:v>5443.0404015243803</c:v>
                </c:pt>
                <c:pt idx="13">
                  <c:v>5024.3452857844113</c:v>
                </c:pt>
                <c:pt idx="14">
                  <c:v>5129.0193567370716</c:v>
                </c:pt>
                <c:pt idx="15">
                  <c:v>13464.2297791369</c:v>
                </c:pt>
                <c:pt idx="16">
                  <c:v>18689.767628162241</c:v>
                </c:pt>
                <c:pt idx="17">
                  <c:v>17081.485287695159</c:v>
                </c:pt>
                <c:pt idx="18">
                  <c:v>6699.1273095933029</c:v>
                </c:pt>
                <c:pt idx="19">
                  <c:v>8269.2352538069681</c:v>
                </c:pt>
                <c:pt idx="20">
                  <c:v>6175.7577298474034</c:v>
                </c:pt>
                <c:pt idx="21">
                  <c:v>5024.3452857844113</c:v>
                </c:pt>
                <c:pt idx="22">
                  <c:v>3349.5636547124768</c:v>
                </c:pt>
                <c:pt idx="23">
                  <c:v>2198.151012575031</c:v>
                </c:pt>
              </c:numCache>
            </c:numRef>
          </c:val>
          <c:smooth val="0"/>
          <c:extLst>
            <c:ext xmlns:c16="http://schemas.microsoft.com/office/drawing/2014/chart" uri="{C3380CC4-5D6E-409C-BE32-E72D297353CC}">
              <c16:uniqueId val="{00000001-93EA-4934-8079-68A1A3AA782A}"/>
            </c:ext>
          </c:extLst>
        </c:ser>
        <c:ser>
          <c:idx val="2"/>
          <c:order val="2"/>
          <c:tx>
            <c:strRef>
              <c:f>Revenue_Sum!$A$33</c:f>
              <c:strCache>
                <c:ptCount val="1"/>
                <c:pt idx="0">
                  <c:v>Scenario_2</c:v>
                </c:pt>
              </c:strCache>
            </c:strRef>
          </c:tx>
          <c:spPr>
            <a:ln w="28575" cap="rnd">
              <a:solidFill>
                <a:schemeClr val="accent3"/>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Revenue_Sum!$B$33:$Y$33</c:f>
              <c:numCache>
                <c:formatCode>"$"#,##0</c:formatCode>
                <c:ptCount val="24"/>
                <c:pt idx="0">
                  <c:v>960.93775442356969</c:v>
                </c:pt>
                <c:pt idx="1">
                  <c:v>274.55366733682871</c:v>
                </c:pt>
                <c:pt idx="2">
                  <c:v>1098.2146689572901</c:v>
                </c:pt>
                <c:pt idx="3">
                  <c:v>137.27683372210211</c:v>
                </c:pt>
                <c:pt idx="4">
                  <c:v>137.27683372210211</c:v>
                </c:pt>
                <c:pt idx="5">
                  <c:v>1372.768239976825</c:v>
                </c:pt>
                <c:pt idx="6">
                  <c:v>8305.8162848126522</c:v>
                </c:pt>
                <c:pt idx="7">
                  <c:v>23100.54890662754</c:v>
                </c:pt>
                <c:pt idx="8">
                  <c:v>10641.825926792921</c:v>
                </c:pt>
                <c:pt idx="9">
                  <c:v>4392.8586761730503</c:v>
                </c:pt>
                <c:pt idx="10">
                  <c:v>5353.7963651440778</c:v>
                </c:pt>
                <c:pt idx="11">
                  <c:v>5628.349550903642</c:v>
                </c:pt>
                <c:pt idx="12">
                  <c:v>7138.3946436769147</c:v>
                </c:pt>
                <c:pt idx="13">
                  <c:v>6589.2877569575603</c:v>
                </c:pt>
                <c:pt idx="14">
                  <c:v>6726.5648612857303</c:v>
                </c:pt>
                <c:pt idx="15">
                  <c:v>17390.33473081945</c:v>
                </c:pt>
                <c:pt idx="16">
                  <c:v>24138.77799456862</c:v>
                </c:pt>
                <c:pt idx="17">
                  <c:v>22062.323666777149</c:v>
                </c:pt>
                <c:pt idx="18">
                  <c:v>8785.7173524707941</c:v>
                </c:pt>
                <c:pt idx="19">
                  <c:v>10844.869831029329</c:v>
                </c:pt>
                <c:pt idx="20">
                  <c:v>8099.3328450601102</c:v>
                </c:pt>
                <c:pt idx="21">
                  <c:v>6589.2877569575603</c:v>
                </c:pt>
                <c:pt idx="22">
                  <c:v>4392.8586761730503</c:v>
                </c:pt>
                <c:pt idx="23">
                  <c:v>2882.8133281383771</c:v>
                </c:pt>
              </c:numCache>
            </c:numRef>
          </c:val>
          <c:smooth val="0"/>
          <c:extLst>
            <c:ext xmlns:c16="http://schemas.microsoft.com/office/drawing/2014/chart" uri="{C3380CC4-5D6E-409C-BE32-E72D297353CC}">
              <c16:uniqueId val="{00000002-93EA-4934-8079-68A1A3AA782A}"/>
            </c:ext>
          </c:extLst>
        </c:ser>
        <c:ser>
          <c:idx val="3"/>
          <c:order val="3"/>
          <c:tx>
            <c:strRef>
              <c:f>Revenue_Sum!$A$34</c:f>
              <c:strCache>
                <c:ptCount val="1"/>
                <c:pt idx="0">
                  <c:v>Scenario_3</c:v>
                </c:pt>
              </c:strCache>
            </c:strRef>
          </c:tx>
          <c:spPr>
            <a:ln w="28575" cap="rnd">
              <a:solidFill>
                <a:schemeClr val="accent4"/>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Revenue_Sum!$B$34:$Y$34</c:f>
              <c:numCache>
                <c:formatCode>"$"#,##0</c:formatCode>
                <c:ptCount val="24"/>
                <c:pt idx="0">
                  <c:v>1190.507702462467</c:v>
                </c:pt>
                <c:pt idx="1">
                  <c:v>340.14508617136232</c:v>
                </c:pt>
                <c:pt idx="2">
                  <c:v>1360.58034623352</c:v>
                </c:pt>
                <c:pt idx="3">
                  <c:v>170.07254339464171</c:v>
                </c:pt>
                <c:pt idx="4">
                  <c:v>170.07254339464171</c:v>
                </c:pt>
                <c:pt idx="5">
                  <c:v>1700.7253136165609</c:v>
                </c:pt>
                <c:pt idx="6">
                  <c:v>10151.00043348874</c:v>
                </c:pt>
                <c:pt idx="7">
                  <c:v>28232.466735203499</c:v>
                </c:pt>
                <c:pt idx="8">
                  <c:v>13005.96785352605</c:v>
                </c:pt>
                <c:pt idx="9">
                  <c:v>5442.3213846738499</c:v>
                </c:pt>
                <c:pt idx="10">
                  <c:v>6632.8290060247473</c:v>
                </c:pt>
                <c:pt idx="11">
                  <c:v>6972.9734961121576</c:v>
                </c:pt>
                <c:pt idx="12">
                  <c:v>8843.771526246177</c:v>
                </c:pt>
                <c:pt idx="13">
                  <c:v>8163.4817584439515</c:v>
                </c:pt>
                <c:pt idx="14">
                  <c:v>8333.5546369725616</c:v>
                </c:pt>
                <c:pt idx="15">
                  <c:v>21253.656662350011</c:v>
                </c:pt>
                <c:pt idx="16">
                  <c:v>29501.34429542967</c:v>
                </c:pt>
                <c:pt idx="17">
                  <c:v>26963.59387414901</c:v>
                </c:pt>
                <c:pt idx="18">
                  <c:v>10884.64379155775</c:v>
                </c:pt>
                <c:pt idx="19">
                  <c:v>13435.75876901522</c:v>
                </c:pt>
                <c:pt idx="20">
                  <c:v>10034.28057454697</c:v>
                </c:pt>
                <c:pt idx="21">
                  <c:v>8163.4817584439515</c:v>
                </c:pt>
                <c:pt idx="22">
                  <c:v>5442.3213846738499</c:v>
                </c:pt>
                <c:pt idx="23">
                  <c:v>3571.52318779901</c:v>
                </c:pt>
              </c:numCache>
            </c:numRef>
          </c:val>
          <c:smooth val="0"/>
          <c:extLst>
            <c:ext xmlns:c16="http://schemas.microsoft.com/office/drawing/2014/chart" uri="{C3380CC4-5D6E-409C-BE32-E72D297353CC}">
              <c16:uniqueId val="{00000003-93EA-4934-8079-68A1A3AA782A}"/>
            </c:ext>
          </c:extLst>
        </c:ser>
        <c:ser>
          <c:idx val="4"/>
          <c:order val="4"/>
          <c:tx>
            <c:strRef>
              <c:f>Revenue_Sum!$A$35</c:f>
              <c:strCache>
                <c:ptCount val="1"/>
                <c:pt idx="0">
                  <c:v>Scenario_4</c:v>
                </c:pt>
              </c:strCache>
            </c:strRef>
          </c:tx>
          <c:spPr>
            <a:ln w="28575" cap="rnd">
              <a:solidFill>
                <a:schemeClr val="accent5"/>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Revenue_Sum!$B$35:$Y$35</c:f>
              <c:numCache>
                <c:formatCode>"$"#,##0</c:formatCode>
                <c:ptCount val="24"/>
                <c:pt idx="0">
                  <c:v>1406.7104878504749</c:v>
                </c:pt>
                <c:pt idx="1">
                  <c:v>401.91731617901712</c:v>
                </c:pt>
                <c:pt idx="2">
                  <c:v>1607.669264331988</c:v>
                </c:pt>
                <c:pt idx="3">
                  <c:v>200.95865785123411</c:v>
                </c:pt>
                <c:pt idx="4">
                  <c:v>200.95865785123411</c:v>
                </c:pt>
                <c:pt idx="5">
                  <c:v>2009.5864394307</c:v>
                </c:pt>
                <c:pt idx="6">
                  <c:v>11676.34012960389</c:v>
                </c:pt>
                <c:pt idx="7">
                  <c:v>32474.81728773117</c:v>
                </c:pt>
                <c:pt idx="8">
                  <c:v>14960.309123013931</c:v>
                </c:pt>
                <c:pt idx="9">
                  <c:v>6430.6770583773668</c:v>
                </c:pt>
                <c:pt idx="10">
                  <c:v>7837.3874505960084</c:v>
                </c:pt>
                <c:pt idx="11">
                  <c:v>8239.3040616362705</c:v>
                </c:pt>
                <c:pt idx="12">
                  <c:v>10449.849187254889</c:v>
                </c:pt>
                <c:pt idx="13">
                  <c:v>9646.0152105442412</c:v>
                </c:pt>
                <c:pt idx="14">
                  <c:v>9846.9742650976477</c:v>
                </c:pt>
                <c:pt idx="15">
                  <c:v>24447.336579235049</c:v>
                </c:pt>
                <c:pt idx="16">
                  <c:v>33934.362686417873</c:v>
                </c:pt>
                <c:pt idx="17">
                  <c:v>31015.277292178002</c:v>
                </c:pt>
                <c:pt idx="18">
                  <c:v>12861.35411645284</c:v>
                </c:pt>
                <c:pt idx="19">
                  <c:v>15875.73394875031</c:v>
                </c:pt>
                <c:pt idx="20">
                  <c:v>11856.560328467051</c:v>
                </c:pt>
                <c:pt idx="21">
                  <c:v>9646.0152105442412</c:v>
                </c:pt>
                <c:pt idx="22">
                  <c:v>6430.6770583773668</c:v>
                </c:pt>
                <c:pt idx="23">
                  <c:v>4220.1315586132996</c:v>
                </c:pt>
              </c:numCache>
            </c:numRef>
          </c:val>
          <c:smooth val="0"/>
          <c:extLst>
            <c:ext xmlns:c16="http://schemas.microsoft.com/office/drawing/2014/chart" uri="{C3380CC4-5D6E-409C-BE32-E72D297353CC}">
              <c16:uniqueId val="{00000004-93EA-4934-8079-68A1A3AA782A}"/>
            </c:ext>
          </c:extLst>
        </c:ser>
        <c:ser>
          <c:idx val="5"/>
          <c:order val="5"/>
          <c:tx>
            <c:strRef>
              <c:f>Revenue_Sum!$A$36</c:f>
              <c:strCache>
                <c:ptCount val="1"/>
                <c:pt idx="0">
                  <c:v>Scenario_5</c:v>
                </c:pt>
              </c:strCache>
            </c:strRef>
          </c:tx>
          <c:spPr>
            <a:ln w="28575" cap="rnd">
              <a:solidFill>
                <a:schemeClr val="accent6"/>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Revenue_Sum!$B$36:$Y$36</c:f>
              <c:numCache>
                <c:formatCode>"$"#,##0</c:formatCode>
                <c:ptCount val="24"/>
                <c:pt idx="0">
                  <c:v>1609.8328765627029</c:v>
                </c:pt>
                <c:pt idx="1">
                  <c:v>459.95228884608412</c:v>
                </c:pt>
                <c:pt idx="2">
                  <c:v>1839.80915664799</c:v>
                </c:pt>
                <c:pt idx="3">
                  <c:v>229.97614460702269</c:v>
                </c:pt>
                <c:pt idx="4">
                  <c:v>229.97614460702269</c:v>
                </c:pt>
                <c:pt idx="5">
                  <c:v>2299.7612843423949</c:v>
                </c:pt>
                <c:pt idx="6">
                  <c:v>13206.170510853561</c:v>
                </c:pt>
                <c:pt idx="7">
                  <c:v>36729.657545537397</c:v>
                </c:pt>
                <c:pt idx="8">
                  <c:v>16920.40407887788</c:v>
                </c:pt>
                <c:pt idx="9">
                  <c:v>7359.2366258481588</c:v>
                </c:pt>
                <c:pt idx="10">
                  <c:v>8969.0693927064603</c:v>
                </c:pt>
                <c:pt idx="11">
                  <c:v>9429.0208741396182</c:v>
                </c:pt>
                <c:pt idx="12">
                  <c:v>11958.75833542181</c:v>
                </c:pt>
                <c:pt idx="13">
                  <c:v>11038.8545083717</c:v>
                </c:pt>
                <c:pt idx="14">
                  <c:v>11268.83110630442</c:v>
                </c:pt>
                <c:pt idx="15">
                  <c:v>27650.418933279219</c:v>
                </c:pt>
                <c:pt idx="16">
                  <c:v>38380.432119400481</c:v>
                </c:pt>
                <c:pt idx="17">
                  <c:v>35078.889084988463</c:v>
                </c:pt>
                <c:pt idx="18">
                  <c:v>14717.90039464495</c:v>
                </c:pt>
                <c:pt idx="19">
                  <c:v>18167.417742682599</c:v>
                </c:pt>
                <c:pt idx="20">
                  <c:v>13568.063855697401</c:v>
                </c:pt>
                <c:pt idx="21">
                  <c:v>11038.8545083717</c:v>
                </c:pt>
                <c:pt idx="22">
                  <c:v>7359.2366258481588</c:v>
                </c:pt>
                <c:pt idx="23">
                  <c:v>4829.4987367526937</c:v>
                </c:pt>
              </c:numCache>
            </c:numRef>
          </c:val>
          <c:smooth val="0"/>
          <c:extLst>
            <c:ext xmlns:c16="http://schemas.microsoft.com/office/drawing/2014/chart" uri="{C3380CC4-5D6E-409C-BE32-E72D297353CC}">
              <c16:uniqueId val="{00000005-93EA-4934-8079-68A1A3AA782A}"/>
            </c:ext>
          </c:extLst>
        </c:ser>
        <c:ser>
          <c:idx val="6"/>
          <c:order val="6"/>
          <c:tx>
            <c:strRef>
              <c:f>Revenue_Sum!$A$37</c:f>
              <c:strCache>
                <c:ptCount val="1"/>
                <c:pt idx="0">
                  <c:v>Scenario_6</c:v>
                </c:pt>
              </c:strCache>
            </c:strRef>
          </c:tx>
          <c:spPr>
            <a:ln w="28575" cap="rnd">
              <a:solidFill>
                <a:schemeClr val="accent1">
                  <a:lumMod val="60000"/>
                </a:schemeClr>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Revenue_Sum!$B$37:$Y$37</c:f>
              <c:numCache>
                <c:formatCode>"$"#,##0</c:formatCode>
                <c:ptCount val="24"/>
                <c:pt idx="0">
                  <c:v>1816.897159633686</c:v>
                </c:pt>
                <c:pt idx="1">
                  <c:v>519.11351767629003</c:v>
                </c:pt>
                <c:pt idx="2">
                  <c:v>2076.4540715074522</c:v>
                </c:pt>
                <c:pt idx="3">
                  <c:v>259.55675887192888</c:v>
                </c:pt>
                <c:pt idx="4">
                  <c:v>259.55675887192888</c:v>
                </c:pt>
                <c:pt idx="5">
                  <c:v>2595.5674063430538</c:v>
                </c:pt>
                <c:pt idx="6">
                  <c:v>14579.95433395014</c:v>
                </c:pt>
                <c:pt idx="7">
                  <c:v>40550.493372043413</c:v>
                </c:pt>
                <c:pt idx="8">
                  <c:v>18680.564404828601</c:v>
                </c:pt>
                <c:pt idx="9">
                  <c:v>8305.8162848126522</c:v>
                </c:pt>
                <c:pt idx="10">
                  <c:v>10122.71331885976</c:v>
                </c:pt>
                <c:pt idx="11">
                  <c:v>10641.825926792921</c:v>
                </c:pt>
                <c:pt idx="12">
                  <c:v>13496.950128157379</c:v>
                </c:pt>
                <c:pt idx="13">
                  <c:v>12458.72393982563</c:v>
                </c:pt>
                <c:pt idx="14">
                  <c:v>12718.281210765341</c:v>
                </c:pt>
                <c:pt idx="15">
                  <c:v>30526.894590998781</c:v>
                </c:pt>
                <c:pt idx="16">
                  <c:v>42372.991259457332</c:v>
                </c:pt>
                <c:pt idx="17">
                  <c:v>38728.002226652738</c:v>
                </c:pt>
                <c:pt idx="18">
                  <c:v>16611.63256962681</c:v>
                </c:pt>
                <c:pt idx="19">
                  <c:v>20504.983899991501</c:v>
                </c:pt>
                <c:pt idx="20">
                  <c:v>15313.84813016089</c:v>
                </c:pt>
                <c:pt idx="21">
                  <c:v>12458.72393982563</c:v>
                </c:pt>
                <c:pt idx="22">
                  <c:v>8305.8162848126522</c:v>
                </c:pt>
                <c:pt idx="23">
                  <c:v>5450.6915990860671</c:v>
                </c:pt>
              </c:numCache>
            </c:numRef>
          </c:val>
          <c:smooth val="0"/>
          <c:extLst>
            <c:ext xmlns:c16="http://schemas.microsoft.com/office/drawing/2014/chart" uri="{C3380CC4-5D6E-409C-BE32-E72D297353CC}">
              <c16:uniqueId val="{00000006-93EA-4934-8079-68A1A3AA782A}"/>
            </c:ext>
          </c:extLst>
        </c:ser>
        <c:ser>
          <c:idx val="7"/>
          <c:order val="7"/>
          <c:tx>
            <c:strRef>
              <c:f>Revenue_Sum!$A$38</c:f>
              <c:strCache>
                <c:ptCount val="1"/>
                <c:pt idx="0">
                  <c:v>Scenario_7</c:v>
                </c:pt>
              </c:strCache>
            </c:strRef>
          </c:tx>
          <c:spPr>
            <a:ln w="28575" cap="rnd">
              <a:solidFill>
                <a:schemeClr val="accent2">
                  <a:lumMod val="60000"/>
                </a:schemeClr>
              </a:solidFill>
              <a:round/>
            </a:ln>
            <a:effectLst/>
          </c:spPr>
          <c:marker>
            <c:symbol val="none"/>
          </c:marker>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Revenue_Sum!$B$38:$Y$38</c:f>
              <c:numCache>
                <c:formatCode>"$"#,##0</c:formatCode>
                <c:ptCount val="24"/>
                <c:pt idx="0">
                  <c:v>2017.305446853886</c:v>
                </c:pt>
                <c:pt idx="1">
                  <c:v>576.37303347624345</c:v>
                </c:pt>
                <c:pt idx="2">
                  <c:v>2305.492133270262</c:v>
                </c:pt>
                <c:pt idx="3">
                  <c:v>288.1865165510971</c:v>
                </c:pt>
                <c:pt idx="4">
                  <c:v>288.1865165510971</c:v>
                </c:pt>
                <c:pt idx="5">
                  <c:v>2881.8649638194038</c:v>
                </c:pt>
                <c:pt idx="6">
                  <c:v>15457.30304784391</c:v>
                </c:pt>
                <c:pt idx="7">
                  <c:v>42990.619203192851</c:v>
                </c:pt>
                <c:pt idx="8">
                  <c:v>19804.667317706779</c:v>
                </c:pt>
                <c:pt idx="9">
                  <c:v>9221.9685316441864</c:v>
                </c:pt>
                <c:pt idx="10">
                  <c:v>11239.273839738051</c:v>
                </c:pt>
                <c:pt idx="11">
                  <c:v>11815.645862227029</c:v>
                </c:pt>
                <c:pt idx="12">
                  <c:v>14985.69738306094</c:v>
                </c:pt>
                <c:pt idx="13">
                  <c:v>13832.952257124531</c:v>
                </c:pt>
                <c:pt idx="14">
                  <c:v>14121.139342134569</c:v>
                </c:pt>
                <c:pt idx="15">
                  <c:v>32363.727499000139</c:v>
                </c:pt>
                <c:pt idx="16">
                  <c:v>44922.785887863771</c:v>
                </c:pt>
                <c:pt idx="17">
                  <c:v>41058.459653971222</c:v>
                </c:pt>
                <c:pt idx="18">
                  <c:v>18443.937063977959</c:v>
                </c:pt>
                <c:pt idx="19">
                  <c:v>22766.734754940499</c:v>
                </c:pt>
                <c:pt idx="20">
                  <c:v>17003.003764286659</c:v>
                </c:pt>
                <c:pt idx="21">
                  <c:v>13832.952257124531</c:v>
                </c:pt>
                <c:pt idx="22">
                  <c:v>9221.9685316441864</c:v>
                </c:pt>
                <c:pt idx="23">
                  <c:v>6051.9164743472002</c:v>
                </c:pt>
              </c:numCache>
            </c:numRef>
          </c:val>
          <c:smooth val="0"/>
          <c:extLst>
            <c:ext xmlns:c16="http://schemas.microsoft.com/office/drawing/2014/chart" uri="{C3380CC4-5D6E-409C-BE32-E72D297353CC}">
              <c16:uniqueId val="{00000007-93EA-4934-8079-68A1A3AA782A}"/>
            </c:ext>
          </c:extLst>
        </c:ser>
        <c:ser>
          <c:idx val="8"/>
          <c:order val="8"/>
          <c:tx>
            <c:strRef>
              <c:f>Revenue_Sum!$A$39</c:f>
              <c:strCache>
                <c:ptCount val="1"/>
                <c:pt idx="0">
                  <c:v>Scenario_8</c:v>
                </c:pt>
              </c:strCache>
            </c:strRef>
          </c:tx>
          <c:spPr>
            <a:ln w="28575" cap="rnd">
              <a:solidFill>
                <a:schemeClr val="accent3">
                  <a:lumMod val="60000"/>
                </a:schemeClr>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E6E5-40B7-AE30-74F42C3F3ACC}"/>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E6E5-40B7-AE30-74F42C3F3ACC}"/>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Revenue_Sum!$B$30:$Y$30</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Revenue_Sum!$B$39:$Y$39</c:f>
              <c:numCache>
                <c:formatCode>"$"#,##0</c:formatCode>
                <c:ptCount val="24"/>
                <c:pt idx="0">
                  <c:v>2220.5311572380961</c:v>
                </c:pt>
                <c:pt idx="1">
                  <c:v>634.43752745480333</c:v>
                </c:pt>
                <c:pt idx="2">
                  <c:v>2537.7501079680101</c:v>
                </c:pt>
                <c:pt idx="3">
                  <c:v>317.21876381453649</c:v>
                </c:pt>
                <c:pt idx="4">
                  <c:v>317.21876381453649</c:v>
                </c:pt>
                <c:pt idx="5">
                  <c:v>3172.187412598596</c:v>
                </c:pt>
                <c:pt idx="6">
                  <c:v>16674.911683947808</c:v>
                </c:pt>
                <c:pt idx="7">
                  <c:v>46377.092839243662</c:v>
                </c:pt>
                <c:pt idx="8">
                  <c:v>21364.728207799621</c:v>
                </c:pt>
                <c:pt idx="9">
                  <c:v>10151.00043348874</c:v>
                </c:pt>
                <c:pt idx="10">
                  <c:v>12371.53143879351</c:v>
                </c:pt>
                <c:pt idx="11">
                  <c:v>13005.96785352605</c:v>
                </c:pt>
                <c:pt idx="12">
                  <c:v>16495.374072249659</c:v>
                </c:pt>
                <c:pt idx="13">
                  <c:v>15226.50005471003</c:v>
                </c:pt>
                <c:pt idx="14">
                  <c:v>15543.719443227899</c:v>
                </c:pt>
                <c:pt idx="15">
                  <c:v>34913.095523372918</c:v>
                </c:pt>
                <c:pt idx="16">
                  <c:v>48461.460903988533</c:v>
                </c:pt>
                <c:pt idx="17">
                  <c:v>44292.732477014753</c:v>
                </c:pt>
                <c:pt idx="18">
                  <c:v>20302.0008663962</c:v>
                </c:pt>
                <c:pt idx="19">
                  <c:v>25060.282254542781</c:v>
                </c:pt>
                <c:pt idx="20">
                  <c:v>18715.90625964912</c:v>
                </c:pt>
                <c:pt idx="21">
                  <c:v>15226.50005471003</c:v>
                </c:pt>
                <c:pt idx="22">
                  <c:v>10151.00043348874</c:v>
                </c:pt>
                <c:pt idx="23">
                  <c:v>6661.5936212571842</c:v>
                </c:pt>
              </c:numCache>
            </c:numRef>
          </c:val>
          <c:smooth val="0"/>
          <c:extLst>
            <c:ext xmlns:c16="http://schemas.microsoft.com/office/drawing/2014/chart" uri="{C3380CC4-5D6E-409C-BE32-E72D297353CC}">
              <c16:uniqueId val="{00000008-93EA-4934-8079-68A1A3AA782A}"/>
            </c:ext>
          </c:extLst>
        </c:ser>
        <c:dLbls>
          <c:showLegendKey val="0"/>
          <c:showVal val="0"/>
          <c:showCatName val="0"/>
          <c:showSerName val="0"/>
          <c:showPercent val="0"/>
          <c:showBubbleSize val="0"/>
        </c:dLbls>
        <c:smooth val="0"/>
        <c:axId val="1184214656"/>
        <c:axId val="1184216432"/>
      </c:lineChart>
      <c:catAx>
        <c:axId val="1184214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4216432"/>
        <c:crosses val="autoZero"/>
        <c:auto val="1"/>
        <c:lblAlgn val="ctr"/>
        <c:lblOffset val="100"/>
        <c:noMultiLvlLbl val="0"/>
      </c:catAx>
      <c:valAx>
        <c:axId val="1184216432"/>
        <c:scaling>
          <c:orientation val="minMax"/>
          <c:max val="60000"/>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4214656"/>
        <c:crosses val="autoZero"/>
        <c:crossBetween val="between"/>
        <c:dispUnits>
          <c:builtInUnit val="thousands"/>
          <c:dispUnitsLbl>
            <c:layout>
              <c:manualLayout>
                <c:xMode val="edge"/>
                <c:yMode val="edge"/>
                <c:x val="2.3326436700616598E-2"/>
                <c:y val="0.29194122079774198"/>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Thousands </a:t>
                  </a:r>
                  <a:r>
                    <a:rPr lang="en-US" sz="1100" b="0" i="0" u="none" strike="noStrike" baseline="0">
                      <a:effectLst/>
                    </a:rPr>
                    <a:t>$</a:t>
                  </a:r>
                  <a:endParaRPr lang="en-US"/>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187349336543402E-2"/>
          <c:y val="4.5965189897859603E-2"/>
          <c:w val="0.891362780713849"/>
          <c:h val="0.75329111698862405"/>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A667-475E-B0C6-D7C943F1C186}"/>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A667-475E-B0C6-D7C943F1C18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Time_Speed!$AZ$3:$BW$3</c:f>
              <c:numCache>
                <c:formatCode>0.00</c:formatCode>
                <c:ptCount val="24"/>
                <c:pt idx="0">
                  <c:v>373.824287096398</c:v>
                </c:pt>
                <c:pt idx="1">
                  <c:v>106.8062150325843</c:v>
                </c:pt>
                <c:pt idx="2">
                  <c:v>427.22987566192012</c:v>
                </c:pt>
                <c:pt idx="3">
                  <c:v>53.403105148296831</c:v>
                </c:pt>
                <c:pt idx="4">
                  <c:v>53.403105148296831</c:v>
                </c:pt>
                <c:pt idx="5">
                  <c:v>534.04637921628535</c:v>
                </c:pt>
                <c:pt idx="6">
                  <c:v>1714.0552980857269</c:v>
                </c:pt>
                <c:pt idx="7">
                  <c:v>5610.8649693695361</c:v>
                </c:pt>
                <c:pt idx="8">
                  <c:v>2207.3210106512638</c:v>
                </c:pt>
                <c:pt idx="9">
                  <c:v>1714.0552980857269</c:v>
                </c:pt>
                <c:pt idx="10">
                  <c:v>2096.5847868982219</c:v>
                </c:pt>
                <c:pt idx="11">
                  <c:v>2207.3210106512638</c:v>
                </c:pt>
                <c:pt idx="12">
                  <c:v>2835.3708452449569</c:v>
                </c:pt>
                <c:pt idx="13">
                  <c:v>2602.491296496592</c:v>
                </c:pt>
                <c:pt idx="14">
                  <c:v>2660.146098670612</c:v>
                </c:pt>
                <c:pt idx="15">
                  <c:v>3785.4459045542362</c:v>
                </c:pt>
                <c:pt idx="16">
                  <c:v>6035.415708648663</c:v>
                </c:pt>
                <c:pt idx="17">
                  <c:v>5221.0133072613826</c:v>
                </c:pt>
                <c:pt idx="18">
                  <c:v>3582.770187562588</c:v>
                </c:pt>
                <c:pt idx="19">
                  <c:v>4691.6288517477233</c:v>
                </c:pt>
                <c:pt idx="20">
                  <c:v>3260.6221305993349</c:v>
                </c:pt>
                <c:pt idx="21">
                  <c:v>2602.491296496592</c:v>
                </c:pt>
                <c:pt idx="22">
                  <c:v>1714.0552980857269</c:v>
                </c:pt>
                <c:pt idx="23">
                  <c:v>1122.0926963056379</c:v>
                </c:pt>
              </c:numCache>
            </c:numRef>
          </c:val>
          <c:smooth val="0"/>
          <c:extLst>
            <c:ext xmlns:c16="http://schemas.microsoft.com/office/drawing/2014/chart" uri="{C3380CC4-5D6E-409C-BE32-E72D297353CC}">
              <c16:uniqueId val="{00000000-2D50-4876-9044-0798063DD06D}"/>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Time_Speed!$AZ$4:$BW$4</c:f>
              <c:numCache>
                <c:formatCode>0.00</c:formatCode>
                <c:ptCount val="24"/>
                <c:pt idx="0">
                  <c:v>353.9644100352092</c:v>
                </c:pt>
                <c:pt idx="1">
                  <c:v>101.1320680532083</c:v>
                </c:pt>
                <c:pt idx="2">
                  <c:v>404.53257613611919</c:v>
                </c:pt>
                <c:pt idx="3">
                  <c:v>50.566031988400461</c:v>
                </c:pt>
                <c:pt idx="4">
                  <c:v>50.566031988400461</c:v>
                </c:pt>
                <c:pt idx="5">
                  <c:v>505.6734702608511</c:v>
                </c:pt>
                <c:pt idx="6">
                  <c:v>1566.7543534109341</c:v>
                </c:pt>
                <c:pt idx="7">
                  <c:v>4979.9047970528654</c:v>
                </c:pt>
                <c:pt idx="8">
                  <c:v>2015.6629215427911</c:v>
                </c:pt>
                <c:pt idx="9">
                  <c:v>1622.5378022569839</c:v>
                </c:pt>
                <c:pt idx="10">
                  <c:v>1983.9729432803649</c:v>
                </c:pt>
                <c:pt idx="11">
                  <c:v>2088.484884255412</c:v>
                </c:pt>
                <c:pt idx="12">
                  <c:v>2679.5704183505268</c:v>
                </c:pt>
                <c:pt idx="13">
                  <c:v>2460.7701188463361</c:v>
                </c:pt>
                <c:pt idx="14">
                  <c:v>2514.9852365638062</c:v>
                </c:pt>
                <c:pt idx="15">
                  <c:v>3425.464032087672</c:v>
                </c:pt>
                <c:pt idx="16">
                  <c:v>5330.8827439100178</c:v>
                </c:pt>
                <c:pt idx="17">
                  <c:v>4654.5243778673757</c:v>
                </c:pt>
                <c:pt idx="18">
                  <c:v>3377.8190695340249</c:v>
                </c:pt>
                <c:pt idx="19">
                  <c:v>4400.4312025637</c:v>
                </c:pt>
                <c:pt idx="20">
                  <c:v>3077.671940286973</c:v>
                </c:pt>
                <c:pt idx="21">
                  <c:v>2460.7701188463361</c:v>
                </c:pt>
                <c:pt idx="22">
                  <c:v>1622.5378022569839</c:v>
                </c:pt>
                <c:pt idx="23">
                  <c:v>1062.4251699501151</c:v>
                </c:pt>
              </c:numCache>
            </c:numRef>
          </c:val>
          <c:smooth val="0"/>
          <c:extLst>
            <c:ext xmlns:c16="http://schemas.microsoft.com/office/drawing/2014/chart" uri="{C3380CC4-5D6E-409C-BE32-E72D297353CC}">
              <c16:uniqueId val="{00000001-2D50-4876-9044-0798063DD06D}"/>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Time_Speed!$AZ$5:$BW$5</c:f>
              <c:numCache>
                <c:formatCode>0.00</c:formatCode>
                <c:ptCount val="24"/>
                <c:pt idx="0">
                  <c:v>348.74978468215602</c:v>
                </c:pt>
                <c:pt idx="1">
                  <c:v>99.642193581890936</c:v>
                </c:pt>
                <c:pt idx="2">
                  <c:v>398.57295060473399</c:v>
                </c:pt>
                <c:pt idx="3">
                  <c:v>49.821094888654471</c:v>
                </c:pt>
                <c:pt idx="4">
                  <c:v>49.821094888654471</c:v>
                </c:pt>
                <c:pt idx="5">
                  <c:v>498.22370783076559</c:v>
                </c:pt>
                <c:pt idx="6">
                  <c:v>1522.027085710816</c:v>
                </c:pt>
                <c:pt idx="7">
                  <c:v>4793.6917680822698</c:v>
                </c:pt>
                <c:pt idx="8">
                  <c:v>1957.5357984787031</c:v>
                </c:pt>
                <c:pt idx="9">
                  <c:v>1598.56848138297</c:v>
                </c:pt>
                <c:pt idx="10">
                  <c:v>1954.567258108528</c:v>
                </c:pt>
                <c:pt idx="11">
                  <c:v>2057.4890039874822</c:v>
                </c:pt>
                <c:pt idx="12">
                  <c:v>2639.3455752417599</c:v>
                </c:pt>
                <c:pt idx="13">
                  <c:v>2424.0158360186501</c:v>
                </c:pt>
                <c:pt idx="14">
                  <c:v>2477.377709793846</c:v>
                </c:pt>
                <c:pt idx="15">
                  <c:v>3317.4073833379039</c:v>
                </c:pt>
                <c:pt idx="16">
                  <c:v>5123.6705695688797</c:v>
                </c:pt>
                <c:pt idx="17">
                  <c:v>4486.7681361566529</c:v>
                </c:pt>
                <c:pt idx="18">
                  <c:v>3325.9404745474321</c:v>
                </c:pt>
                <c:pt idx="19">
                  <c:v>4329.5905914940113</c:v>
                </c:pt>
                <c:pt idx="20">
                  <c:v>3030.9224423618648</c:v>
                </c:pt>
                <c:pt idx="21">
                  <c:v>2424.0158360186501</c:v>
                </c:pt>
                <c:pt idx="22">
                  <c:v>1598.56848138297</c:v>
                </c:pt>
                <c:pt idx="23">
                  <c:v>1046.7655053914809</c:v>
                </c:pt>
              </c:numCache>
            </c:numRef>
          </c:val>
          <c:smooth val="0"/>
          <c:extLst>
            <c:ext xmlns:c16="http://schemas.microsoft.com/office/drawing/2014/chart" uri="{C3380CC4-5D6E-409C-BE32-E72D297353CC}">
              <c16:uniqueId val="{00000002-2D50-4876-9044-0798063DD06D}"/>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Time_Speed!$AZ$6:$BW$6</c:f>
              <c:numCache>
                <c:formatCode>0.00</c:formatCode>
                <c:ptCount val="24"/>
                <c:pt idx="0">
                  <c:v>345.99430589925453</c:v>
                </c:pt>
                <c:pt idx="1">
                  <c:v>98.854950642679981</c:v>
                </c:pt>
                <c:pt idx="2">
                  <c:v>395.42372669173642</c:v>
                </c:pt>
                <c:pt idx="3">
                  <c:v>49.427473625385801</c:v>
                </c:pt>
                <c:pt idx="4">
                  <c:v>49.427473625385801</c:v>
                </c:pt>
                <c:pt idx="5">
                  <c:v>494.28672070198598</c:v>
                </c:pt>
                <c:pt idx="6">
                  <c:v>1492.157842166215</c:v>
                </c:pt>
                <c:pt idx="7">
                  <c:v>4670.775069104162</c:v>
                </c:pt>
                <c:pt idx="8">
                  <c:v>1918.7371013465979</c:v>
                </c:pt>
                <c:pt idx="9">
                  <c:v>1585.712634486463</c:v>
                </c:pt>
                <c:pt idx="10">
                  <c:v>1938.517007785897</c:v>
                </c:pt>
                <c:pt idx="11">
                  <c:v>2040.4529262050321</c:v>
                </c:pt>
                <c:pt idx="12">
                  <c:v>2615.93160198442</c:v>
                </c:pt>
                <c:pt idx="13">
                  <c:v>2403.147895569276</c:v>
                </c:pt>
                <c:pt idx="14">
                  <c:v>2455.9017607420042</c:v>
                </c:pt>
                <c:pt idx="15">
                  <c:v>3245.5814214350521</c:v>
                </c:pt>
                <c:pt idx="16">
                  <c:v>4987.0888912228565</c:v>
                </c:pt>
                <c:pt idx="17">
                  <c:v>4375.8777526751855</c:v>
                </c:pt>
                <c:pt idx="18">
                  <c:v>3292.4297845827341</c:v>
                </c:pt>
                <c:pt idx="19">
                  <c:v>4274.654689719674</c:v>
                </c:pt>
                <c:pt idx="20">
                  <c:v>3002.1598378773601</c:v>
                </c:pt>
                <c:pt idx="21">
                  <c:v>2403.147895569276</c:v>
                </c:pt>
                <c:pt idx="22">
                  <c:v>1585.712634486463</c:v>
                </c:pt>
                <c:pt idx="23">
                  <c:v>1038.467817530598</c:v>
                </c:pt>
              </c:numCache>
            </c:numRef>
          </c:val>
          <c:smooth val="0"/>
          <c:extLst>
            <c:ext xmlns:c16="http://schemas.microsoft.com/office/drawing/2014/chart" uri="{C3380CC4-5D6E-409C-BE32-E72D297353CC}">
              <c16:uniqueId val="{00000003-2D50-4876-9044-0798063DD06D}"/>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Time_Speed!$AZ$7:$BW$7</c:f>
              <c:numCache>
                <c:formatCode>0.00</c:formatCode>
                <c:ptCount val="24"/>
                <c:pt idx="0">
                  <c:v>341.89740532377482</c:v>
                </c:pt>
                <c:pt idx="1">
                  <c:v>97.684440389886376</c:v>
                </c:pt>
                <c:pt idx="2">
                  <c:v>390.74146133982441</c:v>
                </c:pt>
                <c:pt idx="3">
                  <c:v>48.842218468477682</c:v>
                </c:pt>
                <c:pt idx="4">
                  <c:v>48.842218468477682</c:v>
                </c:pt>
                <c:pt idx="5">
                  <c:v>488.43348458731879</c:v>
                </c:pt>
                <c:pt idx="6">
                  <c:v>1437.6487332351919</c:v>
                </c:pt>
                <c:pt idx="7">
                  <c:v>4443.0151600793997</c:v>
                </c:pt>
                <c:pt idx="8">
                  <c:v>1847.8866821941299</c:v>
                </c:pt>
                <c:pt idx="9">
                  <c:v>1566.7543534109341</c:v>
                </c:pt>
                <c:pt idx="10">
                  <c:v>1915.073296679785</c:v>
                </c:pt>
                <c:pt idx="11">
                  <c:v>2015.6629215427911</c:v>
                </c:pt>
                <c:pt idx="12">
                  <c:v>2582.8908770044309</c:v>
                </c:pt>
                <c:pt idx="13">
                  <c:v>2373.3081903402281</c:v>
                </c:pt>
                <c:pt idx="14">
                  <c:v>2425.28702740785</c:v>
                </c:pt>
                <c:pt idx="15">
                  <c:v>3113.701176921697</c:v>
                </c:pt>
                <c:pt idx="16">
                  <c:v>4733.5323928369371</c:v>
                </c:pt>
                <c:pt idx="17">
                  <c:v>4170.7822413341928</c:v>
                </c:pt>
                <c:pt idx="18">
                  <c:v>3247.6096651681319</c:v>
                </c:pt>
                <c:pt idx="19">
                  <c:v>4207.2674183497666</c:v>
                </c:pt>
                <c:pt idx="20">
                  <c:v>2962.7267912124248</c:v>
                </c:pt>
                <c:pt idx="21">
                  <c:v>2373.3081903402281</c:v>
                </c:pt>
                <c:pt idx="22">
                  <c:v>1566.7543534109341</c:v>
                </c:pt>
                <c:pt idx="23">
                  <c:v>1026.1494525468429</c:v>
                </c:pt>
              </c:numCache>
            </c:numRef>
          </c:val>
          <c:smooth val="0"/>
          <c:extLst>
            <c:ext xmlns:c16="http://schemas.microsoft.com/office/drawing/2014/chart" uri="{C3380CC4-5D6E-409C-BE32-E72D297353CC}">
              <c16:uniqueId val="{00000004-2D50-4876-9044-0798063DD06D}"/>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Time_Speed!$AZ$8:$BW$8</c:f>
              <c:numCache>
                <c:formatCode>0.00</c:formatCode>
                <c:ptCount val="24"/>
                <c:pt idx="0">
                  <c:v>335.35360230871851</c:v>
                </c:pt>
                <c:pt idx="1">
                  <c:v>95.814813363057823</c:v>
                </c:pt>
                <c:pt idx="2">
                  <c:v>383.26274015994301</c:v>
                </c:pt>
                <c:pt idx="3">
                  <c:v>47.90740508104421</c:v>
                </c:pt>
                <c:pt idx="4">
                  <c:v>47.90740508104421</c:v>
                </c:pt>
                <c:pt idx="5">
                  <c:v>479.08469881222697</c:v>
                </c:pt>
                <c:pt idx="6">
                  <c:v>1395.544355950726</c:v>
                </c:pt>
                <c:pt idx="7">
                  <c:v>4279.0751585870403</c:v>
                </c:pt>
                <c:pt idx="8">
                  <c:v>1793.3189034604809</c:v>
                </c:pt>
                <c:pt idx="9">
                  <c:v>1536.6215474211081</c:v>
                </c:pt>
                <c:pt idx="10">
                  <c:v>1878.027308738777</c:v>
                </c:pt>
                <c:pt idx="11">
                  <c:v>1976.5801885411711</c:v>
                </c:pt>
                <c:pt idx="12">
                  <c:v>2531.8016400662341</c:v>
                </c:pt>
                <c:pt idx="13">
                  <c:v>2326.7758163183162</c:v>
                </c:pt>
                <c:pt idx="14">
                  <c:v>2377.6394197213031</c:v>
                </c:pt>
                <c:pt idx="15">
                  <c:v>3014.6275500430211</c:v>
                </c:pt>
                <c:pt idx="16">
                  <c:v>4552.6545859206981</c:v>
                </c:pt>
                <c:pt idx="17">
                  <c:v>4021.8537071714918</c:v>
                </c:pt>
                <c:pt idx="18">
                  <c:v>3180.7807685708331</c:v>
                </c:pt>
                <c:pt idx="19">
                  <c:v>4113.4040926974276</c:v>
                </c:pt>
                <c:pt idx="20">
                  <c:v>2902.9114687165452</c:v>
                </c:pt>
                <c:pt idx="21">
                  <c:v>2326.7758163183162</c:v>
                </c:pt>
                <c:pt idx="22">
                  <c:v>1536.6215474211081</c:v>
                </c:pt>
                <c:pt idx="23">
                  <c:v>1006.491743231172</c:v>
                </c:pt>
              </c:numCache>
            </c:numRef>
          </c:val>
          <c:smooth val="0"/>
          <c:extLst>
            <c:ext xmlns:c16="http://schemas.microsoft.com/office/drawing/2014/chart" uri="{C3380CC4-5D6E-409C-BE32-E72D297353CC}">
              <c16:uniqueId val="{00000005-2D50-4876-9044-0798063DD06D}"/>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Time_Speed!$AZ$9:$BW$9</c:f>
              <c:numCache>
                <c:formatCode>0.00</c:formatCode>
                <c:ptCount val="24"/>
                <c:pt idx="0">
                  <c:v>332.1957621495601</c:v>
                </c:pt>
                <c:pt idx="1">
                  <c:v>94.912595863150102</c:v>
                </c:pt>
                <c:pt idx="2">
                  <c:v>379.65371540179819</c:v>
                </c:pt>
                <c:pt idx="3">
                  <c:v>47.456296332338937</c:v>
                </c:pt>
                <c:pt idx="4">
                  <c:v>47.456296332338937</c:v>
                </c:pt>
                <c:pt idx="5">
                  <c:v>474.57313853082292</c:v>
                </c:pt>
                <c:pt idx="6">
                  <c:v>1350.636099776885</c:v>
                </c:pt>
                <c:pt idx="7">
                  <c:v>4111.8072597083546</c:v>
                </c:pt>
                <c:pt idx="8">
                  <c:v>1735.217962892684</c:v>
                </c:pt>
                <c:pt idx="9">
                  <c:v>1522.027085710816</c:v>
                </c:pt>
                <c:pt idx="10">
                  <c:v>1860.006580680787</c:v>
                </c:pt>
                <c:pt idx="11">
                  <c:v>1957.5357984787031</c:v>
                </c:pt>
                <c:pt idx="12">
                  <c:v>2506.5425531987398</c:v>
                </c:pt>
                <c:pt idx="13">
                  <c:v>2303.9153181708002</c:v>
                </c:pt>
                <c:pt idx="14">
                  <c:v>2354.1967028372819</c:v>
                </c:pt>
                <c:pt idx="15">
                  <c:v>2910.7250364613119</c:v>
                </c:pt>
                <c:pt idx="16">
                  <c:v>4369.2125272720159</c:v>
                </c:pt>
                <c:pt idx="17">
                  <c:v>3869.0174517982782</c:v>
                </c:pt>
                <c:pt idx="18">
                  <c:v>3146.8223353856069</c:v>
                </c:pt>
                <c:pt idx="19">
                  <c:v>4063.1871605104261</c:v>
                </c:pt>
                <c:pt idx="20">
                  <c:v>2872.9086876578981</c:v>
                </c:pt>
                <c:pt idx="21">
                  <c:v>2303.9153181708002</c:v>
                </c:pt>
                <c:pt idx="22">
                  <c:v>1522.027085710816</c:v>
                </c:pt>
                <c:pt idx="23">
                  <c:v>996.99911028350459</c:v>
                </c:pt>
              </c:numCache>
            </c:numRef>
          </c:val>
          <c:smooth val="0"/>
          <c:extLst>
            <c:ext xmlns:c16="http://schemas.microsoft.com/office/drawing/2014/chart" uri="{C3380CC4-5D6E-409C-BE32-E72D297353CC}">
              <c16:uniqueId val="{00000006-2D50-4876-9044-0798063DD06D}"/>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Time_Speed!$AZ$10:$BW$10</c:f>
              <c:numCache>
                <c:formatCode>0.00</c:formatCode>
                <c:ptCount val="24"/>
                <c:pt idx="0">
                  <c:v>328.58127834090777</c:v>
                </c:pt>
                <c:pt idx="1">
                  <c:v>93.879906308430336</c:v>
                </c:pt>
                <c:pt idx="2">
                  <c:v>375.52281882406282</c:v>
                </c:pt>
                <c:pt idx="3">
                  <c:v>46.9399516641801</c:v>
                </c:pt>
                <c:pt idx="4">
                  <c:v>46.9399516641801</c:v>
                </c:pt>
                <c:pt idx="5">
                  <c:v>469.40926801332517</c:v>
                </c:pt>
                <c:pt idx="6">
                  <c:v>1289.7731134464179</c:v>
                </c:pt>
                <c:pt idx="7">
                  <c:v>3890.2976086688091</c:v>
                </c:pt>
                <c:pt idx="8">
                  <c:v>1656.544111973225</c:v>
                </c:pt>
                <c:pt idx="9">
                  <c:v>1505.3618595388409</c:v>
                </c:pt>
                <c:pt idx="10">
                  <c:v>1839.4867886663051</c:v>
                </c:pt>
                <c:pt idx="11">
                  <c:v>1935.8746965982141</c:v>
                </c:pt>
                <c:pt idx="12">
                  <c:v>2478.081415017567</c:v>
                </c:pt>
                <c:pt idx="13">
                  <c:v>2278.0509732553378</c:v>
                </c:pt>
                <c:pt idx="14">
                  <c:v>2327.6987473567592</c:v>
                </c:pt>
                <c:pt idx="15">
                  <c:v>2771.1177858553451</c:v>
                </c:pt>
                <c:pt idx="16">
                  <c:v>4127.0533647477077</c:v>
                </c:pt>
                <c:pt idx="17">
                  <c:v>3665.9873143483919</c:v>
                </c:pt>
                <c:pt idx="18">
                  <c:v>3109.2260023561471</c:v>
                </c:pt>
                <c:pt idx="19">
                  <c:v>4009.3560678443869</c:v>
                </c:pt>
                <c:pt idx="20">
                  <c:v>2839.4146669732231</c:v>
                </c:pt>
                <c:pt idx="21">
                  <c:v>2278.0509732553378</c:v>
                </c:pt>
                <c:pt idx="22">
                  <c:v>1505.3618595388409</c:v>
                </c:pt>
                <c:pt idx="23">
                  <c:v>986.13856511538347</c:v>
                </c:pt>
              </c:numCache>
            </c:numRef>
          </c:val>
          <c:smooth val="0"/>
          <c:extLst>
            <c:ext xmlns:c16="http://schemas.microsoft.com/office/drawing/2014/chart" uri="{C3380CC4-5D6E-409C-BE32-E72D297353CC}">
              <c16:uniqueId val="{00000007-2D50-4876-9044-0798063DD06D}"/>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Time_Speed!$AZ$11:$BW$11</c:f>
              <c:numCache>
                <c:formatCode>0.00</c:formatCode>
                <c:ptCount val="24"/>
                <c:pt idx="0">
                  <c:v>325.71500588336778</c:v>
                </c:pt>
                <c:pt idx="1">
                  <c:v>93.060985652030752</c:v>
                </c:pt>
                <c:pt idx="2">
                  <c:v>372.24703772021189</c:v>
                </c:pt>
                <c:pt idx="3">
                  <c:v>46.530491309105109</c:v>
                </c:pt>
                <c:pt idx="4">
                  <c:v>46.530491309105109</c:v>
                </c:pt>
                <c:pt idx="5">
                  <c:v>465.31436351527111</c:v>
                </c:pt>
                <c:pt idx="6">
                  <c:v>1252.664190134444</c:v>
                </c:pt>
                <c:pt idx="7">
                  <c:v>3755.7288779219898</c:v>
                </c:pt>
                <c:pt idx="8">
                  <c:v>1608.5821538656539</c:v>
                </c:pt>
                <c:pt idx="9">
                  <c:v>1492.157842166215</c:v>
                </c:pt>
                <c:pt idx="10">
                  <c:v>1823.24548558792</c:v>
                </c:pt>
                <c:pt idx="11">
                  <c:v>1918.7371013465979</c:v>
                </c:pt>
                <c:pt idx="12">
                  <c:v>2455.6417912552361</c:v>
                </c:pt>
                <c:pt idx="13">
                  <c:v>2257.6277232031848</c:v>
                </c:pt>
                <c:pt idx="14">
                  <c:v>2306.7825073906301</c:v>
                </c:pt>
                <c:pt idx="15">
                  <c:v>2686.1111724297029</c:v>
                </c:pt>
                <c:pt idx="16">
                  <c:v>3980.050965357806</c:v>
                </c:pt>
                <c:pt idx="17">
                  <c:v>3542.584187360801</c:v>
                </c:pt>
                <c:pt idx="18">
                  <c:v>3079.7793296954378</c:v>
                </c:pt>
                <c:pt idx="19">
                  <c:v>3967.7202587299662</c:v>
                </c:pt>
                <c:pt idx="20">
                  <c:v>2813.0984286876828</c:v>
                </c:pt>
                <c:pt idx="21">
                  <c:v>2257.6277232031848</c:v>
                </c:pt>
                <c:pt idx="22">
                  <c:v>1492.157842166215</c:v>
                </c:pt>
                <c:pt idx="23">
                  <c:v>977.52757107063667</c:v>
                </c:pt>
              </c:numCache>
            </c:numRef>
          </c:val>
          <c:smooth val="0"/>
          <c:extLst>
            <c:ext xmlns:c16="http://schemas.microsoft.com/office/drawing/2014/chart" uri="{C3380CC4-5D6E-409C-BE32-E72D297353CC}">
              <c16:uniqueId val="{00000008-2D50-4876-9044-0798063DD06D}"/>
            </c:ext>
          </c:extLst>
        </c:ser>
        <c:dLbls>
          <c:showLegendKey val="0"/>
          <c:showVal val="0"/>
          <c:showCatName val="0"/>
          <c:showSerName val="0"/>
          <c:showPercent val="0"/>
          <c:showBubbleSize val="0"/>
        </c:dLbls>
        <c:smooth val="0"/>
        <c:axId val="1183148240"/>
        <c:axId val="1014589744"/>
      </c:lineChart>
      <c:catAx>
        <c:axId val="118314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14589744"/>
        <c:crosses val="autoZero"/>
        <c:auto val="1"/>
        <c:lblAlgn val="ctr"/>
        <c:lblOffset val="100"/>
        <c:noMultiLvlLbl val="0"/>
      </c:catAx>
      <c:valAx>
        <c:axId val="1014589744"/>
        <c:scaling>
          <c:orientation val="minMax"/>
          <c:max val="9000"/>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83148240"/>
        <c:crosses val="autoZero"/>
        <c:crossBetween val="between"/>
        <c:dispUnits>
          <c:builtInUnit val="thousands"/>
          <c:dispUnitsLbl>
            <c:layout>
              <c:manualLayout>
                <c:xMode val="edge"/>
                <c:yMode val="edge"/>
                <c:x val="1.0265266841644799E-2"/>
                <c:y val="0.21270122484689399"/>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VHT (Thousands)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mn-lt"/>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670049765315797E-2"/>
          <c:y val="4.5492697153316199E-2"/>
          <c:w val="0.89076132611373704"/>
          <c:h val="0.75568983594547201"/>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F125-4E72-A3E0-BF3D2B1B307B}"/>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F125-4E72-A3E0-BF3D2B1B307B}"/>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Time_Speed!$AZ$35:$BW$35</c:f>
              <c:numCache>
                <c:formatCode>0.00</c:formatCode>
                <c:ptCount val="24"/>
                <c:pt idx="0">
                  <c:v>381.83446723029931</c:v>
                </c:pt>
                <c:pt idx="1">
                  <c:v>109.09515366749071</c:v>
                </c:pt>
                <c:pt idx="2">
                  <c:v>436.38347077721909</c:v>
                </c:pt>
                <c:pt idx="3">
                  <c:v>54.547575601770752</c:v>
                </c:pt>
                <c:pt idx="4">
                  <c:v>54.547575601770752</c:v>
                </c:pt>
                <c:pt idx="5">
                  <c:v>545.48446620047753</c:v>
                </c:pt>
                <c:pt idx="6">
                  <c:v>1748.458015948185</c:v>
                </c:pt>
                <c:pt idx="7">
                  <c:v>5343.2698839534632</c:v>
                </c:pt>
                <c:pt idx="8">
                  <c:v>2246.5863360145158</c:v>
                </c:pt>
                <c:pt idx="9">
                  <c:v>1748.458015948185</c:v>
                </c:pt>
                <c:pt idx="10">
                  <c:v>2135.248894260023</c:v>
                </c:pt>
                <c:pt idx="11">
                  <c:v>2246.5863360145158</c:v>
                </c:pt>
                <c:pt idx="12">
                  <c:v>2869.736804590691</c:v>
                </c:pt>
                <c:pt idx="13">
                  <c:v>2640.5757306506948</c:v>
                </c:pt>
                <c:pt idx="14">
                  <c:v>2697.5443175272062</c:v>
                </c:pt>
                <c:pt idx="15">
                  <c:v>3772.8067958166189</c:v>
                </c:pt>
                <c:pt idx="16">
                  <c:v>5681.56605423983</c:v>
                </c:pt>
                <c:pt idx="17">
                  <c:v>5024.7312274657279</c:v>
                </c:pt>
                <c:pt idx="18">
                  <c:v>3584.9840293484349</c:v>
                </c:pt>
                <c:pt idx="19">
                  <c:v>4578.4630343422004</c:v>
                </c:pt>
                <c:pt idx="20">
                  <c:v>3280.8538898597722</c:v>
                </c:pt>
                <c:pt idx="21">
                  <c:v>2640.5757306506948</c:v>
                </c:pt>
                <c:pt idx="22">
                  <c:v>1748.458015948185</c:v>
                </c:pt>
                <c:pt idx="23">
                  <c:v>1145.856325363713</c:v>
                </c:pt>
              </c:numCache>
            </c:numRef>
          </c:val>
          <c:smooth val="0"/>
          <c:extLst>
            <c:ext xmlns:c16="http://schemas.microsoft.com/office/drawing/2014/chart" uri="{C3380CC4-5D6E-409C-BE32-E72D297353CC}">
              <c16:uniqueId val="{00000000-A75F-46DB-8ABC-D5CEC745EA32}"/>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Time_Speed!$AZ$36:$BW$36</c:f>
              <c:numCache>
                <c:formatCode>0.00</c:formatCode>
                <c:ptCount val="24"/>
                <c:pt idx="0">
                  <c:v>360.70229356317219</c:v>
                </c:pt>
                <c:pt idx="1">
                  <c:v>103.057455857649</c:v>
                </c:pt>
                <c:pt idx="2">
                  <c:v>412.23222422844202</c:v>
                </c:pt>
                <c:pt idx="3">
                  <c:v>51.528726723641299</c:v>
                </c:pt>
                <c:pt idx="4">
                  <c:v>51.528726723641299</c:v>
                </c:pt>
                <c:pt idx="5">
                  <c:v>515.29458828946838</c:v>
                </c:pt>
                <c:pt idx="6">
                  <c:v>1587.192133630499</c:v>
                </c:pt>
                <c:pt idx="7">
                  <c:v>4764.1571397110802</c:v>
                </c:pt>
                <c:pt idx="8">
                  <c:v>2038.2313655894759</c:v>
                </c:pt>
                <c:pt idx="9">
                  <c:v>1651.387758377341</c:v>
                </c:pt>
                <c:pt idx="10">
                  <c:v>2016.2578247911169</c:v>
                </c:pt>
                <c:pt idx="11">
                  <c:v>2121.2007684325599</c:v>
                </c:pt>
                <c:pt idx="12">
                  <c:v>2707.4640376589382</c:v>
                </c:pt>
                <c:pt idx="13">
                  <c:v>2492.1239844631641</c:v>
                </c:pt>
                <c:pt idx="14">
                  <c:v>2545.688516295103</c:v>
                </c:pt>
                <c:pt idx="15">
                  <c:v>3404.714666985064</c:v>
                </c:pt>
                <c:pt idx="16">
                  <c:v>5049.616981939751</c:v>
                </c:pt>
                <c:pt idx="17">
                  <c:v>4492.9580481770836</c:v>
                </c:pt>
                <c:pt idx="18">
                  <c:v>3376.830633929776</c:v>
                </c:pt>
                <c:pt idx="19">
                  <c:v>4297.13967393439</c:v>
                </c:pt>
                <c:pt idx="20">
                  <c:v>3092.789683653521</c:v>
                </c:pt>
                <c:pt idx="21">
                  <c:v>2492.1239844631641</c:v>
                </c:pt>
                <c:pt idx="22">
                  <c:v>1651.387758377341</c:v>
                </c:pt>
                <c:pt idx="23">
                  <c:v>1082.403651386795</c:v>
                </c:pt>
              </c:numCache>
            </c:numRef>
          </c:val>
          <c:smooth val="0"/>
          <c:extLst>
            <c:ext xmlns:c16="http://schemas.microsoft.com/office/drawing/2014/chart" uri="{C3380CC4-5D6E-409C-BE32-E72D297353CC}">
              <c16:uniqueId val="{00000001-A75F-46DB-8ABC-D5CEC745EA32}"/>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Time_Speed!$AZ$37:$BW$37</c:f>
              <c:numCache>
                <c:formatCode>0.00</c:formatCode>
                <c:ptCount val="24"/>
                <c:pt idx="0">
                  <c:v>355.21790348593072</c:v>
                </c:pt>
                <c:pt idx="1">
                  <c:v>101.4904990464794</c:v>
                </c:pt>
                <c:pt idx="2">
                  <c:v>405.96431526557052</c:v>
                </c:pt>
                <c:pt idx="3">
                  <c:v>50.745248449848873</c:v>
                </c:pt>
                <c:pt idx="4">
                  <c:v>50.745248449848873</c:v>
                </c:pt>
                <c:pt idx="5">
                  <c:v>507.45955445009889</c:v>
                </c:pt>
                <c:pt idx="6">
                  <c:v>1537.7262958602239</c:v>
                </c:pt>
                <c:pt idx="7">
                  <c:v>4593.1224116200501</c:v>
                </c:pt>
                <c:pt idx="8">
                  <c:v>1974.4093316954779</c:v>
                </c:pt>
                <c:pt idx="9">
                  <c:v>1626.2322033714599</c:v>
                </c:pt>
                <c:pt idx="10">
                  <c:v>1985.4756358094601</c:v>
                </c:pt>
                <c:pt idx="11">
                  <c:v>2088.7872688556881</c:v>
                </c:pt>
                <c:pt idx="12">
                  <c:v>2665.7685533338149</c:v>
                </c:pt>
                <c:pt idx="13">
                  <c:v>2453.8772650389501</c:v>
                </c:pt>
                <c:pt idx="14">
                  <c:v>2506.5888395504699</c:v>
                </c:pt>
                <c:pt idx="15">
                  <c:v>3293.356132333382</c:v>
                </c:pt>
                <c:pt idx="16">
                  <c:v>4864.1856121597302</c:v>
                </c:pt>
                <c:pt idx="17">
                  <c:v>4335.0695878827564</c:v>
                </c:pt>
                <c:pt idx="18">
                  <c:v>3323.9920719204251</c:v>
                </c:pt>
                <c:pt idx="19">
                  <c:v>4227.5190195568002</c:v>
                </c:pt>
                <c:pt idx="20">
                  <c:v>3044.7694338663568</c:v>
                </c:pt>
                <c:pt idx="21">
                  <c:v>2453.8772650389501</c:v>
                </c:pt>
                <c:pt idx="22">
                  <c:v>1626.2322033714599</c:v>
                </c:pt>
                <c:pt idx="23">
                  <c:v>1065.940353023648</c:v>
                </c:pt>
              </c:numCache>
            </c:numRef>
          </c:val>
          <c:smooth val="0"/>
          <c:extLst>
            <c:ext xmlns:c16="http://schemas.microsoft.com/office/drawing/2014/chart" uri="{C3380CC4-5D6E-409C-BE32-E72D297353CC}">
              <c16:uniqueId val="{00000002-A75F-46DB-8ABC-D5CEC745EA32}"/>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Time_Speed!$AZ$38:$BW$38</c:f>
              <c:numCache>
                <c:formatCode>0.00</c:formatCode>
                <c:ptCount val="24"/>
                <c:pt idx="0">
                  <c:v>352.10299814228648</c:v>
                </c:pt>
                <c:pt idx="1">
                  <c:v>100.6005431205726</c:v>
                </c:pt>
                <c:pt idx="2">
                  <c:v>402.40437495058728</c:v>
                </c:pt>
                <c:pt idx="3">
                  <c:v>50.300270513655448</c:v>
                </c:pt>
                <c:pt idx="4">
                  <c:v>50.300270513655448</c:v>
                </c:pt>
                <c:pt idx="5">
                  <c:v>503.00941785305162</c:v>
                </c:pt>
                <c:pt idx="6">
                  <c:v>1505.773602552784</c:v>
                </c:pt>
                <c:pt idx="7">
                  <c:v>4475.4003033177933</c:v>
                </c:pt>
                <c:pt idx="8">
                  <c:v>1933.084461904803</c:v>
                </c:pt>
                <c:pt idx="9">
                  <c:v>1611.872852503923</c:v>
                </c:pt>
                <c:pt idx="10">
                  <c:v>1967.79867536849</c:v>
                </c:pt>
                <c:pt idx="11">
                  <c:v>2070.128642873025</c:v>
                </c:pt>
                <c:pt idx="12">
                  <c:v>2641.2693329290641</c:v>
                </c:pt>
                <c:pt idx="13">
                  <c:v>2431.6066363971149</c:v>
                </c:pt>
                <c:pt idx="14">
                  <c:v>2483.7742238933602</c:v>
                </c:pt>
                <c:pt idx="15">
                  <c:v>3219.757044086286</c:v>
                </c:pt>
                <c:pt idx="16">
                  <c:v>4735.2543043436417</c:v>
                </c:pt>
                <c:pt idx="17">
                  <c:v>4227.3653473894328</c:v>
                </c:pt>
                <c:pt idx="18">
                  <c:v>3291.7117013053471</c:v>
                </c:pt>
                <c:pt idx="19">
                  <c:v>4181.4146845544728</c:v>
                </c:pt>
                <c:pt idx="20">
                  <c:v>3015.993233538456</c:v>
                </c:pt>
                <c:pt idx="21">
                  <c:v>2431.6066363971149</c:v>
                </c:pt>
                <c:pt idx="22">
                  <c:v>1611.872852503923</c:v>
                </c:pt>
                <c:pt idx="23">
                  <c:v>1056.5812047283159</c:v>
                </c:pt>
              </c:numCache>
            </c:numRef>
          </c:val>
          <c:smooth val="0"/>
          <c:extLst>
            <c:ext xmlns:c16="http://schemas.microsoft.com/office/drawing/2014/chart" uri="{C3380CC4-5D6E-409C-BE32-E72D297353CC}">
              <c16:uniqueId val="{00000003-A75F-46DB-8ABC-D5CEC745EA32}"/>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Time_Speed!$AZ$39:$BW$39</c:f>
              <c:numCache>
                <c:formatCode>0.00</c:formatCode>
                <c:ptCount val="24"/>
                <c:pt idx="0">
                  <c:v>346.73174131377579</c:v>
                </c:pt>
                <c:pt idx="1">
                  <c:v>99.065916139866744</c:v>
                </c:pt>
                <c:pt idx="2">
                  <c:v>396.26574364330872</c:v>
                </c:pt>
                <c:pt idx="3">
                  <c:v>49.532957100789012</c:v>
                </c:pt>
                <c:pt idx="4">
                  <c:v>49.532957100789012</c:v>
                </c:pt>
                <c:pt idx="5">
                  <c:v>495.33590646840872</c:v>
                </c:pt>
                <c:pt idx="6">
                  <c:v>1437.779512107647</c:v>
                </c:pt>
                <c:pt idx="7">
                  <c:v>4240.6308399558502</c:v>
                </c:pt>
                <c:pt idx="8">
                  <c:v>1845.36358624025</c:v>
                </c:pt>
                <c:pt idx="9">
                  <c:v>1587.192133630499</c:v>
                </c:pt>
                <c:pt idx="10">
                  <c:v>1937.5327991101849</c:v>
                </c:pt>
                <c:pt idx="11">
                  <c:v>2038.2313655894759</c:v>
                </c:pt>
                <c:pt idx="12">
                  <c:v>2599.9335284115682</c:v>
                </c:pt>
                <c:pt idx="13">
                  <c:v>2393.81354738347</c:v>
                </c:pt>
                <c:pt idx="14">
                  <c:v>2445.109342996077</c:v>
                </c:pt>
                <c:pt idx="15">
                  <c:v>3066.7133792493501</c:v>
                </c:pt>
                <c:pt idx="16">
                  <c:v>4480.62545127874</c:v>
                </c:pt>
                <c:pt idx="17">
                  <c:v>4010.5743947222368</c:v>
                </c:pt>
                <c:pt idx="18">
                  <c:v>3238.5095165180901</c:v>
                </c:pt>
                <c:pt idx="19">
                  <c:v>4109.1204409382017</c:v>
                </c:pt>
                <c:pt idx="20">
                  <c:v>2967.9869538218732</c:v>
                </c:pt>
                <c:pt idx="21">
                  <c:v>2393.81354738347</c:v>
                </c:pt>
                <c:pt idx="22">
                  <c:v>1587.192133630499</c:v>
                </c:pt>
                <c:pt idx="23">
                  <c:v>1040.452203766095</c:v>
                </c:pt>
              </c:numCache>
            </c:numRef>
          </c:val>
          <c:smooth val="0"/>
          <c:extLst>
            <c:ext xmlns:c16="http://schemas.microsoft.com/office/drawing/2014/chart" uri="{C3380CC4-5D6E-409C-BE32-E72D297353CC}">
              <c16:uniqueId val="{00000004-A75F-46DB-8ABC-D5CEC745EA32}"/>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Time_Speed!$AZ$40:$BW$40</c:f>
              <c:numCache>
                <c:formatCode>0.00</c:formatCode>
                <c:ptCount val="24"/>
                <c:pt idx="0">
                  <c:v>339.76909357039261</c:v>
                </c:pt>
                <c:pt idx="1">
                  <c:v>97.0766052161689</c:v>
                </c:pt>
                <c:pt idx="2">
                  <c:v>388.30838283756748</c:v>
                </c:pt>
                <c:pt idx="3">
                  <c:v>48.538301672832247</c:v>
                </c:pt>
                <c:pt idx="4">
                  <c:v>48.538301672832247</c:v>
                </c:pt>
                <c:pt idx="5">
                  <c:v>485.38899433617348</c:v>
                </c:pt>
                <c:pt idx="6">
                  <c:v>1396.5263569999699</c:v>
                </c:pt>
                <c:pt idx="7">
                  <c:v>4100.7176216407133</c:v>
                </c:pt>
                <c:pt idx="8">
                  <c:v>1792.1739651414459</c:v>
                </c:pt>
                <c:pt idx="9">
                  <c:v>1555.242730102223</c:v>
                </c:pt>
                <c:pt idx="10">
                  <c:v>1898.4174147431779</c:v>
                </c:pt>
                <c:pt idx="11">
                  <c:v>1997.0346778791099</c:v>
                </c:pt>
                <c:pt idx="12">
                  <c:v>2546.84685896675</c:v>
                </c:pt>
                <c:pt idx="13">
                  <c:v>2345.155570406097</c:v>
                </c:pt>
                <c:pt idx="14">
                  <c:v>2395.35739331165</c:v>
                </c:pt>
                <c:pt idx="15">
                  <c:v>2974.4724736204421</c:v>
                </c:pt>
                <c:pt idx="16">
                  <c:v>4329.281220613605</c:v>
                </c:pt>
                <c:pt idx="17">
                  <c:v>3881.0641860125738</c:v>
                </c:pt>
                <c:pt idx="18">
                  <c:v>3170.886146880835</c:v>
                </c:pt>
                <c:pt idx="19">
                  <c:v>4019.3461124457881</c:v>
                </c:pt>
                <c:pt idx="20">
                  <c:v>2906.7363455401442</c:v>
                </c:pt>
                <c:pt idx="21">
                  <c:v>2345.155570406097</c:v>
                </c:pt>
                <c:pt idx="22">
                  <c:v>1555.242730102223</c:v>
                </c:pt>
                <c:pt idx="23">
                  <c:v>1019.549783127923</c:v>
                </c:pt>
              </c:numCache>
            </c:numRef>
          </c:val>
          <c:smooth val="0"/>
          <c:extLst>
            <c:ext xmlns:c16="http://schemas.microsoft.com/office/drawing/2014/chart" uri="{C3380CC4-5D6E-409C-BE32-E72D297353CC}">
              <c16:uniqueId val="{00000005-A75F-46DB-8ABC-D5CEC745EA32}"/>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Time_Speed!$AZ$41:$BW$41</c:f>
              <c:numCache>
                <c:formatCode>0.00</c:formatCode>
                <c:ptCount val="24"/>
                <c:pt idx="0">
                  <c:v>335.95570764153058</c:v>
                </c:pt>
                <c:pt idx="1">
                  <c:v>95.987078224385812</c:v>
                </c:pt>
                <c:pt idx="2">
                  <c:v>383.95019326296739</c:v>
                </c:pt>
                <c:pt idx="3">
                  <c:v>47.99353826871274</c:v>
                </c:pt>
                <c:pt idx="4">
                  <c:v>47.99353826871274</c:v>
                </c:pt>
                <c:pt idx="5">
                  <c:v>479.94110972455269</c:v>
                </c:pt>
                <c:pt idx="6">
                  <c:v>1348.6301158134149</c:v>
                </c:pt>
                <c:pt idx="7">
                  <c:v>3936.7055124735812</c:v>
                </c:pt>
                <c:pt idx="8">
                  <c:v>1730.398173647973</c:v>
                </c:pt>
                <c:pt idx="9">
                  <c:v>1537.7262958602239</c:v>
                </c:pt>
                <c:pt idx="10">
                  <c:v>1876.94576317838</c:v>
                </c:pt>
                <c:pt idx="11">
                  <c:v>1974.4093316954779</c:v>
                </c:pt>
                <c:pt idx="12">
                  <c:v>2517.5673179999781</c:v>
                </c:pt>
                <c:pt idx="13">
                  <c:v>2318.3690217346398</c:v>
                </c:pt>
                <c:pt idx="14">
                  <c:v>2367.9568040733252</c:v>
                </c:pt>
                <c:pt idx="15">
                  <c:v>2867.0101863568798</c:v>
                </c:pt>
                <c:pt idx="16">
                  <c:v>4151.6046169937517</c:v>
                </c:pt>
                <c:pt idx="17">
                  <c:v>3729.4497776717312</c:v>
                </c:pt>
                <c:pt idx="18">
                  <c:v>3133.4448090983378</c:v>
                </c:pt>
                <c:pt idx="19">
                  <c:v>3968.771891823264</c:v>
                </c:pt>
                <c:pt idx="20">
                  <c:v>2872.805483970812</c:v>
                </c:pt>
                <c:pt idx="21">
                  <c:v>2318.3690217346398</c:v>
                </c:pt>
                <c:pt idx="22">
                  <c:v>1537.7262958602239</c:v>
                </c:pt>
                <c:pt idx="23">
                  <c:v>1008.0995267080081</c:v>
                </c:pt>
              </c:numCache>
            </c:numRef>
          </c:val>
          <c:smooth val="0"/>
          <c:extLst>
            <c:ext xmlns:c16="http://schemas.microsoft.com/office/drawing/2014/chart" uri="{C3380CC4-5D6E-409C-BE32-E72D297353CC}">
              <c16:uniqueId val="{00000006-A75F-46DB-8ABC-D5CEC745EA32}"/>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Time_Speed!$AZ$42:$BW$42</c:f>
              <c:numCache>
                <c:formatCode>0.00</c:formatCode>
                <c:ptCount val="24"/>
                <c:pt idx="0">
                  <c:v>332.09662056787442</c:v>
                </c:pt>
                <c:pt idx="1">
                  <c:v>94.884496511349283</c:v>
                </c:pt>
                <c:pt idx="2">
                  <c:v>379.53976553218621</c:v>
                </c:pt>
                <c:pt idx="3">
                  <c:v>47.442247528356361</c:v>
                </c:pt>
                <c:pt idx="4">
                  <c:v>47.442247528356361</c:v>
                </c:pt>
                <c:pt idx="5">
                  <c:v>474.42789304276249</c:v>
                </c:pt>
                <c:pt idx="6">
                  <c:v>1282.4829703758869</c:v>
                </c:pt>
                <c:pt idx="7">
                  <c:v>3723.6806329310448</c:v>
                </c:pt>
                <c:pt idx="8">
                  <c:v>1645.2616040807659</c:v>
                </c:pt>
                <c:pt idx="9">
                  <c:v>1519.9812890972671</c:v>
                </c:pt>
                <c:pt idx="10">
                  <c:v>1855.1665814648011</c:v>
                </c:pt>
                <c:pt idx="11">
                  <c:v>1951.448353779047</c:v>
                </c:pt>
                <c:pt idx="12">
                  <c:v>2487.7251655671639</c:v>
                </c:pt>
                <c:pt idx="13">
                  <c:v>2291.1195834521582</c:v>
                </c:pt>
                <c:pt idx="14">
                  <c:v>2340.0705547996399</c:v>
                </c:pt>
                <c:pt idx="15">
                  <c:v>2721.7424173839731</c:v>
                </c:pt>
                <c:pt idx="16">
                  <c:v>3923.0694748513019</c:v>
                </c:pt>
                <c:pt idx="17">
                  <c:v>3530.7402337096182</c:v>
                </c:pt>
                <c:pt idx="18">
                  <c:v>3094.843760105161</c:v>
                </c:pt>
                <c:pt idx="19">
                  <c:v>3915.6972895998451</c:v>
                </c:pt>
                <c:pt idx="20">
                  <c:v>2838.0698292719371</c:v>
                </c:pt>
                <c:pt idx="21">
                  <c:v>2291.1195834521582</c:v>
                </c:pt>
                <c:pt idx="22">
                  <c:v>1519.9812890972671</c:v>
                </c:pt>
                <c:pt idx="23">
                  <c:v>996.50979850255305</c:v>
                </c:pt>
              </c:numCache>
            </c:numRef>
          </c:val>
          <c:smooth val="0"/>
          <c:extLst>
            <c:ext xmlns:c16="http://schemas.microsoft.com/office/drawing/2014/chart" uri="{C3380CC4-5D6E-409C-BE32-E72D297353CC}">
              <c16:uniqueId val="{00000007-A75F-46DB-8ABC-D5CEC745EA32}"/>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Time_Speed!$AZ$34:$BW$34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Time_Speed!$AZ$43:$BW$43</c:f>
              <c:numCache>
                <c:formatCode>0.00</c:formatCode>
                <c:ptCount val="24"/>
                <c:pt idx="0">
                  <c:v>329.00479976943819</c:v>
                </c:pt>
                <c:pt idx="1">
                  <c:v>94.001129602571567</c:v>
                </c:pt>
                <c:pt idx="2">
                  <c:v>376.00622611992651</c:v>
                </c:pt>
                <c:pt idx="3">
                  <c:v>47.000563996135583</c:v>
                </c:pt>
                <c:pt idx="4">
                  <c:v>47.000563996135583</c:v>
                </c:pt>
                <c:pt idx="5">
                  <c:v>470.01083916229442</c:v>
                </c:pt>
                <c:pt idx="6">
                  <c:v>1244.411734751634</c:v>
                </c:pt>
                <c:pt idx="7">
                  <c:v>3600.285369373903</c:v>
                </c:pt>
                <c:pt idx="8">
                  <c:v>1596.2504779821611</c:v>
                </c:pt>
                <c:pt idx="9">
                  <c:v>1505.773602552784</c:v>
                </c:pt>
                <c:pt idx="10">
                  <c:v>1837.7424430527601</c:v>
                </c:pt>
                <c:pt idx="11">
                  <c:v>1933.084461904803</c:v>
                </c:pt>
                <c:pt idx="12">
                  <c:v>2463.9282704060902</c:v>
                </c:pt>
                <c:pt idx="13">
                  <c:v>2269.358233334091</c:v>
                </c:pt>
                <c:pt idx="14">
                  <c:v>2317.8066455965732</c:v>
                </c:pt>
                <c:pt idx="15">
                  <c:v>2637.949332141096</c:v>
                </c:pt>
                <c:pt idx="16">
                  <c:v>3790.5508027843598</c:v>
                </c:pt>
                <c:pt idx="17">
                  <c:v>3415.7482247645189</c:v>
                </c:pt>
                <c:pt idx="18">
                  <c:v>3064.2897208805462</c:v>
                </c:pt>
                <c:pt idx="19">
                  <c:v>3874.1894163529141</c:v>
                </c:pt>
                <c:pt idx="20">
                  <c:v>2810.5053619632299</c:v>
                </c:pt>
                <c:pt idx="21">
                  <c:v>2269.358233334091</c:v>
                </c:pt>
                <c:pt idx="22">
                  <c:v>1505.773602552784</c:v>
                </c:pt>
                <c:pt idx="23">
                  <c:v>987.22546257945748</c:v>
                </c:pt>
              </c:numCache>
            </c:numRef>
          </c:val>
          <c:smooth val="0"/>
          <c:extLst>
            <c:ext xmlns:c16="http://schemas.microsoft.com/office/drawing/2014/chart" uri="{C3380CC4-5D6E-409C-BE32-E72D297353CC}">
              <c16:uniqueId val="{00000008-A75F-46DB-8ABC-D5CEC745EA32}"/>
            </c:ext>
          </c:extLst>
        </c:ser>
        <c:dLbls>
          <c:showLegendKey val="0"/>
          <c:showVal val="0"/>
          <c:showCatName val="0"/>
          <c:showSerName val="0"/>
          <c:showPercent val="0"/>
          <c:showBubbleSize val="0"/>
        </c:dLbls>
        <c:smooth val="0"/>
        <c:axId val="1153415440"/>
        <c:axId val="1109401008"/>
      </c:lineChart>
      <c:catAx>
        <c:axId val="115341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09401008"/>
        <c:crosses val="autoZero"/>
        <c:auto val="1"/>
        <c:lblAlgn val="ctr"/>
        <c:lblOffset val="100"/>
        <c:noMultiLvlLbl val="0"/>
      </c:catAx>
      <c:valAx>
        <c:axId val="1109401008"/>
        <c:scaling>
          <c:orientation val="minMax"/>
          <c:max val="9000"/>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53415440"/>
        <c:crosses val="autoZero"/>
        <c:crossBetween val="between"/>
        <c:dispUnits>
          <c:builtInUnit val="thousands"/>
          <c:dispUnitsLbl>
            <c:layout>
              <c:manualLayout>
                <c:xMode val="edge"/>
                <c:yMode val="edge"/>
                <c:x val="1.7057217847769E-2"/>
                <c:y val="0.19843667979002599"/>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0" i="0" u="none" strike="noStrike" baseline="0">
                      <a:effectLst/>
                    </a:rPr>
                    <a:t>VHT </a:t>
                  </a:r>
                  <a:r>
                    <a:rPr lang="en-US"/>
                    <a:t>(Thousands)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9FA1-44C8-8D4C-08D18092B2E0}"/>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9FA1-44C8-8D4C-08D18092B2E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Time_Speed!$AZ$67:$BW$67</c:f>
              <c:numCache>
                <c:formatCode>0.00</c:formatCode>
                <c:ptCount val="24"/>
                <c:pt idx="0">
                  <c:v>402.74953387560902</c:v>
                </c:pt>
                <c:pt idx="1">
                  <c:v>115.07092449486581</c:v>
                </c:pt>
                <c:pt idx="2">
                  <c:v>460.28630266368918</c:v>
                </c:pt>
                <c:pt idx="3">
                  <c:v>57.535460910469077</c:v>
                </c:pt>
                <c:pt idx="4">
                  <c:v>57.535460910469077</c:v>
                </c:pt>
                <c:pt idx="5">
                  <c:v>575.36255028429059</c:v>
                </c:pt>
                <c:pt idx="6">
                  <c:v>1843.8128991901619</c:v>
                </c:pt>
                <c:pt idx="7">
                  <c:v>5566.3513667976131</c:v>
                </c:pt>
                <c:pt idx="8">
                  <c:v>2368.2007026222418</c:v>
                </c:pt>
                <c:pt idx="9">
                  <c:v>1843.8128991901619</c:v>
                </c:pt>
                <c:pt idx="10">
                  <c:v>2251.0841662378762</c:v>
                </c:pt>
                <c:pt idx="11">
                  <c:v>2368.2007026222418</c:v>
                </c:pt>
                <c:pt idx="12">
                  <c:v>3022.18967892415</c:v>
                </c:pt>
                <c:pt idx="13">
                  <c:v>2782.0392152667409</c:v>
                </c:pt>
                <c:pt idx="14">
                  <c:v>2841.783380190006</c:v>
                </c:pt>
                <c:pt idx="15">
                  <c:v>3962.6361494496559</c:v>
                </c:pt>
                <c:pt idx="16">
                  <c:v>5906.0664604763297</c:v>
                </c:pt>
                <c:pt idx="17">
                  <c:v>5244.6612404780726</c:v>
                </c:pt>
                <c:pt idx="18">
                  <c:v>3767.9703086165182</c:v>
                </c:pt>
                <c:pt idx="19">
                  <c:v>4790.8969610571603</c:v>
                </c:pt>
                <c:pt idx="20">
                  <c:v>3451.6537929328401</c:v>
                </c:pt>
                <c:pt idx="21">
                  <c:v>2782.0392152667409</c:v>
                </c:pt>
                <c:pt idx="22">
                  <c:v>1843.8128991901619</c:v>
                </c:pt>
                <c:pt idx="23">
                  <c:v>1208.570577003703</c:v>
                </c:pt>
              </c:numCache>
            </c:numRef>
          </c:val>
          <c:smooth val="0"/>
          <c:extLst>
            <c:ext xmlns:c16="http://schemas.microsoft.com/office/drawing/2014/chart" uri="{C3380CC4-5D6E-409C-BE32-E72D297353CC}">
              <c16:uniqueId val="{00000000-9CDE-409C-8F00-3059DF2BC8F5}"/>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Time_Speed!$AZ$68:$BW$68</c:f>
              <c:numCache>
                <c:formatCode>0.00</c:formatCode>
                <c:ptCount val="24"/>
                <c:pt idx="0">
                  <c:v>381.61209554494269</c:v>
                </c:pt>
                <c:pt idx="1">
                  <c:v>109.0317306154211</c:v>
                </c:pt>
                <c:pt idx="2">
                  <c:v>436.1290153099834</c:v>
                </c:pt>
                <c:pt idx="3">
                  <c:v>54.515864347388153</c:v>
                </c:pt>
                <c:pt idx="4">
                  <c:v>54.515864347388153</c:v>
                </c:pt>
                <c:pt idx="5">
                  <c:v>545.16501631796223</c:v>
                </c:pt>
                <c:pt idx="6">
                  <c:v>1676.4028470471651</c:v>
                </c:pt>
                <c:pt idx="7">
                  <c:v>4958.14447369139</c:v>
                </c:pt>
                <c:pt idx="8">
                  <c:v>2151.8143126057648</c:v>
                </c:pt>
                <c:pt idx="9">
                  <c:v>1746.659012477953</c:v>
                </c:pt>
                <c:pt idx="10">
                  <c:v>2131.9034073817938</c:v>
                </c:pt>
                <c:pt idx="11">
                  <c:v>2242.5783468178829</c:v>
                </c:pt>
                <c:pt idx="12">
                  <c:v>2859.2015773843832</c:v>
                </c:pt>
                <c:pt idx="13">
                  <c:v>2633.0982339024958</c:v>
                </c:pt>
                <c:pt idx="14">
                  <c:v>2689.3883639312799</c:v>
                </c:pt>
                <c:pt idx="15">
                  <c:v>3578.8832480738042</c:v>
                </c:pt>
                <c:pt idx="16">
                  <c:v>5241.6597434327477</c:v>
                </c:pt>
                <c:pt idx="17">
                  <c:v>4687.0596694866699</c:v>
                </c:pt>
                <c:pt idx="18">
                  <c:v>3557.8586804043312</c:v>
                </c:pt>
                <c:pt idx="19">
                  <c:v>4504.0399087009146</c:v>
                </c:pt>
                <c:pt idx="20">
                  <c:v>3262.273492305007</c:v>
                </c:pt>
                <c:pt idx="21">
                  <c:v>2633.0982339024958</c:v>
                </c:pt>
                <c:pt idx="22">
                  <c:v>1746.659012477953</c:v>
                </c:pt>
                <c:pt idx="23">
                  <c:v>1145.094932970851</c:v>
                </c:pt>
              </c:numCache>
            </c:numRef>
          </c:val>
          <c:smooth val="0"/>
          <c:extLst>
            <c:ext xmlns:c16="http://schemas.microsoft.com/office/drawing/2014/chart" uri="{C3380CC4-5D6E-409C-BE32-E72D297353CC}">
              <c16:uniqueId val="{00000001-9CDE-409C-8F00-3059DF2BC8F5}"/>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Time_Speed!$AZ$69:$BW$69</c:f>
              <c:numCache>
                <c:formatCode>0.00</c:formatCode>
                <c:ptCount val="24"/>
                <c:pt idx="0">
                  <c:v>375.35634070284362</c:v>
                </c:pt>
                <c:pt idx="1">
                  <c:v>107.24438930143511</c:v>
                </c:pt>
                <c:pt idx="2">
                  <c:v>428.9795314616548</c:v>
                </c:pt>
                <c:pt idx="3">
                  <c:v>53.622193764366983</c:v>
                </c:pt>
                <c:pt idx="4">
                  <c:v>53.622193764366983</c:v>
                </c:pt>
                <c:pt idx="5">
                  <c:v>536.22794809104744</c:v>
                </c:pt>
                <c:pt idx="6">
                  <c:v>1623.734712703781</c:v>
                </c:pt>
                <c:pt idx="7">
                  <c:v>4775.8357120514765</c:v>
                </c:pt>
                <c:pt idx="8">
                  <c:v>2083.8578518094109</c:v>
                </c:pt>
                <c:pt idx="9">
                  <c:v>1717.9399173227321</c:v>
                </c:pt>
                <c:pt idx="10">
                  <c:v>2096.7231901141472</c:v>
                </c:pt>
                <c:pt idx="11">
                  <c:v>2205.5178754330568</c:v>
                </c:pt>
                <c:pt idx="12">
                  <c:v>2811.3524657863518</c:v>
                </c:pt>
                <c:pt idx="13">
                  <c:v>2589.2783783662298</c:v>
                </c:pt>
                <c:pt idx="14">
                  <c:v>2644.5745268938149</c:v>
                </c:pt>
                <c:pt idx="15">
                  <c:v>3460.2664373486941</c:v>
                </c:pt>
                <c:pt idx="16">
                  <c:v>5043.5672719275781</c:v>
                </c:pt>
                <c:pt idx="17">
                  <c:v>4518.7909336386774</c:v>
                </c:pt>
                <c:pt idx="18">
                  <c:v>3496.7714330170752</c:v>
                </c:pt>
                <c:pt idx="19">
                  <c:v>4422.2855614395403</c:v>
                </c:pt>
                <c:pt idx="20">
                  <c:v>3206.9553187896022</c:v>
                </c:pt>
                <c:pt idx="21">
                  <c:v>2589.2783783662298</c:v>
                </c:pt>
                <c:pt idx="22">
                  <c:v>1717.9399173227321</c:v>
                </c:pt>
                <c:pt idx="23">
                  <c:v>1126.3130461598271</c:v>
                </c:pt>
              </c:numCache>
            </c:numRef>
          </c:val>
          <c:smooth val="0"/>
          <c:extLst>
            <c:ext xmlns:c16="http://schemas.microsoft.com/office/drawing/2014/chart" uri="{C3380CC4-5D6E-409C-BE32-E72D297353CC}">
              <c16:uniqueId val="{00000002-9CDE-409C-8F00-3059DF2BC8F5}"/>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Time_Speed!$AZ$70:$BW$70</c:f>
              <c:numCache>
                <c:formatCode>0.00</c:formatCode>
                <c:ptCount val="24"/>
                <c:pt idx="0">
                  <c:v>372.02769495250669</c:v>
                </c:pt>
                <c:pt idx="1">
                  <c:v>106.29336176669349</c:v>
                </c:pt>
                <c:pt idx="2">
                  <c:v>425.17532393778072</c:v>
                </c:pt>
                <c:pt idx="3">
                  <c:v>53.146680113392208</c:v>
                </c:pt>
                <c:pt idx="4">
                  <c:v>53.146680113392208</c:v>
                </c:pt>
                <c:pt idx="5">
                  <c:v>531.47251174694998</c:v>
                </c:pt>
                <c:pt idx="6">
                  <c:v>1587.4707495433099</c:v>
                </c:pt>
                <c:pt idx="7">
                  <c:v>4648.9200580640772</c:v>
                </c:pt>
                <c:pt idx="8">
                  <c:v>2037.0488723801359</c:v>
                </c:pt>
                <c:pt idx="9">
                  <c:v>1702.6227272671381</c:v>
                </c:pt>
                <c:pt idx="10">
                  <c:v>2077.90724369189</c:v>
                </c:pt>
                <c:pt idx="11">
                  <c:v>2185.6739387855268</c:v>
                </c:pt>
                <c:pt idx="12">
                  <c:v>2785.4841741281539</c:v>
                </c:pt>
                <c:pt idx="13">
                  <c:v>2565.6886288518231</c:v>
                </c:pt>
                <c:pt idx="14">
                  <c:v>2620.4261745286781</c:v>
                </c:pt>
                <c:pt idx="15">
                  <c:v>3378.2571873736101</c:v>
                </c:pt>
                <c:pt idx="16">
                  <c:v>4905.6237077810956</c:v>
                </c:pt>
                <c:pt idx="17">
                  <c:v>4401.8315212219104</c:v>
                </c:pt>
                <c:pt idx="18">
                  <c:v>3463.1147781442</c:v>
                </c:pt>
                <c:pt idx="19">
                  <c:v>4375.491202740157</c:v>
                </c:pt>
                <c:pt idx="20">
                  <c:v>3176.7536222451972</c:v>
                </c:pt>
                <c:pt idx="21">
                  <c:v>2565.6886288518231</c:v>
                </c:pt>
                <c:pt idx="22">
                  <c:v>1702.6227272671381</c:v>
                </c:pt>
                <c:pt idx="23">
                  <c:v>1116.3149968341711</c:v>
                </c:pt>
              </c:numCache>
            </c:numRef>
          </c:val>
          <c:smooth val="0"/>
          <c:extLst>
            <c:ext xmlns:c16="http://schemas.microsoft.com/office/drawing/2014/chart" uri="{C3380CC4-5D6E-409C-BE32-E72D297353CC}">
              <c16:uniqueId val="{00000003-9CDE-409C-8F00-3059DF2BC8F5}"/>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Time_Speed!$AZ$71:$BW$71</c:f>
              <c:numCache>
                <c:formatCode>0.00</c:formatCode>
                <c:ptCount val="24"/>
                <c:pt idx="0">
                  <c:v>366.31877141475132</c:v>
                </c:pt>
                <c:pt idx="1">
                  <c:v>104.66225811321171</c:v>
                </c:pt>
                <c:pt idx="2">
                  <c:v>418.65078986560229</c:v>
                </c:pt>
                <c:pt idx="3">
                  <c:v>52.331128188226508</c:v>
                </c:pt>
                <c:pt idx="4">
                  <c:v>52.331128188226508</c:v>
                </c:pt>
                <c:pt idx="5">
                  <c:v>523.31662963410326</c:v>
                </c:pt>
                <c:pt idx="6">
                  <c:v>1521.413526428438</c:v>
                </c:pt>
                <c:pt idx="7">
                  <c:v>4426.867552249144</c:v>
                </c:pt>
                <c:pt idx="8">
                  <c:v>1951.9043968139979</c:v>
                </c:pt>
                <c:pt idx="9">
                  <c:v>1676.4028470471651</c:v>
                </c:pt>
                <c:pt idx="10">
                  <c:v>2045.7720825342631</c:v>
                </c:pt>
                <c:pt idx="11">
                  <c:v>2151.8143126057648</c:v>
                </c:pt>
                <c:pt idx="12">
                  <c:v>2741.6905469314138</c:v>
                </c:pt>
                <c:pt idx="13">
                  <c:v>2525.6140215167711</c:v>
                </c:pt>
                <c:pt idx="14">
                  <c:v>2579.43522126381</c:v>
                </c:pt>
                <c:pt idx="15">
                  <c:v>3231.0150890159862</c:v>
                </c:pt>
                <c:pt idx="16">
                  <c:v>4665.7595938219756</c:v>
                </c:pt>
                <c:pt idx="17">
                  <c:v>4196.0141224487916</c:v>
                </c:pt>
                <c:pt idx="18">
                  <c:v>3407.0080414515128</c:v>
                </c:pt>
                <c:pt idx="19">
                  <c:v>4299.8438145529153</c:v>
                </c:pt>
                <c:pt idx="20">
                  <c:v>3126.0316633143461</c:v>
                </c:pt>
                <c:pt idx="21">
                  <c:v>2525.6140215167711</c:v>
                </c:pt>
                <c:pt idx="22">
                  <c:v>1676.4028470471651</c:v>
                </c:pt>
                <c:pt idx="23">
                  <c:v>1099.1735332151441</c:v>
                </c:pt>
              </c:numCache>
            </c:numRef>
          </c:val>
          <c:smooth val="0"/>
          <c:extLst>
            <c:ext xmlns:c16="http://schemas.microsoft.com/office/drawing/2014/chart" uri="{C3380CC4-5D6E-409C-BE32-E72D297353CC}">
              <c16:uniqueId val="{00000004-9CDE-409C-8F00-3059DF2BC8F5}"/>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Time_Speed!$AZ$72:$BW$72</c:f>
              <c:numCache>
                <c:formatCode>0.00</c:formatCode>
                <c:ptCount val="24"/>
                <c:pt idx="0">
                  <c:v>359.31856904492531</c:v>
                </c:pt>
                <c:pt idx="1">
                  <c:v>102.6622184773952</c:v>
                </c:pt>
                <c:pt idx="2">
                  <c:v>410.65050544801159</c:v>
                </c:pt>
                <c:pt idx="3">
                  <c:v>51.331108530171633</c:v>
                </c:pt>
                <c:pt idx="4">
                  <c:v>51.331108530171633</c:v>
                </c:pt>
                <c:pt idx="5">
                  <c:v>513.31604642426521</c:v>
                </c:pt>
                <c:pt idx="6">
                  <c:v>1474.935639620865</c:v>
                </c:pt>
                <c:pt idx="7">
                  <c:v>4270.9280198483038</c:v>
                </c:pt>
                <c:pt idx="8">
                  <c:v>1892.0006489826301</c:v>
                </c:pt>
                <c:pt idx="9">
                  <c:v>1644.2724276931569</c:v>
                </c:pt>
                <c:pt idx="10">
                  <c:v>2006.4223281349939</c:v>
                </c:pt>
                <c:pt idx="11">
                  <c:v>2110.3653779491078</c:v>
                </c:pt>
                <c:pt idx="12">
                  <c:v>2688.2189015006352</c:v>
                </c:pt>
                <c:pt idx="13">
                  <c:v>2476.62749770757</c:v>
                </c:pt>
                <c:pt idx="14">
                  <c:v>2529.3416432084541</c:v>
                </c:pt>
                <c:pt idx="15">
                  <c:v>3127.484660561629</c:v>
                </c:pt>
                <c:pt idx="16">
                  <c:v>4497.3617620168552</c:v>
                </c:pt>
                <c:pt idx="17">
                  <c:v>4051.4358656996278</c:v>
                </c:pt>
                <c:pt idx="18">
                  <c:v>3338.7100312629618</c:v>
                </c:pt>
                <c:pt idx="19">
                  <c:v>4208.7401675996998</c:v>
                </c:pt>
                <c:pt idx="20">
                  <c:v>3064.136826681301</c:v>
                </c:pt>
                <c:pt idx="21">
                  <c:v>2476.62749770757</c:v>
                </c:pt>
                <c:pt idx="22">
                  <c:v>1644.2724276931569</c:v>
                </c:pt>
                <c:pt idx="23">
                  <c:v>1078.157323010895</c:v>
                </c:pt>
              </c:numCache>
            </c:numRef>
          </c:val>
          <c:smooth val="0"/>
          <c:extLst>
            <c:ext xmlns:c16="http://schemas.microsoft.com/office/drawing/2014/chart" uri="{C3380CC4-5D6E-409C-BE32-E72D297353CC}">
              <c16:uniqueId val="{00000005-9CDE-409C-8F00-3059DF2BC8F5}"/>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Time_Speed!$AZ$73:$BW$73</c:f>
              <c:numCache>
                <c:formatCode>0.00</c:formatCode>
                <c:ptCount val="24"/>
                <c:pt idx="0">
                  <c:v>354.84540014717442</c:v>
                </c:pt>
                <c:pt idx="1">
                  <c:v>101.3841828168068</c:v>
                </c:pt>
                <c:pt idx="2">
                  <c:v>405.53827597004852</c:v>
                </c:pt>
                <c:pt idx="3">
                  <c:v>50.69209070665265</c:v>
                </c:pt>
                <c:pt idx="4">
                  <c:v>50.69209070665265</c:v>
                </c:pt>
                <c:pt idx="5">
                  <c:v>506.92560301968803</c:v>
                </c:pt>
                <c:pt idx="6">
                  <c:v>1424.939190385722</c:v>
                </c:pt>
                <c:pt idx="7">
                  <c:v>4108.0890905807773</c:v>
                </c:pt>
                <c:pt idx="8">
                  <c:v>1827.627050143416</c:v>
                </c:pt>
                <c:pt idx="9">
                  <c:v>1623.734712703781</c:v>
                </c:pt>
                <c:pt idx="10">
                  <c:v>1981.2609323326981</c:v>
                </c:pt>
                <c:pt idx="11">
                  <c:v>2083.8578518094109</c:v>
                </c:pt>
                <c:pt idx="12">
                  <c:v>2653.979877807737</c:v>
                </c:pt>
                <c:pt idx="13">
                  <c:v>2445.2776974326498</c:v>
                </c:pt>
                <c:pt idx="14">
                  <c:v>2497.2793085298499</c:v>
                </c:pt>
                <c:pt idx="15">
                  <c:v>3017.2722574083468</c:v>
                </c:pt>
                <c:pt idx="16">
                  <c:v>4322.344232882223</c:v>
                </c:pt>
                <c:pt idx="17">
                  <c:v>3899.7972299643161</c:v>
                </c:pt>
                <c:pt idx="18">
                  <c:v>3295.103768466694</c:v>
                </c:pt>
                <c:pt idx="19">
                  <c:v>4150.2828996985099</c:v>
                </c:pt>
                <c:pt idx="20">
                  <c:v>3024.663768653123</c:v>
                </c:pt>
                <c:pt idx="21">
                  <c:v>2445.2776974326498</c:v>
                </c:pt>
                <c:pt idx="22">
                  <c:v>1623.734712703781</c:v>
                </c:pt>
                <c:pt idx="23">
                  <c:v>1064.727099490656</c:v>
                </c:pt>
              </c:numCache>
            </c:numRef>
          </c:val>
          <c:smooth val="0"/>
          <c:extLst>
            <c:ext xmlns:c16="http://schemas.microsoft.com/office/drawing/2014/chart" uri="{C3380CC4-5D6E-409C-BE32-E72D297353CC}">
              <c16:uniqueId val="{00000006-9CDE-409C-8F00-3059DF2BC8F5}"/>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Time_Speed!$AZ$74:$BW$74</c:f>
              <c:numCache>
                <c:formatCode>0.00</c:formatCode>
                <c:ptCount val="24"/>
                <c:pt idx="0">
                  <c:v>350.21394052818221</c:v>
                </c:pt>
                <c:pt idx="1">
                  <c:v>100.0609217948566</c:v>
                </c:pt>
                <c:pt idx="2">
                  <c:v>400.24514129003302</c:v>
                </c:pt>
                <c:pt idx="3">
                  <c:v>50.030460193709999</c:v>
                </c:pt>
                <c:pt idx="4">
                  <c:v>50.030460193709999</c:v>
                </c:pt>
                <c:pt idx="5">
                  <c:v>500.30902184558522</c:v>
                </c:pt>
                <c:pt idx="6">
                  <c:v>1342.684764146017</c:v>
                </c:pt>
                <c:pt idx="7">
                  <c:v>3847.205397081103</c:v>
                </c:pt>
                <c:pt idx="8">
                  <c:v>1721.812416139757</c:v>
                </c:pt>
                <c:pt idx="9">
                  <c:v>1602.4696931086939</c:v>
                </c:pt>
                <c:pt idx="10">
                  <c:v>1955.207697554554</c:v>
                </c:pt>
                <c:pt idx="11">
                  <c:v>2056.4104358818831</c:v>
                </c:pt>
                <c:pt idx="12">
                  <c:v>2618.5230893704202</c:v>
                </c:pt>
                <c:pt idx="13">
                  <c:v>2412.8144044175669</c:v>
                </c:pt>
                <c:pt idx="14">
                  <c:v>2464.077818428942</c:v>
                </c:pt>
                <c:pt idx="15">
                  <c:v>2837.554315125944</c:v>
                </c:pt>
                <c:pt idx="16">
                  <c:v>4043.1740089374039</c:v>
                </c:pt>
                <c:pt idx="17">
                  <c:v>3655.8792615277048</c:v>
                </c:pt>
                <c:pt idx="18">
                  <c:v>3249.78842403315</c:v>
                </c:pt>
                <c:pt idx="19">
                  <c:v>4089.5000222871199</c:v>
                </c:pt>
                <c:pt idx="20">
                  <c:v>2983.6494096731858</c:v>
                </c:pt>
                <c:pt idx="21">
                  <c:v>2412.8144044175669</c:v>
                </c:pt>
                <c:pt idx="22">
                  <c:v>1602.4696931086939</c:v>
                </c:pt>
                <c:pt idx="23">
                  <c:v>1050.8215593810501</c:v>
                </c:pt>
              </c:numCache>
            </c:numRef>
          </c:val>
          <c:smooth val="0"/>
          <c:extLst>
            <c:ext xmlns:c16="http://schemas.microsoft.com/office/drawing/2014/chart" uri="{C3380CC4-5D6E-409C-BE32-E72D297353CC}">
              <c16:uniqueId val="{00000007-9CDE-409C-8F00-3059DF2BC8F5}"/>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Time_Speed!$AZ$66:$BW$66</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Time_Speed!$AZ$75:$BW$75</c:f>
              <c:numCache>
                <c:formatCode>0.00</c:formatCode>
                <c:ptCount val="24"/>
                <c:pt idx="0">
                  <c:v>346.9474114107104</c:v>
                </c:pt>
                <c:pt idx="1">
                  <c:v>99.127637175022855</c:v>
                </c:pt>
                <c:pt idx="2">
                  <c:v>396.51193807326109</c:v>
                </c:pt>
                <c:pt idx="3">
                  <c:v>49.563817963971267</c:v>
                </c:pt>
                <c:pt idx="4">
                  <c:v>49.563817963971267</c:v>
                </c:pt>
                <c:pt idx="5">
                  <c:v>495.64240147110752</c:v>
                </c:pt>
                <c:pt idx="6">
                  <c:v>1303.5348449019191</c:v>
                </c:pt>
                <c:pt idx="7">
                  <c:v>3724.6494036409608</c:v>
                </c:pt>
                <c:pt idx="8">
                  <c:v>1671.470176655303</c:v>
                </c:pt>
                <c:pt idx="9">
                  <c:v>1587.4707495433099</c:v>
                </c:pt>
                <c:pt idx="10">
                  <c:v>1936.8301321303841</c:v>
                </c:pt>
                <c:pt idx="11">
                  <c:v>2037.0488723801359</c:v>
                </c:pt>
                <c:pt idx="12">
                  <c:v>2593.5054243731652</c:v>
                </c:pt>
                <c:pt idx="13">
                  <c:v>2389.9114225697399</c:v>
                </c:pt>
                <c:pt idx="14">
                  <c:v>2440.6534429821868</c:v>
                </c:pt>
                <c:pt idx="15">
                  <c:v>2752.3976770223449</c:v>
                </c:pt>
                <c:pt idx="16">
                  <c:v>3912.3167784229022</c:v>
                </c:pt>
                <c:pt idx="17">
                  <c:v>3541.0622563361071</c:v>
                </c:pt>
                <c:pt idx="18">
                  <c:v>3217.798820492189</c:v>
                </c:pt>
                <c:pt idx="19">
                  <c:v>4046.5470418345458</c:v>
                </c:pt>
                <c:pt idx="20">
                  <c:v>2954.7029725448019</c:v>
                </c:pt>
                <c:pt idx="21">
                  <c:v>2389.9114225697399</c:v>
                </c:pt>
                <c:pt idx="22">
                  <c:v>1587.4707495433099</c:v>
                </c:pt>
                <c:pt idx="23">
                  <c:v>1041.0139911482449</c:v>
                </c:pt>
              </c:numCache>
            </c:numRef>
          </c:val>
          <c:smooth val="0"/>
          <c:extLst>
            <c:ext xmlns:c16="http://schemas.microsoft.com/office/drawing/2014/chart" uri="{C3380CC4-5D6E-409C-BE32-E72D297353CC}">
              <c16:uniqueId val="{00000008-9CDE-409C-8F00-3059DF2BC8F5}"/>
            </c:ext>
          </c:extLst>
        </c:ser>
        <c:dLbls>
          <c:showLegendKey val="0"/>
          <c:showVal val="0"/>
          <c:showCatName val="0"/>
          <c:showSerName val="0"/>
          <c:showPercent val="0"/>
          <c:showBubbleSize val="0"/>
        </c:dLbls>
        <c:smooth val="0"/>
        <c:axId val="1012857536"/>
        <c:axId val="1014889888"/>
      </c:lineChart>
      <c:catAx>
        <c:axId val="101285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14889888"/>
        <c:crosses val="autoZero"/>
        <c:auto val="1"/>
        <c:lblAlgn val="ctr"/>
        <c:lblOffset val="100"/>
        <c:noMultiLvlLbl val="0"/>
      </c:catAx>
      <c:valAx>
        <c:axId val="1014889888"/>
        <c:scaling>
          <c:orientation val="minMax"/>
          <c:max val="9000"/>
          <c:min val="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12857536"/>
        <c:crosses val="autoZero"/>
        <c:crossBetween val="between"/>
        <c:dispUnits>
          <c:builtInUnit val="thousands"/>
          <c:dispUnitsLbl>
            <c:layout>
              <c:manualLayout>
                <c:xMode val="edge"/>
                <c:yMode val="edge"/>
                <c:x val="2.1501662292213501E-2"/>
                <c:y val="0.15195546470152799"/>
              </c:manualLayout>
            </c:layout>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b="0" i="0" u="none" strike="noStrike" baseline="0">
                      <a:effectLst/>
                    </a:rPr>
                    <a:t>VHT </a:t>
                  </a:r>
                  <a:r>
                    <a:rPr lang="en-US"/>
                    <a:t>(Thousands)</a:t>
                  </a:r>
                </a:p>
              </c:rich>
            </c:tx>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38311285899893E-2"/>
          <c:y val="4.4756583938637198E-2"/>
          <c:w val="0.89160684220128095"/>
          <c:h val="0.73303499822214302"/>
        </c:manualLayout>
      </c:layout>
      <c:lineChart>
        <c:grouping val="standard"/>
        <c:varyColors val="0"/>
        <c:ser>
          <c:idx val="0"/>
          <c:order val="0"/>
          <c:tx>
            <c:strRef>
              <c:f>Time_Speed!$A$3</c:f>
              <c:strCache>
                <c:ptCount val="1"/>
                <c:pt idx="0">
                  <c:v>Base</c:v>
                </c:pt>
              </c:strCache>
            </c:strRef>
          </c:tx>
          <c:spPr>
            <a:ln w="28575" cap="rnd">
              <a:solidFill>
                <a:schemeClr val="accent1"/>
              </a:solidFill>
              <a:round/>
            </a:ln>
            <a:effectLst/>
          </c:spPr>
          <c:marker>
            <c:symbol val="none"/>
          </c:marker>
          <c:dLbls>
            <c:dLbl>
              <c:idx val="7"/>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0-052D-4E7C-8885-0BA8CE999596}"/>
                </c:ext>
              </c:extLst>
            </c:dLbl>
            <c:dLbl>
              <c:idx val="16"/>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052D-4E7C-8885-0BA8CE999596}"/>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Time_Speed!$B$3:$Y$3</c:f>
              <c:numCache>
                <c:formatCode>0.00</c:formatCode>
                <c:ptCount val="24"/>
                <c:pt idx="0">
                  <c:v>53.145547678962423</c:v>
                </c:pt>
                <c:pt idx="1">
                  <c:v>53.1452966838254</c:v>
                </c:pt>
                <c:pt idx="2">
                  <c:v>53.14572605929726</c:v>
                </c:pt>
                <c:pt idx="3">
                  <c:v>53.145295105239079</c:v>
                </c:pt>
                <c:pt idx="4">
                  <c:v>53.145295105239079</c:v>
                </c:pt>
                <c:pt idx="5">
                  <c:v>53.146347390569751</c:v>
                </c:pt>
                <c:pt idx="6">
                  <c:v>53.255646180129339</c:v>
                </c:pt>
                <c:pt idx="7">
                  <c:v>59.748052387872612</c:v>
                </c:pt>
                <c:pt idx="8">
                  <c:v>53.442667471409628</c:v>
                </c:pt>
                <c:pt idx="9">
                  <c:v>53.255646180129339</c:v>
                </c:pt>
                <c:pt idx="10">
                  <c:v>53.388759390420482</c:v>
                </c:pt>
                <c:pt idx="11">
                  <c:v>53.442667471409628</c:v>
                </c:pt>
                <c:pt idx="12">
                  <c:v>53.91474203991644</c:v>
                </c:pt>
                <c:pt idx="13">
                  <c:v>53.703932919610239</c:v>
                </c:pt>
                <c:pt idx="14">
                  <c:v>53.751961276169141</c:v>
                </c:pt>
                <c:pt idx="15">
                  <c:v>55.265924021486761</c:v>
                </c:pt>
                <c:pt idx="16">
                  <c:v>61.01751575758373</c:v>
                </c:pt>
                <c:pt idx="17">
                  <c:v>58.638694072784688</c:v>
                </c:pt>
                <c:pt idx="18">
                  <c:v>54.910866967657931</c:v>
                </c:pt>
                <c:pt idx="19">
                  <c:v>57.244257004491573</c:v>
                </c:pt>
                <c:pt idx="20">
                  <c:v>54.420480911635323</c:v>
                </c:pt>
                <c:pt idx="21">
                  <c:v>53.703932919610239</c:v>
                </c:pt>
                <c:pt idx="22">
                  <c:v>53.255646180129339</c:v>
                </c:pt>
                <c:pt idx="23">
                  <c:v>53.165761997743452</c:v>
                </c:pt>
              </c:numCache>
            </c:numRef>
          </c:val>
          <c:smooth val="0"/>
          <c:extLst>
            <c:ext xmlns:c16="http://schemas.microsoft.com/office/drawing/2014/chart" uri="{C3380CC4-5D6E-409C-BE32-E72D297353CC}">
              <c16:uniqueId val="{00000000-6363-464E-97CF-324DD66711F6}"/>
            </c:ext>
          </c:extLst>
        </c:ser>
        <c:ser>
          <c:idx val="1"/>
          <c:order val="1"/>
          <c:tx>
            <c:strRef>
              <c:f>Time_Speed!$A$4</c:f>
              <c:strCache>
                <c:ptCount val="1"/>
                <c:pt idx="0">
                  <c:v>Scenario_1</c:v>
                </c:pt>
              </c:strCache>
            </c:strRef>
          </c:tx>
          <c:spPr>
            <a:ln w="28575" cap="rnd">
              <a:solidFill>
                <a:schemeClr val="accent2"/>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Time_Speed!$B$4:$Y$4</c:f>
              <c:numCache>
                <c:formatCode>0.00</c:formatCode>
                <c:ptCount val="24"/>
                <c:pt idx="0">
                  <c:v>53.145515254073352</c:v>
                </c:pt>
                <c:pt idx="1">
                  <c:v>53.14529646774939</c:v>
                </c:pt>
                <c:pt idx="2">
                  <c:v>53.145670743849998</c:v>
                </c:pt>
                <c:pt idx="3">
                  <c:v>53.145295091734347</c:v>
                </c:pt>
                <c:pt idx="4">
                  <c:v>53.145295091734347</c:v>
                </c:pt>
                <c:pt idx="5">
                  <c:v>53.146212343129903</c:v>
                </c:pt>
                <c:pt idx="6">
                  <c:v>53.230611368153127</c:v>
                </c:pt>
                <c:pt idx="7">
                  <c:v>58.250254204037923</c:v>
                </c:pt>
                <c:pt idx="8">
                  <c:v>53.375210197704227</c:v>
                </c:pt>
                <c:pt idx="9">
                  <c:v>53.241485425631538</c:v>
                </c:pt>
                <c:pt idx="10">
                  <c:v>53.357516956422167</c:v>
                </c:pt>
                <c:pt idx="11">
                  <c:v>53.404514200346753</c:v>
                </c:pt>
                <c:pt idx="12">
                  <c:v>53.816020993717039</c:v>
                </c:pt>
                <c:pt idx="13">
                  <c:v>53.63225895488543</c:v>
                </c:pt>
                <c:pt idx="14">
                  <c:v>53.674125211458303</c:v>
                </c:pt>
                <c:pt idx="15">
                  <c:v>54.784871247465666</c:v>
                </c:pt>
                <c:pt idx="16">
                  <c:v>59.231746989397827</c:v>
                </c:pt>
                <c:pt idx="17">
                  <c:v>57.392547551587867</c:v>
                </c:pt>
                <c:pt idx="18">
                  <c:v>54.684341810334487</c:v>
                </c:pt>
                <c:pt idx="19">
                  <c:v>56.718250255639553</c:v>
                </c:pt>
                <c:pt idx="20">
                  <c:v>54.256872917113327</c:v>
                </c:pt>
                <c:pt idx="21">
                  <c:v>53.63225895488543</c:v>
                </c:pt>
                <c:pt idx="22">
                  <c:v>53.241485425631538</c:v>
                </c:pt>
                <c:pt idx="23">
                  <c:v>53.163135581520059</c:v>
                </c:pt>
              </c:numCache>
            </c:numRef>
          </c:val>
          <c:smooth val="0"/>
          <c:extLst>
            <c:ext xmlns:c16="http://schemas.microsoft.com/office/drawing/2014/chart" uri="{C3380CC4-5D6E-409C-BE32-E72D297353CC}">
              <c16:uniqueId val="{00000001-6363-464E-97CF-324DD66711F6}"/>
            </c:ext>
          </c:extLst>
        </c:ser>
        <c:ser>
          <c:idx val="2"/>
          <c:order val="2"/>
          <c:tx>
            <c:strRef>
              <c:f>Time_Speed!$A$5</c:f>
              <c:strCache>
                <c:ptCount val="1"/>
                <c:pt idx="0">
                  <c:v>Scenario_2</c:v>
                </c:pt>
              </c:strCache>
            </c:strRef>
          </c:tx>
          <c:spPr>
            <a:ln w="28575" cap="rnd">
              <a:solidFill>
                <a:schemeClr val="accent3"/>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Time_Speed!$B$5:$Y$5</c:f>
              <c:numCache>
                <c:formatCode>0.00</c:formatCode>
                <c:ptCount val="24"/>
                <c:pt idx="0">
                  <c:v>53.145508712622402</c:v>
                </c:pt>
                <c:pt idx="1">
                  <c:v>53.145296424157898</c:v>
                </c:pt>
                <c:pt idx="2">
                  <c:v>53.145659584418553</c:v>
                </c:pt>
                <c:pt idx="3">
                  <c:v>53.145295089009863</c:v>
                </c:pt>
                <c:pt idx="4">
                  <c:v>53.145295089009863</c:v>
                </c:pt>
                <c:pt idx="5">
                  <c:v>53.1461850984319</c:v>
                </c:pt>
                <c:pt idx="6">
                  <c:v>53.223541731613672</c:v>
                </c:pt>
                <c:pt idx="7">
                  <c:v>57.827238002170198</c:v>
                </c:pt>
                <c:pt idx="8">
                  <c:v>53.356158555968918</c:v>
                </c:pt>
                <c:pt idx="9">
                  <c:v>53.238628611192738</c:v>
                </c:pt>
                <c:pt idx="10">
                  <c:v>53.351214055149377</c:v>
                </c:pt>
                <c:pt idx="11">
                  <c:v>53.396815501059002</c:v>
                </c:pt>
                <c:pt idx="12">
                  <c:v>53.796100719125683</c:v>
                </c:pt>
                <c:pt idx="13">
                  <c:v>53.617796333867979</c:v>
                </c:pt>
                <c:pt idx="14">
                  <c:v>53.658419180659983</c:v>
                </c:pt>
                <c:pt idx="15">
                  <c:v>54.649009766067977</c:v>
                </c:pt>
                <c:pt idx="16">
                  <c:v>58.727400589357899</c:v>
                </c:pt>
                <c:pt idx="17">
                  <c:v>57.040604164132439</c:v>
                </c:pt>
                <c:pt idx="18">
                  <c:v>54.638632778999771</c:v>
                </c:pt>
                <c:pt idx="19">
                  <c:v>56.612236553007421</c:v>
                </c:pt>
                <c:pt idx="20">
                  <c:v>54.223859529151419</c:v>
                </c:pt>
                <c:pt idx="21">
                  <c:v>53.617796333867979</c:v>
                </c:pt>
                <c:pt idx="22">
                  <c:v>53.238628611192738</c:v>
                </c:pt>
                <c:pt idx="23">
                  <c:v>53.162605723876752</c:v>
                </c:pt>
              </c:numCache>
            </c:numRef>
          </c:val>
          <c:smooth val="0"/>
          <c:extLst>
            <c:ext xmlns:c16="http://schemas.microsoft.com/office/drawing/2014/chart" uri="{C3380CC4-5D6E-409C-BE32-E72D297353CC}">
              <c16:uniqueId val="{00000002-6363-464E-97CF-324DD66711F6}"/>
            </c:ext>
          </c:extLst>
        </c:ser>
        <c:ser>
          <c:idx val="3"/>
          <c:order val="3"/>
          <c:tx>
            <c:strRef>
              <c:f>Time_Speed!$A$6</c:f>
              <c:strCache>
                <c:ptCount val="1"/>
                <c:pt idx="0">
                  <c:v>Scenario_3</c:v>
                </c:pt>
              </c:strCache>
            </c:strRef>
          </c:tx>
          <c:spPr>
            <a:ln w="28575" cap="rnd">
              <a:solidFill>
                <a:schemeClr val="accent4"/>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Time_Speed!$B$6:$Y$6</c:f>
              <c:numCache>
                <c:formatCode>0.00</c:formatCode>
                <c:ptCount val="24"/>
                <c:pt idx="0">
                  <c:v>53.145499261010173</c:v>
                </c:pt>
                <c:pt idx="1">
                  <c:v>53.145296361173372</c:v>
                </c:pt>
                <c:pt idx="2">
                  <c:v>53.145643460380967</c:v>
                </c:pt>
                <c:pt idx="3">
                  <c:v>53.145295085073329</c:v>
                </c:pt>
                <c:pt idx="4">
                  <c:v>53.145295085073329</c:v>
                </c:pt>
                <c:pt idx="5">
                  <c:v>53.146145733116029</c:v>
                </c:pt>
                <c:pt idx="6">
                  <c:v>53.218692789423599</c:v>
                </c:pt>
                <c:pt idx="7">
                  <c:v>57.537098442804741</c:v>
                </c:pt>
                <c:pt idx="8">
                  <c:v>53.343091362298409</c:v>
                </c:pt>
                <c:pt idx="9">
                  <c:v>53.234500857427733</c:v>
                </c:pt>
                <c:pt idx="10">
                  <c:v>53.3421071199718</c:v>
                </c:pt>
                <c:pt idx="11">
                  <c:v>53.385691805314231</c:v>
                </c:pt>
                <c:pt idx="12">
                  <c:v>53.767318314943111</c:v>
                </c:pt>
                <c:pt idx="13">
                  <c:v>53.596899583744793</c:v>
                </c:pt>
                <c:pt idx="14">
                  <c:v>53.635725852566772</c:v>
                </c:pt>
                <c:pt idx="15">
                  <c:v>54.55582470571288</c:v>
                </c:pt>
                <c:pt idx="16">
                  <c:v>58.38147805837545</c:v>
                </c:pt>
                <c:pt idx="17">
                  <c:v>56.799212227605032</c:v>
                </c:pt>
                <c:pt idx="18">
                  <c:v>54.572588718989131</c:v>
                </c:pt>
                <c:pt idx="19">
                  <c:v>56.458908284831082</c:v>
                </c:pt>
                <c:pt idx="20">
                  <c:v>54.176159148678948</c:v>
                </c:pt>
                <c:pt idx="21">
                  <c:v>53.596899583744793</c:v>
                </c:pt>
                <c:pt idx="22">
                  <c:v>53.234500857427733</c:v>
                </c:pt>
                <c:pt idx="23">
                  <c:v>53.161840143246678</c:v>
                </c:pt>
              </c:numCache>
            </c:numRef>
          </c:val>
          <c:smooth val="0"/>
          <c:extLst>
            <c:ext xmlns:c16="http://schemas.microsoft.com/office/drawing/2014/chart" uri="{C3380CC4-5D6E-409C-BE32-E72D297353CC}">
              <c16:uniqueId val="{00000003-6363-464E-97CF-324DD66711F6}"/>
            </c:ext>
          </c:extLst>
        </c:ser>
        <c:ser>
          <c:idx val="4"/>
          <c:order val="4"/>
          <c:tx>
            <c:strRef>
              <c:f>Time_Speed!$A$7</c:f>
              <c:strCache>
                <c:ptCount val="1"/>
                <c:pt idx="0">
                  <c:v>Scenario_4</c:v>
                </c:pt>
              </c:strCache>
            </c:strRef>
          </c:tx>
          <c:spPr>
            <a:ln w="28575" cap="rnd">
              <a:solidFill>
                <a:schemeClr val="accent5"/>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Time_Speed!$B$7:$Y$7</c:f>
              <c:numCache>
                <c:formatCode>0.00</c:formatCode>
                <c:ptCount val="24"/>
                <c:pt idx="0">
                  <c:v>53.145490354969311</c:v>
                </c:pt>
                <c:pt idx="1">
                  <c:v>53.14529630182448</c:v>
                </c:pt>
                <c:pt idx="2">
                  <c:v>53.145628267063401</c:v>
                </c:pt>
                <c:pt idx="3">
                  <c:v>53.145295081363997</c:v>
                </c:pt>
                <c:pt idx="4">
                  <c:v>53.145295081363997</c:v>
                </c:pt>
                <c:pt idx="5">
                  <c:v>53.146108640065329</c:v>
                </c:pt>
                <c:pt idx="6">
                  <c:v>53.210108163189929</c:v>
                </c:pt>
                <c:pt idx="7">
                  <c:v>57.023431883774812</c:v>
                </c:pt>
                <c:pt idx="8">
                  <c:v>53.319957043739763</c:v>
                </c:pt>
                <c:pt idx="9">
                  <c:v>53.230611368153127</c:v>
                </c:pt>
                <c:pt idx="10">
                  <c:v>53.333525860181602</c:v>
                </c:pt>
                <c:pt idx="11">
                  <c:v>53.375210197704227</c:v>
                </c:pt>
                <c:pt idx="12">
                  <c:v>53.740197304081711</c:v>
                </c:pt>
                <c:pt idx="13">
                  <c:v>53.577209047247308</c:v>
                </c:pt>
                <c:pt idx="14">
                  <c:v>53.614342441295612</c:v>
                </c:pt>
                <c:pt idx="15">
                  <c:v>54.390848756531348</c:v>
                </c:pt>
                <c:pt idx="16">
                  <c:v>57.769052606699852</c:v>
                </c:pt>
                <c:pt idx="17">
                  <c:v>56.371849048058913</c:v>
                </c:pt>
                <c:pt idx="18">
                  <c:v>54.51035689021974</c:v>
                </c:pt>
                <c:pt idx="19">
                  <c:v>56.314374446886042</c:v>
                </c:pt>
                <c:pt idx="20">
                  <c:v>54.1312121554706</c:v>
                </c:pt>
                <c:pt idx="21">
                  <c:v>53.577209047247308</c:v>
                </c:pt>
                <c:pt idx="22">
                  <c:v>53.230611368153127</c:v>
                </c:pt>
                <c:pt idx="23">
                  <c:v>53.161118753876003</c:v>
                </c:pt>
              </c:numCache>
            </c:numRef>
          </c:val>
          <c:smooth val="0"/>
          <c:extLst>
            <c:ext xmlns:c16="http://schemas.microsoft.com/office/drawing/2014/chart" uri="{C3380CC4-5D6E-409C-BE32-E72D297353CC}">
              <c16:uniqueId val="{00000004-6363-464E-97CF-324DD66711F6}"/>
            </c:ext>
          </c:extLst>
        </c:ser>
        <c:ser>
          <c:idx val="5"/>
          <c:order val="5"/>
          <c:tx>
            <c:strRef>
              <c:f>Time_Speed!$A$8</c:f>
              <c:strCache>
                <c:ptCount val="1"/>
                <c:pt idx="0">
                  <c:v>Scenario_5</c:v>
                </c:pt>
              </c:strCache>
            </c:strRef>
          </c:tx>
          <c:spPr>
            <a:ln w="28575" cap="rnd">
              <a:solidFill>
                <a:schemeClr val="accent6"/>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Time_Speed!$B$8:$Y$8</c:f>
              <c:numCache>
                <c:formatCode>0.00</c:formatCode>
                <c:ptCount val="24"/>
                <c:pt idx="0">
                  <c:v>53.145480673400037</c:v>
                </c:pt>
                <c:pt idx="1">
                  <c:v>53.145296237307527</c:v>
                </c:pt>
                <c:pt idx="2">
                  <c:v>53.145611750727568</c:v>
                </c:pt>
                <c:pt idx="3">
                  <c:v>53.145295077331731</c:v>
                </c:pt>
                <c:pt idx="4">
                  <c:v>53.145295077331731</c:v>
                </c:pt>
                <c:pt idx="5">
                  <c:v>53.146068316992128</c:v>
                </c:pt>
                <c:pt idx="6">
                  <c:v>53.204481463680857</c:v>
                </c:pt>
                <c:pt idx="7">
                  <c:v>56.686754736977583</c:v>
                </c:pt>
                <c:pt idx="8">
                  <c:v>53.3047939072882</c:v>
                </c:pt>
                <c:pt idx="9">
                  <c:v>53.226383186302471</c:v>
                </c:pt>
                <c:pt idx="10">
                  <c:v>53.324197353589177</c:v>
                </c:pt>
                <c:pt idx="11">
                  <c:v>53.363815862841903</c:v>
                </c:pt>
                <c:pt idx="12">
                  <c:v>53.710714624920207</c:v>
                </c:pt>
                <c:pt idx="13">
                  <c:v>53.55580388008034</c:v>
                </c:pt>
                <c:pt idx="14">
                  <c:v>53.591096985328853</c:v>
                </c:pt>
                <c:pt idx="15">
                  <c:v>54.282717069042803</c:v>
                </c:pt>
                <c:pt idx="16">
                  <c:v>57.367645033168337</c:v>
                </c:pt>
                <c:pt idx="17">
                  <c:v>56.091738510432378</c:v>
                </c:pt>
                <c:pt idx="18">
                  <c:v>54.442705981069899</c:v>
                </c:pt>
                <c:pt idx="19">
                  <c:v>56.15737177568753</c:v>
                </c:pt>
                <c:pt idx="20">
                  <c:v>54.08235122676853</c:v>
                </c:pt>
                <c:pt idx="21">
                  <c:v>53.55580388008034</c:v>
                </c:pt>
                <c:pt idx="22">
                  <c:v>53.226383186302471</c:v>
                </c:pt>
                <c:pt idx="23">
                  <c:v>53.160334546688851</c:v>
                </c:pt>
              </c:numCache>
            </c:numRef>
          </c:val>
          <c:smooth val="0"/>
          <c:extLst>
            <c:ext xmlns:c16="http://schemas.microsoft.com/office/drawing/2014/chart" uri="{C3380CC4-5D6E-409C-BE32-E72D297353CC}">
              <c16:uniqueId val="{00000005-6363-464E-97CF-324DD66711F6}"/>
            </c:ext>
          </c:extLst>
        </c:ser>
        <c:ser>
          <c:idx val="6"/>
          <c:order val="6"/>
          <c:tx>
            <c:strRef>
              <c:f>Time_Speed!$A$9</c:f>
              <c:strCache>
                <c:ptCount val="1"/>
                <c:pt idx="0">
                  <c:v>Scenario_6</c:v>
                </c:pt>
              </c:strCache>
            </c:strRef>
          </c:tx>
          <c:spPr>
            <a:ln w="28575" cap="rnd">
              <a:solidFill>
                <a:schemeClr val="accent1">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Time_Speed!$B$9:$Y$9</c:f>
              <c:numCache>
                <c:formatCode>0.00</c:formatCode>
                <c:ptCount val="24"/>
                <c:pt idx="0">
                  <c:v>53.145474167118593</c:v>
                </c:pt>
                <c:pt idx="1">
                  <c:v>53.145296193950379</c:v>
                </c:pt>
                <c:pt idx="2">
                  <c:v>53.14560065129541</c:v>
                </c:pt>
                <c:pt idx="3">
                  <c:v>53.145295074621899</c:v>
                </c:pt>
                <c:pt idx="4">
                  <c:v>53.145295074621899</c:v>
                </c:pt>
                <c:pt idx="5">
                  <c:v>53.146041218776553</c:v>
                </c:pt>
                <c:pt idx="6">
                  <c:v>53.199331312742423</c:v>
                </c:pt>
                <c:pt idx="7">
                  <c:v>56.378595457977077</c:v>
                </c:pt>
                <c:pt idx="8">
                  <c:v>53.290914999950431</c:v>
                </c:pt>
                <c:pt idx="9">
                  <c:v>53.223541731613672</c:v>
                </c:pt>
                <c:pt idx="10">
                  <c:v>53.317928340099769</c:v>
                </c:pt>
                <c:pt idx="11">
                  <c:v>53.356158555968918</c:v>
                </c:pt>
                <c:pt idx="12">
                  <c:v>53.690901452060601</c:v>
                </c:pt>
                <c:pt idx="13">
                  <c:v>53.541419017973453</c:v>
                </c:pt>
                <c:pt idx="14">
                  <c:v>53.57547539848138</c:v>
                </c:pt>
                <c:pt idx="15">
                  <c:v>54.183743504170863</c:v>
                </c:pt>
                <c:pt idx="16">
                  <c:v>57.000238247112499</c:v>
                </c:pt>
                <c:pt idx="17">
                  <c:v>55.835354426870943</c:v>
                </c:pt>
                <c:pt idx="18">
                  <c:v>54.397242705899266</c:v>
                </c:pt>
                <c:pt idx="19">
                  <c:v>56.05182397659825</c:v>
                </c:pt>
                <c:pt idx="20">
                  <c:v>54.049515336334629</c:v>
                </c:pt>
                <c:pt idx="21">
                  <c:v>53.541419017973453</c:v>
                </c:pt>
                <c:pt idx="22">
                  <c:v>53.223541731613672</c:v>
                </c:pt>
                <c:pt idx="23">
                  <c:v>53.159807537849822</c:v>
                </c:pt>
              </c:numCache>
            </c:numRef>
          </c:val>
          <c:smooth val="0"/>
          <c:extLst>
            <c:ext xmlns:c16="http://schemas.microsoft.com/office/drawing/2014/chart" uri="{C3380CC4-5D6E-409C-BE32-E72D297353CC}">
              <c16:uniqueId val="{00000006-6363-464E-97CF-324DD66711F6}"/>
            </c:ext>
          </c:extLst>
        </c:ser>
        <c:ser>
          <c:idx val="7"/>
          <c:order val="7"/>
          <c:tx>
            <c:strRef>
              <c:f>Time_Speed!$A$10</c:f>
              <c:strCache>
                <c:ptCount val="1"/>
                <c:pt idx="0">
                  <c:v>Scenario_7</c:v>
                </c:pt>
              </c:strCache>
            </c:strRef>
          </c:tx>
          <c:spPr>
            <a:ln w="28575" cap="rnd">
              <a:solidFill>
                <a:schemeClr val="accent2">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Time_Speed!$B$10:$Y$10</c:f>
              <c:numCache>
                <c:formatCode>0.00</c:formatCode>
                <c:ptCount val="24"/>
                <c:pt idx="0">
                  <c:v>53.145467790031567</c:v>
                </c:pt>
                <c:pt idx="1">
                  <c:v>53.145296151454147</c:v>
                </c:pt>
                <c:pt idx="2">
                  <c:v>53.145589772262241</c:v>
                </c:pt>
                <c:pt idx="3">
                  <c:v>53.145295071965897</c:v>
                </c:pt>
                <c:pt idx="4">
                  <c:v>53.145295071965897</c:v>
                </c:pt>
                <c:pt idx="5">
                  <c:v>53.146014658645058</c:v>
                </c:pt>
                <c:pt idx="6">
                  <c:v>53.192604872987552</c:v>
                </c:pt>
                <c:pt idx="7">
                  <c:v>55.976111371112196</c:v>
                </c:pt>
                <c:pt idx="8">
                  <c:v>53.27278822355445</c:v>
                </c:pt>
                <c:pt idx="9">
                  <c:v>53.220756699223038</c:v>
                </c:pt>
                <c:pt idx="10">
                  <c:v>53.311783809409349</c:v>
                </c:pt>
                <c:pt idx="11">
                  <c:v>53.348653298973517</c:v>
                </c:pt>
                <c:pt idx="12">
                  <c:v>53.67148170629909</c:v>
                </c:pt>
                <c:pt idx="13">
                  <c:v>53.527319793755083</c:v>
                </c:pt>
                <c:pt idx="14">
                  <c:v>53.560164007056102</c:v>
                </c:pt>
                <c:pt idx="15">
                  <c:v>54.054477442585117</c:v>
                </c:pt>
                <c:pt idx="16">
                  <c:v>56.52028423763322</c:v>
                </c:pt>
                <c:pt idx="17">
                  <c:v>55.500493463014863</c:v>
                </c:pt>
                <c:pt idx="18">
                  <c:v>54.352682187591022</c:v>
                </c:pt>
                <c:pt idx="19">
                  <c:v>55.948372021742593</c:v>
                </c:pt>
                <c:pt idx="20">
                  <c:v>54.017331462744359</c:v>
                </c:pt>
                <c:pt idx="21">
                  <c:v>53.527319793755083</c:v>
                </c:pt>
                <c:pt idx="22">
                  <c:v>53.220756699223038</c:v>
                </c:pt>
                <c:pt idx="23">
                  <c:v>53.159290993747121</c:v>
                </c:pt>
              </c:numCache>
            </c:numRef>
          </c:val>
          <c:smooth val="0"/>
          <c:extLst>
            <c:ext xmlns:c16="http://schemas.microsoft.com/office/drawing/2014/chart" uri="{C3380CC4-5D6E-409C-BE32-E72D297353CC}">
              <c16:uniqueId val="{00000007-6363-464E-97CF-324DD66711F6}"/>
            </c:ext>
          </c:extLst>
        </c:ser>
        <c:ser>
          <c:idx val="8"/>
          <c:order val="8"/>
          <c:tx>
            <c:strRef>
              <c:f>Time_Speed!$A$11</c:f>
              <c:strCache>
                <c:ptCount val="1"/>
                <c:pt idx="0">
                  <c:v>Scenario_8</c:v>
                </c:pt>
              </c:strCache>
            </c:strRef>
          </c:tx>
          <c:spPr>
            <a:ln w="28575" cap="rnd">
              <a:solidFill>
                <a:schemeClr val="accent3">
                  <a:lumMod val="60000"/>
                </a:schemeClr>
              </a:solidFill>
              <a:round/>
            </a:ln>
            <a:effectLst/>
          </c:spPr>
          <c:marker>
            <c:symbol val="none"/>
          </c:marker>
          <c:cat>
            <c:strRef>
              <c:f>Time_Speed!$B$34:$Y$34</c:f>
              <c:strCache>
                <c:ptCount val="24"/>
                <c:pt idx="0">
                  <c:v>1am</c:v>
                </c:pt>
                <c:pt idx="1">
                  <c:v>2am</c:v>
                </c:pt>
                <c:pt idx="2">
                  <c:v>3am</c:v>
                </c:pt>
                <c:pt idx="3">
                  <c:v>4am</c:v>
                </c:pt>
                <c:pt idx="4">
                  <c:v>5am</c:v>
                </c:pt>
                <c:pt idx="5">
                  <c:v>6am</c:v>
                </c:pt>
                <c:pt idx="6">
                  <c:v>7am</c:v>
                </c:pt>
                <c:pt idx="7">
                  <c:v>8am</c:v>
                </c:pt>
                <c:pt idx="8">
                  <c:v>9am</c:v>
                </c:pt>
                <c:pt idx="9">
                  <c:v>10am</c:v>
                </c:pt>
                <c:pt idx="10">
                  <c:v>11am</c:v>
                </c:pt>
                <c:pt idx="11">
                  <c:v>12pm</c:v>
                </c:pt>
                <c:pt idx="12">
                  <c:v>1pm</c:v>
                </c:pt>
                <c:pt idx="13">
                  <c:v>2pm</c:v>
                </c:pt>
                <c:pt idx="14">
                  <c:v>3pm</c:v>
                </c:pt>
                <c:pt idx="15">
                  <c:v>4pm</c:v>
                </c:pt>
                <c:pt idx="16">
                  <c:v>5pm</c:v>
                </c:pt>
                <c:pt idx="17">
                  <c:v>6pm</c:v>
                </c:pt>
                <c:pt idx="18">
                  <c:v>7pm</c:v>
                </c:pt>
                <c:pt idx="19">
                  <c:v>8pm</c:v>
                </c:pt>
                <c:pt idx="20">
                  <c:v>9pm</c:v>
                </c:pt>
                <c:pt idx="21">
                  <c:v>10pm</c:v>
                </c:pt>
                <c:pt idx="22">
                  <c:v>11pm</c:v>
                </c:pt>
                <c:pt idx="23">
                  <c:v>12am</c:v>
                </c:pt>
              </c:strCache>
            </c:strRef>
          </c:cat>
          <c:val>
            <c:numRef>
              <c:f>Time_Speed!$B$11:$Y$11</c:f>
              <c:numCache>
                <c:formatCode>0.00</c:formatCode>
                <c:ptCount val="24"/>
                <c:pt idx="0">
                  <c:v>53.145463064150341</c:v>
                </c:pt>
                <c:pt idx="1">
                  <c:v>53.145296119961408</c:v>
                </c:pt>
                <c:pt idx="2">
                  <c:v>53.145581710114961</c:v>
                </c:pt>
                <c:pt idx="3">
                  <c:v>53.145295069997573</c:v>
                </c:pt>
                <c:pt idx="4">
                  <c:v>53.145295069997573</c:v>
                </c:pt>
                <c:pt idx="5">
                  <c:v>53.145994975672807</c:v>
                </c:pt>
                <c:pt idx="6">
                  <c:v>53.188629273313182</c:v>
                </c:pt>
                <c:pt idx="7">
                  <c:v>55.738228833739029</c:v>
                </c:pt>
                <c:pt idx="8">
                  <c:v>53.262074561026807</c:v>
                </c:pt>
                <c:pt idx="9">
                  <c:v>53.218692789423599</c:v>
                </c:pt>
                <c:pt idx="10">
                  <c:v>53.307230269099669</c:v>
                </c:pt>
                <c:pt idx="11">
                  <c:v>53.343091362298409</c:v>
                </c:pt>
                <c:pt idx="12">
                  <c:v>53.657090272466021</c:v>
                </c:pt>
                <c:pt idx="13">
                  <c:v>53.516871250494319</c:v>
                </c:pt>
                <c:pt idx="14">
                  <c:v>53.548817160532117</c:v>
                </c:pt>
                <c:pt idx="15">
                  <c:v>53.978075930034279</c:v>
                </c:pt>
                <c:pt idx="16">
                  <c:v>56.236753066952801</c:v>
                </c:pt>
                <c:pt idx="17">
                  <c:v>55.302578616958023</c:v>
                </c:pt>
                <c:pt idx="18">
                  <c:v>54.319659626281521</c:v>
                </c:pt>
                <c:pt idx="19">
                  <c:v>55.871706654237563</c:v>
                </c:pt>
                <c:pt idx="20">
                  <c:v>53.993480888620297</c:v>
                </c:pt>
                <c:pt idx="21">
                  <c:v>53.516871250494319</c:v>
                </c:pt>
                <c:pt idx="22">
                  <c:v>53.218692789423599</c:v>
                </c:pt>
                <c:pt idx="23">
                  <c:v>53.158908197320983</c:v>
                </c:pt>
              </c:numCache>
            </c:numRef>
          </c:val>
          <c:smooth val="0"/>
          <c:extLst>
            <c:ext xmlns:c16="http://schemas.microsoft.com/office/drawing/2014/chart" uri="{C3380CC4-5D6E-409C-BE32-E72D297353CC}">
              <c16:uniqueId val="{00000008-6363-464E-97CF-324DD66711F6}"/>
            </c:ext>
          </c:extLst>
        </c:ser>
        <c:dLbls>
          <c:showLegendKey val="0"/>
          <c:showVal val="0"/>
          <c:showCatName val="0"/>
          <c:showSerName val="0"/>
          <c:showPercent val="0"/>
          <c:showBubbleSize val="0"/>
        </c:dLbls>
        <c:smooth val="0"/>
        <c:axId val="1080202048"/>
        <c:axId val="1080203824"/>
      </c:lineChart>
      <c:catAx>
        <c:axId val="108020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80203824"/>
        <c:crosses val="autoZero"/>
        <c:auto val="1"/>
        <c:lblAlgn val="ctr"/>
        <c:lblOffset val="100"/>
        <c:noMultiLvlLbl val="0"/>
      </c:catAx>
      <c:valAx>
        <c:axId val="1080203824"/>
        <c:scaling>
          <c:orientation val="minMax"/>
          <c:max val="65"/>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a:t>Travel time (minutes)</a:t>
                </a:r>
              </a:p>
            </c:rich>
          </c:tx>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080202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0.00611</cdr:x>
      <cdr:y>0.88238</cdr:y>
    </cdr:from>
    <cdr:to>
      <cdr:x>0.12993</cdr:x>
      <cdr:y>0.97369</cdr:y>
    </cdr:to>
    <cdr:sp macro="" textlink="">
      <cdr:nvSpPr>
        <cdr:cNvPr id="2" name="TextBox 1"/>
        <cdr:cNvSpPr txBox="1"/>
      </cdr:nvSpPr>
      <cdr:spPr>
        <a:xfrm xmlns:a="http://schemas.openxmlformats.org/drawingml/2006/main">
          <a:off x="34897" y="1855744"/>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a) 2010</a:t>
          </a: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0.84896</cdr:y>
    </cdr:from>
    <cdr:to>
      <cdr:x>0.14052</cdr:x>
      <cdr:y>0.91926</cdr:y>
    </cdr:to>
    <cdr:sp macro="" textlink="">
      <cdr:nvSpPr>
        <cdr:cNvPr id="2" name="TextBox 1"/>
        <cdr:cNvSpPr txBox="1"/>
      </cdr:nvSpPr>
      <cdr:spPr>
        <a:xfrm xmlns:a="http://schemas.openxmlformats.org/drawingml/2006/main">
          <a:off x="-1057523" y="1630206"/>
          <a:ext cx="803082" cy="13498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a) </a:t>
          </a:r>
          <a:r>
            <a:rPr lang="en-US" sz="1000" b="0" i="0" u="none" strike="noStrike" kern="1200" spc="0" baseline="0">
              <a:solidFill>
                <a:schemeClr val="tx1">
                  <a:lumMod val="65000"/>
                  <a:lumOff val="35000"/>
                </a:schemeClr>
              </a:solidFill>
              <a:latin typeface="+mn-lt"/>
              <a:ea typeface="+mn-ea"/>
              <a:cs typeface="Times New Roman" panose="02020603050405020304" pitchFamily="18" charset="0"/>
            </a:rPr>
            <a:t>2010</a:t>
          </a:r>
        </a:p>
      </cdr:txBody>
    </cdr:sp>
  </cdr:relSizeAnchor>
</c:userShapes>
</file>

<file path=word/drawings/drawing11.xml><?xml version="1.0" encoding="utf-8"?>
<c:userShapes xmlns:c="http://schemas.openxmlformats.org/drawingml/2006/chart">
  <cdr:relSizeAnchor xmlns:cdr="http://schemas.openxmlformats.org/drawingml/2006/chartDrawing">
    <cdr:from>
      <cdr:x>0.00439</cdr:x>
      <cdr:y>0.88048</cdr:y>
    </cdr:from>
    <cdr:to>
      <cdr:x>0.11898</cdr:x>
      <cdr:y>0.95564</cdr:y>
    </cdr:to>
    <cdr:sp macro="" textlink="">
      <cdr:nvSpPr>
        <cdr:cNvPr id="2" name="TextBox 1"/>
        <cdr:cNvSpPr txBox="1"/>
      </cdr:nvSpPr>
      <cdr:spPr>
        <a:xfrm xmlns:a="http://schemas.openxmlformats.org/drawingml/2006/main">
          <a:off x="25108" y="1690725"/>
          <a:ext cx="654882" cy="14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b) </a:t>
          </a:r>
          <a:r>
            <a:rPr lang="en-US" sz="1000" b="0" i="0" u="none" strike="noStrike" kern="1200" spc="0" baseline="0">
              <a:solidFill>
                <a:schemeClr val="tx1">
                  <a:lumMod val="65000"/>
                  <a:lumOff val="35000"/>
                </a:schemeClr>
              </a:solidFill>
              <a:latin typeface="+mn-lt"/>
              <a:ea typeface="+mn-ea"/>
              <a:cs typeface="Times New Roman" panose="02020603050405020304" pitchFamily="18" charset="0"/>
            </a:rPr>
            <a:t>2015</a:t>
          </a:r>
        </a:p>
      </cdr:txBody>
    </cdr:sp>
  </cdr:relSizeAnchor>
</c:userShapes>
</file>

<file path=word/drawings/drawing12.xml><?xml version="1.0" encoding="utf-8"?>
<c:userShapes xmlns:c="http://schemas.openxmlformats.org/drawingml/2006/chart">
  <cdr:relSizeAnchor xmlns:cdr="http://schemas.openxmlformats.org/drawingml/2006/chartDrawing">
    <cdr:from>
      <cdr:x>0.00908</cdr:x>
      <cdr:y>0.81051</cdr:y>
    </cdr:from>
    <cdr:to>
      <cdr:x>0.12746</cdr:x>
      <cdr:y>0.88991</cdr:y>
    </cdr:to>
    <cdr:sp macro="" textlink="">
      <cdr:nvSpPr>
        <cdr:cNvPr id="2" name="TextBox 1"/>
        <cdr:cNvSpPr txBox="1"/>
      </cdr:nvSpPr>
      <cdr:spPr>
        <a:xfrm xmlns:a="http://schemas.openxmlformats.org/drawingml/2006/main">
          <a:off x="59458" y="2631209"/>
          <a:ext cx="775164" cy="2577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chemeClr val="tx1">
                  <a:lumMod val="65000"/>
                  <a:lumOff val="35000"/>
                </a:schemeClr>
              </a:solidFill>
              <a:latin typeface="+mn-lt"/>
              <a:ea typeface="+mn-ea"/>
              <a:cs typeface="Times New Roman" panose="02020603050405020304" pitchFamily="18" charset="0"/>
            </a:rPr>
            <a:t>c) 2025</a:t>
          </a:r>
        </a:p>
      </cdr:txBody>
    </cdr:sp>
  </cdr:relSizeAnchor>
</c:userShapes>
</file>

<file path=word/drawings/drawing2.xml><?xml version="1.0" encoding="utf-8"?>
<c:userShapes xmlns:c="http://schemas.openxmlformats.org/drawingml/2006/chart">
  <cdr:relSizeAnchor xmlns:cdr="http://schemas.openxmlformats.org/drawingml/2006/chartDrawing">
    <cdr:from>
      <cdr:x>0.00943</cdr:x>
      <cdr:y>0.89141</cdr:y>
    </cdr:from>
    <cdr:to>
      <cdr:x>0.13321</cdr:x>
      <cdr:y>0.98272</cdr:y>
    </cdr:to>
    <cdr:sp macro="" textlink="">
      <cdr:nvSpPr>
        <cdr:cNvPr id="2" name="TextBox 1"/>
        <cdr:cNvSpPr txBox="1"/>
      </cdr:nvSpPr>
      <cdr:spPr>
        <a:xfrm xmlns:a="http://schemas.openxmlformats.org/drawingml/2006/main">
          <a:off x="53892" y="1874738"/>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b) 2015</a:t>
          </a:r>
        </a:p>
      </cdr:txBody>
    </cdr:sp>
  </cdr:relSizeAnchor>
</c:userShapes>
</file>

<file path=word/drawings/drawing3.xml><?xml version="1.0" encoding="utf-8"?>
<c:userShapes xmlns:c="http://schemas.openxmlformats.org/drawingml/2006/chart">
  <cdr:relSizeAnchor xmlns:cdr="http://schemas.openxmlformats.org/drawingml/2006/chartDrawing">
    <cdr:from>
      <cdr:x>0.01778</cdr:x>
      <cdr:y>0.89141</cdr:y>
    </cdr:from>
    <cdr:to>
      <cdr:x>0.1416</cdr:x>
      <cdr:y>0.98272</cdr:y>
    </cdr:to>
    <cdr:sp macro="" textlink="">
      <cdr:nvSpPr>
        <cdr:cNvPr id="2" name="TextBox 1"/>
        <cdr:cNvSpPr txBox="1"/>
      </cdr:nvSpPr>
      <cdr:spPr>
        <a:xfrm xmlns:a="http://schemas.openxmlformats.org/drawingml/2006/main">
          <a:off x="101600" y="1874738"/>
          <a:ext cx="707667" cy="19204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c) 2025</a:t>
          </a:r>
        </a:p>
      </cdr:txBody>
    </cdr:sp>
  </cdr:relSizeAnchor>
</c:userShapes>
</file>

<file path=word/drawings/drawing4.xml><?xml version="1.0" encoding="utf-8"?>
<c:userShapes xmlns:c="http://schemas.openxmlformats.org/drawingml/2006/chart">
  <cdr:relSizeAnchor xmlns:cdr="http://schemas.openxmlformats.org/drawingml/2006/chartDrawing">
    <cdr:from>
      <cdr:x>0.00722</cdr:x>
      <cdr:y>0.8781</cdr:y>
    </cdr:from>
    <cdr:to>
      <cdr:x>0.11696</cdr:x>
      <cdr:y>0.95772</cdr:y>
    </cdr:to>
    <cdr:sp macro="" textlink="">
      <cdr:nvSpPr>
        <cdr:cNvPr id="2" name="TextBox 1"/>
        <cdr:cNvSpPr txBox="1"/>
      </cdr:nvSpPr>
      <cdr:spPr>
        <a:xfrm xmlns:a="http://schemas.openxmlformats.org/drawingml/2006/main">
          <a:off x="41283" y="1605877"/>
          <a:ext cx="627164" cy="1456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solidFill>
              <a:latin typeface="+mn-lt"/>
              <a:ea typeface="+mn-ea"/>
              <a:cs typeface="Times New Roman" panose="02020603050405020304" pitchFamily="18" charset="0"/>
            </a:rPr>
            <a:t>a) 2010</a:t>
          </a:r>
        </a:p>
      </cdr:txBody>
    </cdr:sp>
  </cdr:relSizeAnchor>
</c:userShapes>
</file>

<file path=word/drawings/drawing5.xml><?xml version="1.0" encoding="utf-8"?>
<c:userShapes xmlns:c="http://schemas.openxmlformats.org/drawingml/2006/chart">
  <cdr:relSizeAnchor xmlns:cdr="http://schemas.openxmlformats.org/drawingml/2006/chartDrawing">
    <cdr:from>
      <cdr:x>0.01395</cdr:x>
      <cdr:y>0.90143</cdr:y>
    </cdr:from>
    <cdr:to>
      <cdr:x>0.12433</cdr:x>
      <cdr:y>0.98024</cdr:y>
    </cdr:to>
    <cdr:sp macro="" textlink="">
      <cdr:nvSpPr>
        <cdr:cNvPr id="2" name="TextBox 1"/>
        <cdr:cNvSpPr txBox="1"/>
      </cdr:nvSpPr>
      <cdr:spPr>
        <a:xfrm xmlns:a="http://schemas.openxmlformats.org/drawingml/2006/main">
          <a:off x="79732" y="1730957"/>
          <a:ext cx="630822" cy="15133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lumMod val="65000"/>
                  <a:lumOff val="35000"/>
                </a:sysClr>
              </a:solidFill>
              <a:latin typeface="+mn-lt"/>
              <a:ea typeface="+mn-ea"/>
              <a:cs typeface="+mn-cs"/>
            </a:rPr>
            <a:t>b) 2015</a:t>
          </a:r>
        </a:p>
      </cdr:txBody>
    </cdr:sp>
  </cdr:relSizeAnchor>
</c:userShapes>
</file>

<file path=word/drawings/drawing6.xml><?xml version="1.0" encoding="utf-8"?>
<c:userShapes xmlns:c="http://schemas.openxmlformats.org/drawingml/2006/chart">
  <cdr:relSizeAnchor xmlns:cdr="http://schemas.openxmlformats.org/drawingml/2006/chartDrawing">
    <cdr:from>
      <cdr:x>0.01051</cdr:x>
      <cdr:y>0.90989</cdr:y>
    </cdr:from>
    <cdr:to>
      <cdr:x>0.12089</cdr:x>
      <cdr:y>0.99003</cdr:y>
    </cdr:to>
    <cdr:sp macro="" textlink="">
      <cdr:nvSpPr>
        <cdr:cNvPr id="2" name="TextBox 1"/>
        <cdr:cNvSpPr txBox="1"/>
      </cdr:nvSpPr>
      <cdr:spPr>
        <a:xfrm xmlns:a="http://schemas.openxmlformats.org/drawingml/2006/main">
          <a:off x="60050" y="2163217"/>
          <a:ext cx="630822" cy="19052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rtl="0">
            <a:defRPr sz="1320" b="0" i="0" u="none" strike="noStrike" kern="1200" spc="0" baseline="0">
              <a:solidFill>
                <a:sysClr val="windowText" lastClr="000000">
                  <a:lumMod val="65000"/>
                  <a:lumOff val="35000"/>
                </a:sysClr>
              </a:solidFill>
              <a:latin typeface="+mn-lt"/>
              <a:ea typeface="+mn-ea"/>
              <a:cs typeface="+mn-cs"/>
            </a:defRPr>
          </a:pPr>
          <a:r>
            <a:rPr lang="en-US" sz="1000" b="0" i="0" u="none" strike="noStrike" kern="1200" spc="0" baseline="0">
              <a:solidFill>
                <a:sysClr val="windowText" lastClr="000000">
                  <a:lumMod val="65000"/>
                  <a:lumOff val="35000"/>
                </a:sysClr>
              </a:solidFill>
              <a:latin typeface="+mn-lt"/>
              <a:ea typeface="+mn-ea"/>
              <a:cs typeface="+mn-cs"/>
            </a:rPr>
            <a:t>c) 2025</a:t>
          </a: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0.85781</cdr:y>
    </cdr:from>
    <cdr:to>
      <cdr:x>0.17809</cdr:x>
      <cdr:y>0.89783</cdr:y>
    </cdr:to>
    <cdr:sp macro="" textlink="">
      <cdr:nvSpPr>
        <cdr:cNvPr id="2" name="TextBox 1"/>
        <cdr:cNvSpPr txBox="1"/>
      </cdr:nvSpPr>
      <cdr:spPr>
        <a:xfrm xmlns:a="http://schemas.openxmlformats.org/drawingml/2006/main">
          <a:off x="0" y="1568764"/>
          <a:ext cx="1017767" cy="731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a) </a:t>
          </a:r>
          <a:r>
            <a:rPr lang="en-US" sz="1000" b="0" i="0" u="none" strike="noStrike" kern="1200" spc="0" baseline="0">
              <a:solidFill>
                <a:sysClr val="windowText" lastClr="000000">
                  <a:lumMod val="65000"/>
                  <a:lumOff val="35000"/>
                </a:sysClr>
              </a:solidFill>
              <a:latin typeface="+mn-lt"/>
              <a:ea typeface="+mn-ea"/>
              <a:cs typeface="+mn-cs"/>
            </a:rPr>
            <a:t>2010</a:t>
          </a:r>
        </a:p>
      </cdr:txBody>
    </cdr:sp>
  </cdr:relSizeAnchor>
</c:userShapes>
</file>

<file path=word/drawings/drawing8.xml><?xml version="1.0" encoding="utf-8"?>
<c:userShapes xmlns:c="http://schemas.openxmlformats.org/drawingml/2006/chart">
  <cdr:relSizeAnchor xmlns:cdr="http://schemas.openxmlformats.org/drawingml/2006/chartDrawing">
    <cdr:from>
      <cdr:x>0.00711</cdr:x>
      <cdr:y>0.86743</cdr:y>
    </cdr:from>
    <cdr:to>
      <cdr:x>0.20174</cdr:x>
      <cdr:y>0.90435</cdr:y>
    </cdr:to>
    <cdr:sp macro="" textlink="">
      <cdr:nvSpPr>
        <cdr:cNvPr id="2" name="TextBox 1"/>
        <cdr:cNvSpPr txBox="1"/>
      </cdr:nvSpPr>
      <cdr:spPr>
        <a:xfrm xmlns:a="http://schemas.openxmlformats.org/drawingml/2006/main">
          <a:off x="40632" y="1586365"/>
          <a:ext cx="1112308" cy="6750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b) </a:t>
          </a:r>
          <a:r>
            <a:rPr lang="en-US" sz="1000" b="0" i="0" u="none" strike="noStrike" kern="1200" spc="0" baseline="0">
              <a:solidFill>
                <a:sysClr val="windowText" lastClr="000000">
                  <a:lumMod val="65000"/>
                  <a:lumOff val="35000"/>
                </a:sysClr>
              </a:solidFill>
              <a:latin typeface="+mn-lt"/>
              <a:ea typeface="+mn-ea"/>
              <a:cs typeface="+mn-cs"/>
            </a:rPr>
            <a:t>2015</a:t>
          </a:r>
        </a:p>
      </cdr:txBody>
    </cdr:sp>
  </cdr:relSizeAnchor>
</c:userShapes>
</file>

<file path=word/drawings/drawing9.xml><?xml version="1.0" encoding="utf-8"?>
<c:userShapes xmlns:c="http://schemas.openxmlformats.org/drawingml/2006/chart">
  <cdr:relSizeAnchor xmlns:cdr="http://schemas.openxmlformats.org/drawingml/2006/chartDrawing">
    <cdr:from>
      <cdr:x>0.02403</cdr:x>
      <cdr:y>0.89757</cdr:y>
    </cdr:from>
    <cdr:to>
      <cdr:x>0.15583</cdr:x>
      <cdr:y>0.97798</cdr:y>
    </cdr:to>
    <cdr:sp macro="" textlink="">
      <cdr:nvSpPr>
        <cdr:cNvPr id="2" name="TextBox 1"/>
        <cdr:cNvSpPr txBox="1"/>
      </cdr:nvSpPr>
      <cdr:spPr>
        <a:xfrm xmlns:a="http://schemas.openxmlformats.org/drawingml/2006/main">
          <a:off x="137354" y="2133922"/>
          <a:ext cx="753192" cy="1911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l" rtl="0">
            <a:defRPr sz="1320" b="0" i="0" u="none" strike="noStrike" kern="1200" spc="0" baseline="0">
              <a:solidFill>
                <a:sysClr val="windowText" lastClr="000000">
                  <a:lumMod val="65000"/>
                  <a:lumOff val="35000"/>
                </a:sysClr>
              </a:solidFill>
              <a:latin typeface="+mn-lt"/>
              <a:ea typeface="+mn-ea"/>
              <a:cs typeface="+mn-cs"/>
            </a:defRPr>
          </a:pPr>
          <a:r>
            <a:rPr lang="en-US" sz="1100" b="0" i="0" u="none" strike="noStrike" kern="1200" spc="0" baseline="0">
              <a:solidFill>
                <a:sysClr val="windowText" lastClr="000000">
                  <a:lumMod val="65000"/>
                  <a:lumOff val="35000"/>
                </a:sysClr>
              </a:solidFill>
              <a:latin typeface="+mn-lt"/>
              <a:ea typeface="+mn-ea"/>
              <a:cs typeface="+mn-cs"/>
            </a:rPr>
            <a:t>c) 2025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32DFF-036E-45FD-A28C-6D6CBFFA2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92DE0CCE</Template>
  <TotalTime>0</TotalTime>
  <Pages>27</Pages>
  <Words>6871</Words>
  <Characters>38465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Author Instructions for Extended Abstract</vt:lpstr>
    </vt:vector>
  </TitlesOfParts>
  <Company>Civil Engineering, McGill Univ.</Company>
  <LinksUpToDate>false</LinksUpToDate>
  <CharactersWithSpaces>45246</CharactersWithSpaces>
  <SharedDoc>false</SharedDoc>
  <HLinks>
    <vt:vector size="42" baseType="variant">
      <vt:variant>
        <vt:i4>262168</vt:i4>
      </vt:variant>
      <vt:variant>
        <vt:i4>252</vt:i4>
      </vt:variant>
      <vt:variant>
        <vt:i4>0</vt:i4>
      </vt:variant>
      <vt:variant>
        <vt:i4>5</vt:i4>
      </vt:variant>
      <vt:variant>
        <vt:lpwstr>http://www.istat.it/</vt:lpwstr>
      </vt:variant>
      <vt:variant>
        <vt:lpwstr/>
      </vt:variant>
      <vt:variant>
        <vt:i4>262168</vt:i4>
      </vt:variant>
      <vt:variant>
        <vt:i4>249</vt:i4>
      </vt:variant>
      <vt:variant>
        <vt:i4>0</vt:i4>
      </vt:variant>
      <vt:variant>
        <vt:i4>5</vt:i4>
      </vt:variant>
      <vt:variant>
        <vt:lpwstr>http://www.istat.it/</vt:lpwstr>
      </vt:variant>
      <vt:variant>
        <vt:lpwstr/>
      </vt:variant>
      <vt:variant>
        <vt:i4>262168</vt:i4>
      </vt:variant>
      <vt:variant>
        <vt:i4>246</vt:i4>
      </vt:variant>
      <vt:variant>
        <vt:i4>0</vt:i4>
      </vt:variant>
      <vt:variant>
        <vt:i4>5</vt:i4>
      </vt:variant>
      <vt:variant>
        <vt:lpwstr>http://www.istat.it/</vt:lpwstr>
      </vt:variant>
      <vt:variant>
        <vt:lpwstr/>
      </vt:variant>
      <vt:variant>
        <vt:i4>1507430</vt:i4>
      </vt:variant>
      <vt:variant>
        <vt:i4>9</vt:i4>
      </vt:variant>
      <vt:variant>
        <vt:i4>0</vt:i4>
      </vt:variant>
      <vt:variant>
        <vt:i4>5</vt:i4>
      </vt:variant>
      <vt:variant>
        <vt:lpwstr>mailto:bhat@mail.utexas.edu</vt:lpwstr>
      </vt:variant>
      <vt:variant>
        <vt:lpwstr/>
      </vt:variant>
      <vt:variant>
        <vt:i4>4128840</vt:i4>
      </vt:variant>
      <vt:variant>
        <vt:i4>6</vt:i4>
      </vt:variant>
      <vt:variant>
        <vt:i4>0</vt:i4>
      </vt:variant>
      <vt:variant>
        <vt:i4>5</vt:i4>
      </vt:variant>
      <vt:variant>
        <vt:lpwstr>mailto:naveeneluru@mail.utexas.edu</vt:lpwstr>
      </vt:variant>
      <vt:variant>
        <vt:lpwstr/>
      </vt:variant>
      <vt:variant>
        <vt:i4>6619200</vt:i4>
      </vt:variant>
      <vt:variant>
        <vt:i4>3</vt:i4>
      </vt:variant>
      <vt:variant>
        <vt:i4>0</vt:i4>
      </vt:variant>
      <vt:variant>
        <vt:i4>5</vt:i4>
      </vt:variant>
      <vt:variant>
        <vt:lpwstr>mailto:espissu@unica.it</vt:lpwstr>
      </vt:variant>
      <vt:variant>
        <vt:lpwstr/>
      </vt:variant>
      <vt:variant>
        <vt:i4>8126534</vt:i4>
      </vt:variant>
      <vt:variant>
        <vt:i4>0</vt:i4>
      </vt:variant>
      <vt:variant>
        <vt:i4>0</vt:i4>
      </vt:variant>
      <vt:variant>
        <vt:i4>5</vt:i4>
      </vt:variant>
      <vt:variant>
        <vt:lpwstr>mailto:imeloni@unica.it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Instructions for Extended Abstract</dc:title>
  <dc:subject/>
  <dc:creator>Sagir, Fasil</dc:creator>
  <cp:keywords/>
  <dc:description/>
  <cp:lastModifiedBy>Labi, Samuel</cp:lastModifiedBy>
  <cp:revision>2</cp:revision>
  <cp:lastPrinted>2017-10-25T17:20:00Z</cp:lastPrinted>
  <dcterms:created xsi:type="dcterms:W3CDTF">2017-12-16T17:15:00Z</dcterms:created>
  <dcterms:modified xsi:type="dcterms:W3CDTF">2017-12-16T17:15:00Z</dcterms:modified>
</cp:coreProperties>
</file>